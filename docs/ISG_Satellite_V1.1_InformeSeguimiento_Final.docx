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751" w:tblpY="-1290"/>
        <w:tblW w:w="11098" w:type="dxa"/>
        <w:tblBorders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8178"/>
        <w:gridCol w:w="2920"/>
      </w:tblGrid>
      <w:tr w:rsidR="000D4A7A" w:rsidRPr="004C24B7" w14:paraId="0750C994" w14:textId="77777777" w:rsidTr="00135392">
        <w:trPr>
          <w:trHeight w:val="575"/>
        </w:trPr>
        <w:tc>
          <w:tcPr>
            <w:tcW w:w="8178" w:type="dxa"/>
            <w:tcBorders>
              <w:right w:val="nil"/>
            </w:tcBorders>
            <w:shd w:val="clear" w:color="auto" w:fill="FFFFFF"/>
          </w:tcPr>
          <w:p w14:paraId="1D3EEFF3" w14:textId="77777777" w:rsidR="000D4A7A" w:rsidRPr="005B2FE1" w:rsidRDefault="000D4A7A" w:rsidP="00E42B38">
            <w:pPr>
              <w:ind w:left="8505" w:hanging="8505"/>
              <w:rPr>
                <w:noProof/>
                <w:lang w:eastAsia="es-ES"/>
              </w:rPr>
            </w:pPr>
          </w:p>
        </w:tc>
        <w:tc>
          <w:tcPr>
            <w:tcW w:w="2920" w:type="dxa"/>
            <w:tcBorders>
              <w:left w:val="nil"/>
            </w:tcBorders>
            <w:shd w:val="clear" w:color="auto" w:fill="FFFFFF"/>
          </w:tcPr>
          <w:p w14:paraId="128805BC" w14:textId="77777777" w:rsidR="000D4A7A" w:rsidRPr="004C24B7" w:rsidRDefault="000D4A7A" w:rsidP="000D4A7A">
            <w:pPr>
              <w:rPr>
                <w:sz w:val="16"/>
                <w:szCs w:val="16"/>
              </w:rPr>
            </w:pPr>
          </w:p>
        </w:tc>
      </w:tr>
    </w:tbl>
    <w:p w14:paraId="4151E2CB" w14:textId="6115C476" w:rsidR="00905D29" w:rsidRDefault="00100EF6">
      <w:r w:rsidRPr="005A1B7E">
        <w:rPr>
          <w:noProof/>
        </w:rPr>
        <w:drawing>
          <wp:inline distT="0" distB="0" distL="0" distR="0" wp14:anchorId="1B1ECFAA" wp14:editId="2D526317">
            <wp:extent cx="5579745" cy="925195"/>
            <wp:effectExtent l="19050" t="19050" r="20955" b="27305"/>
            <wp:docPr id="78509215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745" cy="925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767024" w14:textId="77777777" w:rsidR="00905D29" w:rsidRDefault="00905D29"/>
    <w:p w14:paraId="2E0AC18F" w14:textId="77777777" w:rsidR="009C18B8" w:rsidRDefault="009C18B8"/>
    <w:p w14:paraId="6063DC37" w14:textId="77777777" w:rsidR="00100EF6" w:rsidRDefault="00100EF6"/>
    <w:p w14:paraId="6E4DE8DC" w14:textId="77777777" w:rsidR="00CD479B" w:rsidRPr="00B41E8E" w:rsidRDefault="00CD479B" w:rsidP="00CD479B">
      <w:pPr>
        <w:jc w:val="center"/>
      </w:pPr>
    </w:p>
    <w:tbl>
      <w:tblPr>
        <w:tblpPr w:leftFromText="141" w:rightFromText="141" w:vertAnchor="text" w:horzAnchor="page" w:tblpX="1693" w:tblpY="-58"/>
        <w:tblW w:w="880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shd w:val="clear" w:color="auto" w:fill="4F81BD"/>
        <w:tblLook w:val="04A0" w:firstRow="1" w:lastRow="0" w:firstColumn="1" w:lastColumn="0" w:noHBand="0" w:noVBand="1"/>
      </w:tblPr>
      <w:tblGrid>
        <w:gridCol w:w="8800"/>
      </w:tblGrid>
      <w:tr w:rsidR="00CD479B" w:rsidRPr="009F1C87" w14:paraId="5F624BA6" w14:textId="77777777" w:rsidTr="00946C95">
        <w:trPr>
          <w:trHeight w:val="1701"/>
        </w:trPr>
        <w:tc>
          <w:tcPr>
            <w:tcW w:w="8800" w:type="dxa"/>
            <w:shd w:val="clear" w:color="auto" w:fill="4F81BD"/>
            <w:vAlign w:val="center"/>
          </w:tcPr>
          <w:p w14:paraId="3DEB24C7" w14:textId="2E0C93C8" w:rsidR="00CD479B" w:rsidRPr="00CE4BF2" w:rsidRDefault="00176372" w:rsidP="00E848F6">
            <w:pPr>
              <w:jc w:val="center"/>
              <w:rPr>
                <w:rFonts w:cstheme="minorHAnsi"/>
                <w:b/>
                <w:color w:val="FFFFFF" w:themeColor="background1"/>
                <w:sz w:val="48"/>
                <w:szCs w:val="48"/>
              </w:rPr>
            </w:pPr>
            <w:sdt>
              <w:sdtPr>
                <w:rPr>
                  <w:b/>
                  <w:bCs/>
                  <w:color w:val="FFFFFF" w:themeColor="background1"/>
                  <w:sz w:val="48"/>
                  <w:szCs w:val="48"/>
                </w:rPr>
                <w:id w:val="238909529"/>
                <w:placeholder>
                  <w:docPart w:val="E0BC7D35DD2F43488D906A2E62FF7796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E848F6" w:rsidRPr="00CE4BF2">
                  <w:rPr>
                    <w:b/>
                    <w:bCs/>
                    <w:color w:val="FFFFFF" w:themeColor="background1"/>
                    <w:sz w:val="48"/>
                    <w:szCs w:val="48"/>
                  </w:rPr>
                  <w:t xml:space="preserve">Mejora en las medidas de seguridad: Red </w:t>
                </w:r>
                <w:proofErr w:type="spellStart"/>
                <w:r w:rsidR="00E848F6" w:rsidRPr="00CE4BF2">
                  <w:rPr>
                    <w:b/>
                    <w:bCs/>
                    <w:color w:val="FFFFFF" w:themeColor="background1"/>
                    <w:sz w:val="48"/>
                    <w:szCs w:val="48"/>
                  </w:rPr>
                  <w:t>Hat</w:t>
                </w:r>
                <w:proofErr w:type="spellEnd"/>
                <w:r w:rsidR="00E848F6" w:rsidRPr="00CE4BF2">
                  <w:rPr>
                    <w:b/>
                    <w:bCs/>
                    <w:color w:val="FFFFFF" w:themeColor="background1"/>
                    <w:sz w:val="48"/>
                    <w:szCs w:val="48"/>
                  </w:rPr>
                  <w:t xml:space="preserve"> </w:t>
                </w:r>
                <w:proofErr w:type="spellStart"/>
                <w:r w:rsidR="00E848F6" w:rsidRPr="00CE4BF2">
                  <w:rPr>
                    <w:b/>
                    <w:bCs/>
                    <w:color w:val="FFFFFF" w:themeColor="background1"/>
                    <w:sz w:val="48"/>
                    <w:szCs w:val="48"/>
                  </w:rPr>
                  <w:t>Satellite</w:t>
                </w:r>
                <w:proofErr w:type="spellEnd"/>
              </w:sdtContent>
            </w:sdt>
          </w:p>
          <w:p w14:paraId="66E6A6A6" w14:textId="0FC8A843" w:rsidR="00881C24" w:rsidRPr="00CE4BF2" w:rsidRDefault="00881C24" w:rsidP="00946C95">
            <w:pPr>
              <w:jc w:val="center"/>
              <w:rPr>
                <w:rFonts w:cstheme="minorHAnsi"/>
                <w:b/>
                <w:color w:val="FFFFFF" w:themeColor="background1"/>
                <w:sz w:val="32"/>
                <w:szCs w:val="32"/>
              </w:rPr>
            </w:pPr>
            <w:r w:rsidRPr="00CE4BF2">
              <w:rPr>
                <w:rFonts w:cstheme="minorHAnsi"/>
                <w:b/>
                <w:color w:val="FFFFFF" w:themeColor="background1"/>
                <w:sz w:val="32"/>
                <w:szCs w:val="32"/>
              </w:rPr>
              <w:t>Subproyecto WL: IPS, ESIND, BODECO, CITA, PLYCA Y DROGAS</w:t>
            </w:r>
          </w:p>
          <w:sdt>
            <w:sdtPr>
              <w:rPr>
                <w:rFonts w:cstheme="minorHAnsi"/>
                <w:b/>
                <w:color w:val="FFFFFF" w:themeColor="background1"/>
                <w:sz w:val="44"/>
                <w:szCs w:val="44"/>
              </w:rPr>
              <w:id w:val="1362551159"/>
              <w:placeholder>
                <w:docPart w:val="E1B953F50E2E44A091199F6C8D85810B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00EEACA8" w14:textId="2FD2D42C" w:rsidR="00CD479B" w:rsidRPr="00CE4BF2" w:rsidRDefault="006E3C74" w:rsidP="00946C95">
                <w:pPr>
                  <w:jc w:val="center"/>
                  <w:rPr>
                    <w:rFonts w:cstheme="minorHAnsi"/>
                    <w:b/>
                    <w:color w:val="FFFFFF" w:themeColor="background1"/>
                    <w:sz w:val="28"/>
                    <w:szCs w:val="28"/>
                  </w:rPr>
                </w:pPr>
                <w:r w:rsidRPr="00CE4BF2">
                  <w:rPr>
                    <w:rFonts w:cstheme="minorHAnsi"/>
                    <w:b/>
                    <w:color w:val="FFFFFF" w:themeColor="background1"/>
                    <w:sz w:val="44"/>
                    <w:szCs w:val="44"/>
                  </w:rPr>
                  <w:t xml:space="preserve">Informe </w:t>
                </w:r>
                <w:r w:rsidR="00A53141">
                  <w:rPr>
                    <w:rFonts w:cstheme="minorHAnsi"/>
                    <w:b/>
                    <w:color w:val="FFFFFF" w:themeColor="background1"/>
                    <w:sz w:val="44"/>
                    <w:szCs w:val="44"/>
                  </w:rPr>
                  <w:t>final</w:t>
                </w:r>
              </w:p>
            </w:sdtContent>
          </w:sdt>
        </w:tc>
      </w:tr>
    </w:tbl>
    <w:p w14:paraId="58FCF5FF" w14:textId="77777777" w:rsidR="00CD479B" w:rsidRPr="00B41E8E" w:rsidRDefault="00CD479B" w:rsidP="00CD479B"/>
    <w:p w14:paraId="35EC25E9" w14:textId="77777777" w:rsidR="00276935" w:rsidRDefault="00276935"/>
    <w:p w14:paraId="5B4E8797" w14:textId="77777777" w:rsidR="00CF139A" w:rsidRPr="00B41E8E" w:rsidRDefault="00CF139A"/>
    <w:tbl>
      <w:tblPr>
        <w:tblW w:w="2945" w:type="pct"/>
        <w:jc w:val="righ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shd w:val="clear" w:color="auto" w:fill="548DD4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760"/>
        <w:gridCol w:w="3398"/>
      </w:tblGrid>
      <w:tr w:rsidR="00CF139A" w:rsidRPr="00431D66" w14:paraId="7B4CB45F" w14:textId="77777777" w:rsidTr="00276935">
        <w:trPr>
          <w:jc w:val="right"/>
        </w:trPr>
        <w:tc>
          <w:tcPr>
            <w:tcW w:w="1706" w:type="pct"/>
            <w:shd w:val="clear" w:color="auto" w:fill="4F81BD"/>
            <w:tcMar>
              <w:left w:w="108" w:type="dxa"/>
            </w:tcMar>
            <w:vAlign w:val="center"/>
          </w:tcPr>
          <w:p w14:paraId="6EB4811F" w14:textId="77777777" w:rsidR="00CF139A" w:rsidRPr="00813C24" w:rsidRDefault="00CF139A" w:rsidP="002053AC">
            <w:pPr>
              <w:rPr>
                <w:b/>
                <w:color w:val="FFFFFF"/>
                <w:sz w:val="18"/>
                <w:szCs w:val="18"/>
              </w:rPr>
            </w:pPr>
            <w:r w:rsidRPr="00813C24">
              <w:rPr>
                <w:b/>
                <w:color w:val="FFFFFF"/>
                <w:sz w:val="18"/>
                <w:szCs w:val="18"/>
              </w:rPr>
              <w:t>Tipo de documento</w:t>
            </w:r>
          </w:p>
        </w:tc>
        <w:tc>
          <w:tcPr>
            <w:tcW w:w="3294" w:type="pct"/>
            <w:shd w:val="clear" w:color="auto" w:fill="FFFFFF"/>
            <w:tcMar>
              <w:left w:w="108" w:type="dxa"/>
            </w:tcMar>
          </w:tcPr>
          <w:sdt>
            <w:sdtPr>
              <w:rPr>
                <w:sz w:val="18"/>
                <w:szCs w:val="18"/>
              </w:rPr>
              <w:id w:val="1312285307"/>
              <w:placeholder>
                <w:docPart w:val="71A412655FD140338098587DE0D65ED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p w14:paraId="1DCA773A" w14:textId="338D6BA3" w:rsidR="00CF139A" w:rsidRPr="00813C24" w:rsidRDefault="00A53141" w:rsidP="00C10B40">
                <w:pPr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Informe final</w:t>
                </w:r>
              </w:p>
            </w:sdtContent>
          </w:sdt>
        </w:tc>
      </w:tr>
      <w:tr w:rsidR="002053AC" w:rsidRPr="00813C24" w14:paraId="4094D1B4" w14:textId="77777777" w:rsidTr="00276935">
        <w:trPr>
          <w:jc w:val="right"/>
        </w:trPr>
        <w:tc>
          <w:tcPr>
            <w:tcW w:w="1706" w:type="pct"/>
            <w:shd w:val="clear" w:color="auto" w:fill="4F81BD"/>
            <w:tcMar>
              <w:left w:w="108" w:type="dxa"/>
            </w:tcMar>
            <w:vAlign w:val="center"/>
          </w:tcPr>
          <w:p w14:paraId="48B0AB94" w14:textId="77777777" w:rsidR="002053AC" w:rsidRPr="00813C24" w:rsidRDefault="002053AC" w:rsidP="002053AC">
            <w:pPr>
              <w:rPr>
                <w:b/>
                <w:color w:val="FFFFFF"/>
                <w:sz w:val="18"/>
                <w:szCs w:val="18"/>
              </w:rPr>
            </w:pPr>
            <w:r w:rsidRPr="00813C24">
              <w:rPr>
                <w:b/>
                <w:color w:val="FFFFFF"/>
                <w:sz w:val="18"/>
                <w:szCs w:val="18"/>
              </w:rPr>
              <w:t>Asunto</w:t>
            </w:r>
          </w:p>
        </w:tc>
        <w:sdt>
          <w:sdtPr>
            <w:rPr>
              <w:sz w:val="18"/>
              <w:szCs w:val="18"/>
            </w:rPr>
            <w:id w:val="68463517"/>
            <w:placeholder>
              <w:docPart w:val="71A412655FD140338098587DE0D65ED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3294" w:type="pct"/>
                <w:shd w:val="clear" w:color="auto" w:fill="FFFFFF"/>
                <w:tcMar>
                  <w:left w:w="108" w:type="dxa"/>
                </w:tcMar>
              </w:tcPr>
              <w:p w14:paraId="3CB32B67" w14:textId="0E404860" w:rsidR="002053AC" w:rsidRPr="00813C24" w:rsidRDefault="00E848F6" w:rsidP="00C10B40">
                <w:pPr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 xml:space="preserve">Mejora en las medidas de seguridad: Red </w:t>
                </w:r>
                <w:proofErr w:type="spellStart"/>
                <w:r>
                  <w:rPr>
                    <w:sz w:val="18"/>
                    <w:szCs w:val="18"/>
                  </w:rPr>
                  <w:t>Hat</w:t>
                </w:r>
                <w:proofErr w:type="spellEnd"/>
                <w:r>
                  <w:rPr>
                    <w:sz w:val="18"/>
                    <w:szCs w:val="18"/>
                  </w:rPr>
                  <w:t xml:space="preserve"> </w:t>
                </w:r>
                <w:proofErr w:type="spellStart"/>
                <w:r>
                  <w:rPr>
                    <w:sz w:val="18"/>
                    <w:szCs w:val="18"/>
                  </w:rPr>
                  <w:t>Satellite</w:t>
                </w:r>
                <w:proofErr w:type="spellEnd"/>
              </w:p>
            </w:tc>
          </w:sdtContent>
        </w:sdt>
      </w:tr>
      <w:tr w:rsidR="004A1B9A" w:rsidRPr="00157273" w14:paraId="698386C2" w14:textId="77777777">
        <w:trPr>
          <w:jc w:val="right"/>
        </w:trPr>
        <w:tc>
          <w:tcPr>
            <w:tcW w:w="1706" w:type="pct"/>
            <w:shd w:val="clear" w:color="auto" w:fill="4F81BD"/>
            <w:tcMar>
              <w:left w:w="108" w:type="dxa"/>
            </w:tcMar>
            <w:vAlign w:val="center"/>
          </w:tcPr>
          <w:p w14:paraId="2CD91983" w14:textId="77777777" w:rsidR="004A1B9A" w:rsidRPr="00157273" w:rsidRDefault="004A1B9A">
            <w:pPr>
              <w:rPr>
                <w:b/>
                <w:color w:val="FFFFFF"/>
                <w:sz w:val="18"/>
                <w:szCs w:val="18"/>
              </w:rPr>
            </w:pPr>
            <w:r w:rsidRPr="00157273">
              <w:rPr>
                <w:b/>
                <w:color w:val="FFFFFF"/>
                <w:sz w:val="18"/>
                <w:szCs w:val="18"/>
              </w:rPr>
              <w:t xml:space="preserve">ID </w:t>
            </w:r>
            <w:proofErr w:type="spellStart"/>
            <w:r w:rsidRPr="00157273">
              <w:rPr>
                <w:b/>
                <w:color w:val="FFFFFF"/>
                <w:sz w:val="18"/>
                <w:szCs w:val="18"/>
              </w:rPr>
              <w:t>Redmine</w:t>
            </w:r>
            <w:proofErr w:type="spellEnd"/>
          </w:p>
        </w:tc>
        <w:tc>
          <w:tcPr>
            <w:tcW w:w="3294" w:type="pct"/>
            <w:shd w:val="clear" w:color="auto" w:fill="FFFFFF"/>
            <w:tcMar>
              <w:left w:w="108" w:type="dxa"/>
            </w:tcMar>
          </w:tcPr>
          <w:p w14:paraId="1FB4789B" w14:textId="467E7479" w:rsidR="004A1B9A" w:rsidRPr="00157273" w:rsidRDefault="00176372">
            <w:pPr>
              <w:jc w:val="right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935794812"/>
                <w:placeholder>
                  <w:docPart w:val="F2CEA61FE8B74F36B5EBC5DC8161FAF6"/>
                </w:placeholder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EndPr/>
              <w:sdtContent>
                <w:r w:rsidR="0093203B" w:rsidRPr="0093203B">
                  <w:rPr>
                    <w:sz w:val="18"/>
                    <w:szCs w:val="18"/>
                  </w:rPr>
                  <w:t>300093</w:t>
                </w:r>
              </w:sdtContent>
            </w:sdt>
          </w:p>
        </w:tc>
      </w:tr>
      <w:tr w:rsidR="00CF139A" w:rsidRPr="00813C24" w14:paraId="143507DC" w14:textId="77777777" w:rsidTr="00276935">
        <w:trPr>
          <w:jc w:val="right"/>
        </w:trPr>
        <w:tc>
          <w:tcPr>
            <w:tcW w:w="1706" w:type="pct"/>
            <w:shd w:val="clear" w:color="auto" w:fill="4F81BD"/>
            <w:tcMar>
              <w:left w:w="108" w:type="dxa"/>
            </w:tcMar>
            <w:vAlign w:val="center"/>
          </w:tcPr>
          <w:p w14:paraId="283DC494" w14:textId="77777777" w:rsidR="00CF139A" w:rsidRPr="00813C24" w:rsidRDefault="00CF139A" w:rsidP="002053AC">
            <w:pPr>
              <w:rPr>
                <w:b/>
                <w:color w:val="FFFFFF"/>
                <w:sz w:val="18"/>
                <w:szCs w:val="18"/>
              </w:rPr>
            </w:pPr>
            <w:r w:rsidRPr="00813C24">
              <w:rPr>
                <w:b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3294" w:type="pct"/>
            <w:shd w:val="clear" w:color="auto" w:fill="FFFFFF"/>
            <w:tcMar>
              <w:left w:w="108" w:type="dxa"/>
            </w:tcMar>
          </w:tcPr>
          <w:p w14:paraId="64AB219A" w14:textId="159B06F6" w:rsidR="00CF139A" w:rsidRPr="00813C24" w:rsidRDefault="00E53C3B" w:rsidP="00C10B40">
            <w:pPr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 w:rsidR="002626B4" w:rsidRPr="00813C24">
              <w:rPr>
                <w:sz w:val="18"/>
                <w:szCs w:val="18"/>
              </w:rPr>
              <w:t>.</w:t>
            </w:r>
            <w:r w:rsidR="002A0D06">
              <w:rPr>
                <w:sz w:val="18"/>
                <w:szCs w:val="18"/>
              </w:rPr>
              <w:t>1</w:t>
            </w:r>
          </w:p>
        </w:tc>
      </w:tr>
      <w:tr w:rsidR="00CF139A" w:rsidRPr="00813C24" w14:paraId="01F76834" w14:textId="77777777" w:rsidTr="00276935">
        <w:trPr>
          <w:trHeight w:val="304"/>
          <w:jc w:val="right"/>
        </w:trPr>
        <w:tc>
          <w:tcPr>
            <w:tcW w:w="1706" w:type="pct"/>
            <w:shd w:val="clear" w:color="auto" w:fill="4F81BD"/>
            <w:tcMar>
              <w:left w:w="108" w:type="dxa"/>
            </w:tcMar>
            <w:vAlign w:val="center"/>
          </w:tcPr>
          <w:p w14:paraId="517B4083" w14:textId="77777777" w:rsidR="00CF139A" w:rsidRPr="00813C24" w:rsidRDefault="00CF139A" w:rsidP="002053AC">
            <w:pPr>
              <w:rPr>
                <w:b/>
                <w:color w:val="FFFFFF"/>
                <w:sz w:val="18"/>
                <w:szCs w:val="18"/>
              </w:rPr>
            </w:pPr>
            <w:r w:rsidRPr="00813C24">
              <w:rPr>
                <w:b/>
                <w:color w:val="FFFFFF"/>
                <w:sz w:val="18"/>
                <w:szCs w:val="18"/>
              </w:rPr>
              <w:t>Fecha versión</w:t>
            </w:r>
          </w:p>
        </w:tc>
        <w:sdt>
          <w:sdtPr>
            <w:rPr>
              <w:sz w:val="18"/>
              <w:szCs w:val="18"/>
            </w:rPr>
            <w:id w:val="353156012"/>
            <w:placeholder>
              <w:docPart w:val="8A43384A75404871BB776A79070F64CE"/>
            </w:placeholder>
            <w:date w:fullDate="2025-04-04T00:00:00Z">
              <w:dateFormat w:val="dd/MM/yyyy"/>
              <w:lid w:val="es-ES"/>
              <w:storeMappedDataAs w:val="dateTime"/>
              <w:calendar w:val="gregorian"/>
            </w:date>
          </w:sdtPr>
          <w:sdtEndPr/>
          <w:sdtContent>
            <w:tc>
              <w:tcPr>
                <w:tcW w:w="3294" w:type="pct"/>
                <w:shd w:val="clear" w:color="auto" w:fill="FFFFFF"/>
                <w:tcMar>
                  <w:left w:w="108" w:type="dxa"/>
                </w:tcMar>
              </w:tcPr>
              <w:p w14:paraId="0066C746" w14:textId="154823A4" w:rsidR="00CF139A" w:rsidRPr="00813C24" w:rsidRDefault="001048A6" w:rsidP="00C10B40">
                <w:pPr>
                  <w:jc w:val="right"/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04/04/2025</w:t>
                </w:r>
              </w:p>
            </w:tc>
          </w:sdtContent>
        </w:sdt>
      </w:tr>
    </w:tbl>
    <w:p w14:paraId="2CC9C29D" w14:textId="77777777" w:rsidR="00A257C8" w:rsidRDefault="00A257C8" w:rsidP="00194E20">
      <w:pPr>
        <w:rPr>
          <w:b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4245"/>
      </w:tblGrid>
      <w:tr w:rsidR="007567CE" w14:paraId="5B609218" w14:textId="77777777" w:rsidTr="00946C95">
        <w:tc>
          <w:tcPr>
            <w:tcW w:w="4388" w:type="dxa"/>
            <w:vAlign w:val="center"/>
          </w:tcPr>
          <w:p w14:paraId="419E5B8E" w14:textId="77777777" w:rsidR="007567CE" w:rsidRDefault="007567CE" w:rsidP="00946C95">
            <w:pPr>
              <w:jc w:val="center"/>
              <w:rPr>
                <w:b/>
              </w:rPr>
            </w:pPr>
            <w:r w:rsidRPr="0047095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22D1973C" wp14:editId="5DA39D94">
                  <wp:extent cx="2751598" cy="577436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308" cy="603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9" w:type="dxa"/>
            <w:vAlign w:val="center"/>
          </w:tcPr>
          <w:p w14:paraId="732B336B" w14:textId="77777777" w:rsidR="007567CE" w:rsidRDefault="007567CE" w:rsidP="00946C95">
            <w:pPr>
              <w:jc w:val="center"/>
              <w:rPr>
                <w:b/>
              </w:rPr>
            </w:pPr>
            <w:r w:rsidRPr="002C624A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w:drawing>
                <wp:inline distT="0" distB="0" distL="0" distR="0" wp14:anchorId="68E12D3A" wp14:editId="2190EA95">
                  <wp:extent cx="2562446" cy="740973"/>
                  <wp:effectExtent l="0" t="0" r="0" b="254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308" b="24308"/>
                          <a:stretch/>
                        </pic:blipFill>
                        <pic:spPr bwMode="auto">
                          <a:xfrm>
                            <a:off x="0" y="0"/>
                            <a:ext cx="2567959" cy="742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06329" w14:textId="506BD94E" w:rsidR="00905D29" w:rsidRPr="002275F2" w:rsidRDefault="00905D29" w:rsidP="00194E20">
      <w:pPr>
        <w:rPr>
          <w:b/>
        </w:rPr>
      </w:pPr>
      <w:r w:rsidRPr="002275F2">
        <w:rPr>
          <w:b/>
        </w:rPr>
        <w:br w:type="page"/>
      </w:r>
    </w:p>
    <w:p w14:paraId="57C8F5FF" w14:textId="77777777" w:rsidR="00D123F7" w:rsidRPr="00400DFB" w:rsidRDefault="00D123F7" w:rsidP="00D123F7">
      <w:pPr>
        <w:jc w:val="center"/>
        <w:rPr>
          <w:b/>
          <w:sz w:val="28"/>
          <w:szCs w:val="28"/>
        </w:rPr>
      </w:pPr>
      <w:r w:rsidRPr="00400DFB">
        <w:rPr>
          <w:b/>
          <w:sz w:val="28"/>
          <w:szCs w:val="28"/>
        </w:rPr>
        <w:lastRenderedPageBreak/>
        <w:t>HOJA DE CONTROL</w:t>
      </w:r>
    </w:p>
    <w:p w14:paraId="53920E8D" w14:textId="77777777" w:rsidR="00B20EE1" w:rsidRPr="00B20EE1" w:rsidRDefault="00B20EE1" w:rsidP="00B20EE1">
      <w:pPr>
        <w:rPr>
          <w:b/>
        </w:rPr>
      </w:pPr>
      <w:r w:rsidRPr="00B20EE1">
        <w:rPr>
          <w:b/>
        </w:rPr>
        <w:t>Información del documento</w:t>
      </w:r>
    </w:p>
    <w:tbl>
      <w:tblPr>
        <w:tblW w:w="893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7"/>
        <w:gridCol w:w="2977"/>
        <w:gridCol w:w="1701"/>
        <w:gridCol w:w="142"/>
        <w:gridCol w:w="1134"/>
      </w:tblGrid>
      <w:tr w:rsidR="0093203B" w:rsidRPr="00242F8C" w14:paraId="1B6F258B" w14:textId="77777777">
        <w:tc>
          <w:tcPr>
            <w:tcW w:w="2977" w:type="dxa"/>
            <w:vAlign w:val="center"/>
          </w:tcPr>
          <w:p w14:paraId="253D369F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Nombre del Documento:</w:t>
            </w:r>
          </w:p>
        </w:tc>
        <w:sdt>
          <w:sdtPr>
            <w:rPr>
              <w:sz w:val="16"/>
              <w:szCs w:val="16"/>
              <w:lang w:val="es-ES"/>
            </w:rPr>
            <w:id w:val="-1592542228"/>
            <w:placeholder>
              <w:docPart w:val="452BF3DE56134BFBA8E9CF168EFFF9A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tc>
              <w:tcPr>
                <w:tcW w:w="5954" w:type="dxa"/>
                <w:gridSpan w:val="4"/>
                <w:vAlign w:val="center"/>
              </w:tcPr>
              <w:p w14:paraId="386525FD" w14:textId="492DA39F" w:rsidR="0093203B" w:rsidRPr="00242F8C" w:rsidRDefault="0093203B">
                <w:pPr>
                  <w:pStyle w:val="TableMedium"/>
                  <w:jc w:val="left"/>
                  <w:rPr>
                    <w:sz w:val="16"/>
                    <w:szCs w:val="16"/>
                    <w:lang w:val="es-ES"/>
                  </w:rPr>
                </w:pPr>
                <w:r>
                  <w:rPr>
                    <w:sz w:val="16"/>
                    <w:szCs w:val="16"/>
                    <w:lang w:val="es-ES"/>
                  </w:rPr>
                  <w:t xml:space="preserve">Mejora en las medidas de seguridad: Red </w:t>
                </w:r>
                <w:proofErr w:type="spellStart"/>
                <w:r>
                  <w:rPr>
                    <w:sz w:val="16"/>
                    <w:szCs w:val="16"/>
                    <w:lang w:val="es-ES"/>
                  </w:rPr>
                  <w:t>Hat</w:t>
                </w:r>
                <w:proofErr w:type="spellEnd"/>
                <w:r>
                  <w:rPr>
                    <w:sz w:val="16"/>
                    <w:szCs w:val="16"/>
                    <w:lang w:val="es-ES"/>
                  </w:rPr>
                  <w:t xml:space="preserve"> </w:t>
                </w:r>
                <w:proofErr w:type="spellStart"/>
                <w:r>
                  <w:rPr>
                    <w:sz w:val="16"/>
                    <w:szCs w:val="16"/>
                    <w:lang w:val="es-ES"/>
                  </w:rPr>
                  <w:t>Satellite</w:t>
                </w:r>
                <w:proofErr w:type="spellEnd"/>
              </w:p>
            </w:tc>
          </w:sdtContent>
        </w:sdt>
      </w:tr>
      <w:tr w:rsidR="0093203B" w:rsidRPr="00242F8C" w14:paraId="1F75BCC0" w14:textId="77777777">
        <w:trPr>
          <w:trHeight w:val="236"/>
        </w:trPr>
        <w:tc>
          <w:tcPr>
            <w:tcW w:w="2977" w:type="dxa"/>
            <w:vAlign w:val="center"/>
          </w:tcPr>
          <w:p w14:paraId="11FFF5AE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Responsable del Documento:</w:t>
            </w:r>
          </w:p>
        </w:tc>
        <w:tc>
          <w:tcPr>
            <w:tcW w:w="2977" w:type="dxa"/>
            <w:vAlign w:val="center"/>
          </w:tcPr>
          <w:p w14:paraId="2380BFD2" w14:textId="1D58BAC0" w:rsidR="0093203B" w:rsidRPr="00242F8C" w:rsidRDefault="00B62076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  <w:r w:rsidRPr="007A53D2">
              <w:rPr>
                <w:sz w:val="16"/>
                <w:szCs w:val="16"/>
                <w:lang w:val="es-ES"/>
              </w:rPr>
              <w:t>GRUPO-SISTEMAS-IA-L1B</w:t>
            </w:r>
          </w:p>
        </w:tc>
        <w:tc>
          <w:tcPr>
            <w:tcW w:w="1701" w:type="dxa"/>
            <w:vAlign w:val="center"/>
          </w:tcPr>
          <w:p w14:paraId="1D4BAA31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Fecha de creación:</w:t>
            </w:r>
          </w:p>
        </w:tc>
        <w:sdt>
          <w:sdtPr>
            <w:rPr>
              <w:sz w:val="16"/>
              <w:szCs w:val="16"/>
              <w:lang w:val="es-ES"/>
            </w:rPr>
            <w:id w:val="-2133162905"/>
            <w:placeholder>
              <w:docPart w:val="B5A5AED452A24AC9A11366CBF9151CE1"/>
            </w:placeholder>
            <w:date w:fullDate="2025-04-04T00:00:00Z">
              <w:dateFormat w:val="dd/MM/yyyy"/>
              <w:lid w:val="es-ES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gridSpan w:val="2"/>
                <w:vAlign w:val="center"/>
              </w:tcPr>
              <w:p w14:paraId="7ACCD78A" w14:textId="33C77D3B" w:rsidR="0093203B" w:rsidRPr="00242F8C" w:rsidRDefault="00A53141">
                <w:pPr>
                  <w:pStyle w:val="TableMedium"/>
                  <w:jc w:val="left"/>
                  <w:rPr>
                    <w:sz w:val="16"/>
                    <w:szCs w:val="16"/>
                    <w:lang w:val="es-ES"/>
                  </w:rPr>
                </w:pPr>
                <w:r>
                  <w:rPr>
                    <w:sz w:val="16"/>
                    <w:szCs w:val="16"/>
                    <w:lang w:val="es-ES"/>
                  </w:rPr>
                  <w:t>04/04/2025</w:t>
                </w:r>
              </w:p>
            </w:tc>
          </w:sdtContent>
        </w:sdt>
      </w:tr>
      <w:tr w:rsidR="0093203B" w:rsidRPr="00242F8C" w14:paraId="36D9221C" w14:textId="77777777">
        <w:trPr>
          <w:trHeight w:val="236"/>
        </w:trPr>
        <w:tc>
          <w:tcPr>
            <w:tcW w:w="2977" w:type="dxa"/>
            <w:vAlign w:val="center"/>
          </w:tcPr>
          <w:p w14:paraId="02D6CFB8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Ubicación</w:t>
            </w:r>
          </w:p>
        </w:tc>
        <w:tc>
          <w:tcPr>
            <w:tcW w:w="5954" w:type="dxa"/>
            <w:gridSpan w:val="4"/>
            <w:vAlign w:val="center"/>
          </w:tcPr>
          <w:p w14:paraId="05EB81A4" w14:textId="77777777" w:rsidR="0093203B" w:rsidRPr="00242F8C" w:rsidRDefault="0093203B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</w:p>
        </w:tc>
      </w:tr>
      <w:tr w:rsidR="0093203B" w:rsidRPr="00242F8C" w14:paraId="70CF5FAE" w14:textId="77777777">
        <w:trPr>
          <w:trHeight w:val="278"/>
        </w:trPr>
        <w:tc>
          <w:tcPr>
            <w:tcW w:w="2977" w:type="dxa"/>
            <w:vAlign w:val="center"/>
          </w:tcPr>
          <w:p w14:paraId="42FE591D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Código:</w:t>
            </w:r>
          </w:p>
        </w:tc>
        <w:sdt>
          <w:sdtPr>
            <w:rPr>
              <w:color w:val="000000"/>
              <w:sz w:val="16"/>
              <w:szCs w:val="16"/>
              <w:lang w:val="es-ES"/>
            </w:rPr>
            <w:id w:val="-145753882"/>
            <w:placeholder>
              <w:docPart w:val="452BF3DE56134BFBA8E9CF168EFFF9AE"/>
            </w:placeholder>
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<w:text/>
          </w:sdtPr>
          <w:sdtEndPr/>
          <w:sdtContent>
            <w:tc>
              <w:tcPr>
                <w:tcW w:w="2977" w:type="dxa"/>
                <w:vAlign w:val="center"/>
              </w:tcPr>
              <w:p w14:paraId="32AD8CFF" w14:textId="3AFF3BBA" w:rsidR="0093203B" w:rsidRPr="00242F8C" w:rsidRDefault="0093203B">
                <w:pPr>
                  <w:pStyle w:val="TableMedium"/>
                  <w:jc w:val="left"/>
                  <w:rPr>
                    <w:color w:val="000000"/>
                    <w:sz w:val="16"/>
                    <w:szCs w:val="16"/>
                    <w:lang w:val="es-ES"/>
                  </w:rPr>
                </w:pPr>
                <w:r>
                  <w:rPr>
                    <w:color w:val="000000"/>
                    <w:sz w:val="16"/>
                    <w:szCs w:val="16"/>
                    <w:lang w:val="es-ES"/>
                  </w:rPr>
                  <w:t>300093</w:t>
                </w:r>
              </w:p>
            </w:tc>
          </w:sdtContent>
        </w:sdt>
        <w:tc>
          <w:tcPr>
            <w:tcW w:w="1701" w:type="dxa"/>
            <w:vAlign w:val="center"/>
          </w:tcPr>
          <w:p w14:paraId="4706D5D9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Fecha último cambio:</w:t>
            </w:r>
          </w:p>
        </w:tc>
        <w:sdt>
          <w:sdtPr>
            <w:rPr>
              <w:sz w:val="16"/>
              <w:szCs w:val="16"/>
              <w:lang w:val="es-ES"/>
            </w:rPr>
            <w:id w:val="1580562754"/>
            <w:placeholder>
              <w:docPart w:val="2CB4047E56D44C48BCA7D1658DAFCB79"/>
            </w:placeholder>
            <w:date w:fullDate="2025-04-07T00:00:00Z">
              <w:dateFormat w:val="dd/MM/yyyy"/>
              <w:lid w:val="es-ES"/>
              <w:storeMappedDataAs w:val="dateTime"/>
              <w:calendar w:val="gregorian"/>
            </w:date>
          </w:sdtPr>
          <w:sdtEndPr/>
          <w:sdtContent>
            <w:tc>
              <w:tcPr>
                <w:tcW w:w="1276" w:type="dxa"/>
                <w:gridSpan w:val="2"/>
                <w:vAlign w:val="center"/>
              </w:tcPr>
              <w:p w14:paraId="6C46BD0C" w14:textId="7BDF2F5D" w:rsidR="0093203B" w:rsidRPr="00242F8C" w:rsidRDefault="002A0D06">
                <w:pPr>
                  <w:pStyle w:val="TableMedium"/>
                  <w:jc w:val="left"/>
                  <w:rPr>
                    <w:sz w:val="16"/>
                    <w:szCs w:val="16"/>
                    <w:lang w:val="es-ES"/>
                  </w:rPr>
                </w:pPr>
                <w:r>
                  <w:rPr>
                    <w:sz w:val="16"/>
                    <w:szCs w:val="16"/>
                    <w:lang w:val="es-ES"/>
                  </w:rPr>
                  <w:t>07/04/2025</w:t>
                </w:r>
              </w:p>
            </w:tc>
          </w:sdtContent>
        </w:sdt>
      </w:tr>
      <w:tr w:rsidR="0093203B" w:rsidRPr="00242F8C" w14:paraId="14EA6249" w14:textId="77777777">
        <w:trPr>
          <w:trHeight w:val="321"/>
        </w:trPr>
        <w:tc>
          <w:tcPr>
            <w:tcW w:w="2977" w:type="dxa"/>
            <w:vAlign w:val="center"/>
          </w:tcPr>
          <w:p w14:paraId="5E968CD2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Preparado por:</w:t>
            </w:r>
          </w:p>
        </w:tc>
        <w:tc>
          <w:tcPr>
            <w:tcW w:w="2977" w:type="dxa"/>
            <w:vAlign w:val="center"/>
          </w:tcPr>
          <w:p w14:paraId="50A542CF" w14:textId="77777777" w:rsidR="0093203B" w:rsidRPr="00242F8C" w:rsidRDefault="0093203B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6F00D5F7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Última versión:</w:t>
            </w:r>
          </w:p>
        </w:tc>
        <w:tc>
          <w:tcPr>
            <w:tcW w:w="1134" w:type="dxa"/>
            <w:vAlign w:val="center"/>
          </w:tcPr>
          <w:p w14:paraId="0E1D4B9C" w14:textId="3D1E65D9" w:rsidR="0093203B" w:rsidRPr="00242F8C" w:rsidRDefault="0093203B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  <w:r w:rsidRPr="00242F8C">
              <w:rPr>
                <w:sz w:val="16"/>
                <w:szCs w:val="16"/>
                <w:lang w:val="es-ES"/>
              </w:rPr>
              <w:t>1.</w:t>
            </w:r>
            <w:r w:rsidR="002A0D06">
              <w:rPr>
                <w:sz w:val="16"/>
                <w:szCs w:val="16"/>
                <w:lang w:val="es-ES"/>
              </w:rPr>
              <w:t>1</w:t>
            </w:r>
          </w:p>
        </w:tc>
      </w:tr>
      <w:tr w:rsidR="0093203B" w:rsidRPr="00242F8C" w14:paraId="08260C2E" w14:textId="77777777">
        <w:trPr>
          <w:trHeight w:val="236"/>
        </w:trPr>
        <w:tc>
          <w:tcPr>
            <w:tcW w:w="2977" w:type="dxa"/>
            <w:vAlign w:val="center"/>
          </w:tcPr>
          <w:p w14:paraId="7EC95059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Revisado por:</w:t>
            </w:r>
          </w:p>
        </w:tc>
        <w:tc>
          <w:tcPr>
            <w:tcW w:w="2977" w:type="dxa"/>
            <w:vAlign w:val="center"/>
          </w:tcPr>
          <w:p w14:paraId="0C1C71A1" w14:textId="77777777" w:rsidR="0093203B" w:rsidRPr="00242F8C" w:rsidRDefault="0093203B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3A3FD460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</w:p>
        </w:tc>
        <w:tc>
          <w:tcPr>
            <w:tcW w:w="1134" w:type="dxa"/>
            <w:vAlign w:val="center"/>
          </w:tcPr>
          <w:p w14:paraId="3DC34B21" w14:textId="77777777" w:rsidR="0093203B" w:rsidRPr="00242F8C" w:rsidRDefault="0093203B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</w:p>
        </w:tc>
      </w:tr>
      <w:tr w:rsidR="0093203B" w:rsidRPr="00242F8C" w14:paraId="4F7AB564" w14:textId="77777777">
        <w:trPr>
          <w:trHeight w:val="236"/>
        </w:trPr>
        <w:tc>
          <w:tcPr>
            <w:tcW w:w="2977" w:type="dxa"/>
            <w:vAlign w:val="center"/>
          </w:tcPr>
          <w:p w14:paraId="36ADF65C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Ámbito de distribución:</w:t>
            </w:r>
          </w:p>
        </w:tc>
        <w:tc>
          <w:tcPr>
            <w:tcW w:w="5954" w:type="dxa"/>
            <w:gridSpan w:val="4"/>
            <w:vAlign w:val="center"/>
          </w:tcPr>
          <w:p w14:paraId="4AD1035C" w14:textId="77777777" w:rsidR="0093203B" w:rsidRPr="00242F8C" w:rsidRDefault="0093203B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</w:p>
        </w:tc>
      </w:tr>
      <w:tr w:rsidR="0093203B" w:rsidRPr="00242F8C" w14:paraId="17EFD9BB" w14:textId="77777777">
        <w:trPr>
          <w:trHeight w:val="236"/>
        </w:trPr>
        <w:tc>
          <w:tcPr>
            <w:tcW w:w="2977" w:type="dxa"/>
          </w:tcPr>
          <w:p w14:paraId="318D966B" w14:textId="77777777" w:rsidR="0093203B" w:rsidRPr="00242F8C" w:rsidRDefault="0093203B">
            <w:pPr>
              <w:pStyle w:val="TableSmHeadingRight"/>
              <w:jc w:val="left"/>
              <w:rPr>
                <w:szCs w:val="16"/>
                <w:lang w:val="es-ES"/>
              </w:rPr>
            </w:pPr>
            <w:r w:rsidRPr="00242F8C">
              <w:rPr>
                <w:szCs w:val="16"/>
                <w:lang w:val="es-ES"/>
              </w:rPr>
              <w:t>Descripción del documento:</w:t>
            </w:r>
          </w:p>
        </w:tc>
        <w:tc>
          <w:tcPr>
            <w:tcW w:w="5954" w:type="dxa"/>
            <w:gridSpan w:val="4"/>
            <w:vAlign w:val="center"/>
          </w:tcPr>
          <w:p w14:paraId="1FD05F97" w14:textId="77777777" w:rsidR="0093203B" w:rsidRPr="00242F8C" w:rsidRDefault="0093203B">
            <w:pPr>
              <w:pStyle w:val="TableMedium"/>
              <w:jc w:val="left"/>
              <w:rPr>
                <w:sz w:val="16"/>
                <w:szCs w:val="16"/>
                <w:lang w:val="es-ES"/>
              </w:rPr>
            </w:pPr>
          </w:p>
        </w:tc>
      </w:tr>
    </w:tbl>
    <w:p w14:paraId="3A769976" w14:textId="77777777" w:rsidR="00B20EE1" w:rsidRPr="00B20EE1" w:rsidRDefault="00B20EE1" w:rsidP="00B20EE1">
      <w:pPr>
        <w:rPr>
          <w:b/>
        </w:rPr>
      </w:pPr>
      <w:r w:rsidRPr="00B20EE1">
        <w:rPr>
          <w:b/>
        </w:rPr>
        <w:t>Lista de distribución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30"/>
        <w:gridCol w:w="1701"/>
      </w:tblGrid>
      <w:tr w:rsidR="00B20EE1" w:rsidRPr="00B20EE1" w14:paraId="1A8063F5" w14:textId="77777777" w:rsidTr="00946C95">
        <w:trPr>
          <w:tblHeader/>
        </w:trPr>
        <w:tc>
          <w:tcPr>
            <w:tcW w:w="7230" w:type="dxa"/>
          </w:tcPr>
          <w:p w14:paraId="72EA2293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De</w:t>
            </w:r>
          </w:p>
        </w:tc>
        <w:tc>
          <w:tcPr>
            <w:tcW w:w="1701" w:type="dxa"/>
          </w:tcPr>
          <w:p w14:paraId="1B3D5206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Fecha</w:t>
            </w:r>
          </w:p>
        </w:tc>
      </w:tr>
      <w:tr w:rsidR="00B20EE1" w:rsidRPr="00B20EE1" w14:paraId="3933AEB1" w14:textId="77777777" w:rsidTr="00946C95">
        <w:tc>
          <w:tcPr>
            <w:tcW w:w="7230" w:type="dxa"/>
          </w:tcPr>
          <w:p w14:paraId="4A87752F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  <w:tc>
          <w:tcPr>
            <w:tcW w:w="1701" w:type="dxa"/>
          </w:tcPr>
          <w:p w14:paraId="49A77B58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</w:tr>
    </w:tbl>
    <w:p w14:paraId="0EC1A055" w14:textId="77777777" w:rsidR="00B20EE1" w:rsidRPr="00B20EE1" w:rsidRDefault="00B20EE1" w:rsidP="00B20EE1">
      <w:pPr>
        <w:rPr>
          <w:sz w:val="4"/>
        </w:rPr>
      </w:pP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2694"/>
        <w:gridCol w:w="1701"/>
      </w:tblGrid>
      <w:tr w:rsidR="00B20EE1" w:rsidRPr="00B20EE1" w14:paraId="4BBAC845" w14:textId="77777777" w:rsidTr="00946C95">
        <w:trPr>
          <w:tblHeader/>
        </w:trPr>
        <w:tc>
          <w:tcPr>
            <w:tcW w:w="4536" w:type="dxa"/>
          </w:tcPr>
          <w:p w14:paraId="3530A32A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Para</w:t>
            </w:r>
          </w:p>
        </w:tc>
        <w:tc>
          <w:tcPr>
            <w:tcW w:w="2694" w:type="dxa"/>
          </w:tcPr>
          <w:p w14:paraId="25F04446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Acción*</w:t>
            </w:r>
          </w:p>
        </w:tc>
        <w:tc>
          <w:tcPr>
            <w:tcW w:w="1701" w:type="dxa"/>
          </w:tcPr>
          <w:p w14:paraId="0D77E5E2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Fecha de la acción</w:t>
            </w:r>
          </w:p>
        </w:tc>
      </w:tr>
      <w:tr w:rsidR="00B20EE1" w:rsidRPr="00B20EE1" w14:paraId="0C56A593" w14:textId="77777777" w:rsidTr="00946C95">
        <w:tc>
          <w:tcPr>
            <w:tcW w:w="4536" w:type="dxa"/>
          </w:tcPr>
          <w:p w14:paraId="57A1EF9C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  <w:tc>
          <w:tcPr>
            <w:tcW w:w="2694" w:type="dxa"/>
          </w:tcPr>
          <w:p w14:paraId="7A7206C4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  <w:tc>
          <w:tcPr>
            <w:tcW w:w="1701" w:type="dxa"/>
          </w:tcPr>
          <w:p w14:paraId="037A77E8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</w:tr>
      <w:tr w:rsidR="00B20EE1" w:rsidRPr="00B20EE1" w14:paraId="6FB71C01" w14:textId="77777777" w:rsidTr="00946C95">
        <w:tc>
          <w:tcPr>
            <w:tcW w:w="4536" w:type="dxa"/>
          </w:tcPr>
          <w:p w14:paraId="731AA4E8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  <w:tc>
          <w:tcPr>
            <w:tcW w:w="2694" w:type="dxa"/>
          </w:tcPr>
          <w:p w14:paraId="60355470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  <w:tc>
          <w:tcPr>
            <w:tcW w:w="1701" w:type="dxa"/>
          </w:tcPr>
          <w:p w14:paraId="78F525C6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</w:tr>
    </w:tbl>
    <w:p w14:paraId="5EBA54F6" w14:textId="77777777" w:rsidR="00B20EE1" w:rsidRPr="00B20EE1" w:rsidRDefault="00B20EE1" w:rsidP="00B20EE1">
      <w:pPr>
        <w:pStyle w:val="HPInternal"/>
        <w:rPr>
          <w:lang w:val="es-ES"/>
        </w:rPr>
      </w:pPr>
      <w:r w:rsidRPr="00B20EE1">
        <w:rPr>
          <w:lang w:val="es-ES"/>
        </w:rPr>
        <w:t>* Tipos de acción: Aprobar, Revisar, Informar, Archivar, Acción requerida, Asistir a reunión</w:t>
      </w:r>
    </w:p>
    <w:p w14:paraId="2D5A5249" w14:textId="77777777" w:rsidR="00B20EE1" w:rsidRPr="00B20EE1" w:rsidRDefault="00B20EE1" w:rsidP="00B20EE1">
      <w:pPr>
        <w:rPr>
          <w:b/>
        </w:rPr>
      </w:pPr>
      <w:r w:rsidRPr="00B20EE1">
        <w:rPr>
          <w:b/>
        </w:rPr>
        <w:t>Histórico de versiones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51"/>
        <w:gridCol w:w="992"/>
        <w:gridCol w:w="1134"/>
        <w:gridCol w:w="3119"/>
        <w:gridCol w:w="2835"/>
      </w:tblGrid>
      <w:tr w:rsidR="00B20EE1" w:rsidRPr="00B20EE1" w14:paraId="6ED3A9F5" w14:textId="77777777" w:rsidTr="00946C95">
        <w:trPr>
          <w:tblHeader/>
        </w:trPr>
        <w:tc>
          <w:tcPr>
            <w:tcW w:w="851" w:type="dxa"/>
          </w:tcPr>
          <w:p w14:paraId="7D138A17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Versión</w:t>
            </w:r>
          </w:p>
        </w:tc>
        <w:tc>
          <w:tcPr>
            <w:tcW w:w="992" w:type="dxa"/>
          </w:tcPr>
          <w:p w14:paraId="71A590CF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Fecha</w:t>
            </w:r>
          </w:p>
        </w:tc>
        <w:tc>
          <w:tcPr>
            <w:tcW w:w="1134" w:type="dxa"/>
          </w:tcPr>
          <w:p w14:paraId="77B14A29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Revisado por</w:t>
            </w:r>
          </w:p>
        </w:tc>
        <w:tc>
          <w:tcPr>
            <w:tcW w:w="3119" w:type="dxa"/>
          </w:tcPr>
          <w:p w14:paraId="6776F590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Descripción</w:t>
            </w:r>
          </w:p>
        </w:tc>
        <w:tc>
          <w:tcPr>
            <w:tcW w:w="2835" w:type="dxa"/>
          </w:tcPr>
          <w:p w14:paraId="59B77A17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Nombre del archivo</w:t>
            </w:r>
          </w:p>
        </w:tc>
      </w:tr>
      <w:tr w:rsidR="00B20EE1" w:rsidRPr="00B20EE1" w14:paraId="795ACABE" w14:textId="77777777" w:rsidTr="00946C95">
        <w:tc>
          <w:tcPr>
            <w:tcW w:w="851" w:type="dxa"/>
          </w:tcPr>
          <w:p w14:paraId="492C0188" w14:textId="7DE55ECB" w:rsidR="00B20EE1" w:rsidRPr="00B20EE1" w:rsidRDefault="00B62076" w:rsidP="00946C95">
            <w:pPr>
              <w:pStyle w:val="TableMedium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1</w:t>
            </w:r>
            <w:r w:rsidR="00B20EE1" w:rsidRPr="00B20EE1">
              <w:rPr>
                <w:sz w:val="16"/>
                <w:lang w:val="es-ES"/>
              </w:rPr>
              <w:t>.0</w:t>
            </w:r>
          </w:p>
        </w:tc>
        <w:tc>
          <w:tcPr>
            <w:tcW w:w="992" w:type="dxa"/>
          </w:tcPr>
          <w:p w14:paraId="38439D0B" w14:textId="4CEADA17" w:rsidR="00B20EE1" w:rsidRPr="00B20EE1" w:rsidRDefault="00A53141" w:rsidP="00946C95">
            <w:pPr>
              <w:pStyle w:val="TableMedium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04/04</w:t>
            </w:r>
            <w:r w:rsidR="00100EF6">
              <w:rPr>
                <w:sz w:val="16"/>
                <w:lang w:val="es-ES"/>
              </w:rPr>
              <w:t>/2025</w:t>
            </w:r>
          </w:p>
        </w:tc>
        <w:tc>
          <w:tcPr>
            <w:tcW w:w="1134" w:type="dxa"/>
          </w:tcPr>
          <w:p w14:paraId="14EC7249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3119" w:type="dxa"/>
          </w:tcPr>
          <w:p w14:paraId="4DE91257" w14:textId="580C3715" w:rsidR="00B20EE1" w:rsidRPr="00B20EE1" w:rsidRDefault="007F2416" w:rsidP="00946C95">
            <w:pPr>
              <w:pStyle w:val="TableMedium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Versión inicial</w:t>
            </w:r>
          </w:p>
        </w:tc>
        <w:tc>
          <w:tcPr>
            <w:tcW w:w="2835" w:type="dxa"/>
          </w:tcPr>
          <w:p w14:paraId="017179D0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</w:tr>
      <w:tr w:rsidR="00B20EE1" w:rsidRPr="00B20EE1" w14:paraId="51E058E5" w14:textId="77777777" w:rsidTr="00946C95">
        <w:tc>
          <w:tcPr>
            <w:tcW w:w="851" w:type="dxa"/>
          </w:tcPr>
          <w:p w14:paraId="2B20E558" w14:textId="2A5C9EAC" w:rsidR="00B20EE1" w:rsidRPr="00B20EE1" w:rsidRDefault="002A0D06" w:rsidP="00946C95">
            <w:pPr>
              <w:pStyle w:val="TableMedium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1.1</w:t>
            </w:r>
          </w:p>
        </w:tc>
        <w:tc>
          <w:tcPr>
            <w:tcW w:w="992" w:type="dxa"/>
          </w:tcPr>
          <w:p w14:paraId="280B2BD3" w14:textId="7B9BC042" w:rsidR="00B20EE1" w:rsidRPr="00B20EE1" w:rsidRDefault="002A0D06" w:rsidP="00946C95">
            <w:pPr>
              <w:pStyle w:val="TableMedium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07/04/2025</w:t>
            </w:r>
          </w:p>
        </w:tc>
        <w:tc>
          <w:tcPr>
            <w:tcW w:w="1134" w:type="dxa"/>
          </w:tcPr>
          <w:p w14:paraId="4F9D02BC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3119" w:type="dxa"/>
          </w:tcPr>
          <w:p w14:paraId="557ED244" w14:textId="53725A77" w:rsidR="00B20EE1" w:rsidRPr="00B20EE1" w:rsidRDefault="002A0D06" w:rsidP="00946C95">
            <w:pPr>
              <w:pStyle w:val="TableMedium"/>
              <w:rPr>
                <w:sz w:val="16"/>
                <w:lang w:val="es-ES"/>
              </w:rPr>
            </w:pPr>
            <w:r>
              <w:rPr>
                <w:sz w:val="16"/>
                <w:lang w:val="es-ES"/>
              </w:rPr>
              <w:t>Se añaden modificaciones</w:t>
            </w:r>
          </w:p>
        </w:tc>
        <w:tc>
          <w:tcPr>
            <w:tcW w:w="2835" w:type="dxa"/>
          </w:tcPr>
          <w:p w14:paraId="7D557116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</w:tr>
      <w:tr w:rsidR="00B20EE1" w:rsidRPr="00B20EE1" w14:paraId="7E41A06A" w14:textId="77777777" w:rsidTr="00946C95">
        <w:tc>
          <w:tcPr>
            <w:tcW w:w="851" w:type="dxa"/>
          </w:tcPr>
          <w:p w14:paraId="26BF256E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992" w:type="dxa"/>
          </w:tcPr>
          <w:p w14:paraId="0E0BB771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1134" w:type="dxa"/>
          </w:tcPr>
          <w:p w14:paraId="728932A7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3119" w:type="dxa"/>
          </w:tcPr>
          <w:p w14:paraId="1469313F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2835" w:type="dxa"/>
          </w:tcPr>
          <w:p w14:paraId="22930C0A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</w:tr>
      <w:tr w:rsidR="00B20EE1" w:rsidRPr="00B20EE1" w14:paraId="0466FD08" w14:textId="77777777" w:rsidTr="00946C95">
        <w:tc>
          <w:tcPr>
            <w:tcW w:w="851" w:type="dxa"/>
          </w:tcPr>
          <w:p w14:paraId="36B3F8F8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992" w:type="dxa"/>
          </w:tcPr>
          <w:p w14:paraId="316322AD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1134" w:type="dxa"/>
          </w:tcPr>
          <w:p w14:paraId="433625DB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3119" w:type="dxa"/>
          </w:tcPr>
          <w:p w14:paraId="0F5728B0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2835" w:type="dxa"/>
          </w:tcPr>
          <w:p w14:paraId="1DC0B185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</w:tr>
      <w:tr w:rsidR="00B20EE1" w:rsidRPr="00B20EE1" w14:paraId="6C0F379E" w14:textId="77777777" w:rsidTr="00946C95">
        <w:tc>
          <w:tcPr>
            <w:tcW w:w="851" w:type="dxa"/>
          </w:tcPr>
          <w:p w14:paraId="7E05DAD8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992" w:type="dxa"/>
          </w:tcPr>
          <w:p w14:paraId="41A9807D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1134" w:type="dxa"/>
          </w:tcPr>
          <w:p w14:paraId="1EB3042B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3119" w:type="dxa"/>
          </w:tcPr>
          <w:p w14:paraId="54B3A768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  <w:tc>
          <w:tcPr>
            <w:tcW w:w="2835" w:type="dxa"/>
          </w:tcPr>
          <w:p w14:paraId="0B2A2D0E" w14:textId="77777777" w:rsidR="00B20EE1" w:rsidRPr="00B20EE1" w:rsidRDefault="00B20EE1" w:rsidP="00946C95">
            <w:pPr>
              <w:pStyle w:val="TableMedium"/>
              <w:rPr>
                <w:sz w:val="16"/>
                <w:lang w:val="es-ES"/>
              </w:rPr>
            </w:pPr>
          </w:p>
        </w:tc>
      </w:tr>
    </w:tbl>
    <w:p w14:paraId="1ED597D2" w14:textId="77777777" w:rsidR="00B20EE1" w:rsidRPr="00B20EE1" w:rsidRDefault="00B20EE1" w:rsidP="00B20EE1">
      <w:pPr>
        <w:rPr>
          <w:b/>
        </w:rPr>
      </w:pPr>
      <w:r w:rsidRPr="00B20EE1">
        <w:rPr>
          <w:b/>
        </w:rPr>
        <w:t>Aceptación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4"/>
        <w:gridCol w:w="4828"/>
        <w:gridCol w:w="3119"/>
      </w:tblGrid>
      <w:tr w:rsidR="00B20EE1" w:rsidRPr="00B20EE1" w14:paraId="4A68DEFA" w14:textId="77777777" w:rsidTr="00946C95">
        <w:trPr>
          <w:tblHeader/>
        </w:trPr>
        <w:tc>
          <w:tcPr>
            <w:tcW w:w="984" w:type="dxa"/>
          </w:tcPr>
          <w:p w14:paraId="032E0AAA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Fecha ver.</w:t>
            </w:r>
          </w:p>
        </w:tc>
        <w:tc>
          <w:tcPr>
            <w:tcW w:w="4828" w:type="dxa"/>
          </w:tcPr>
          <w:p w14:paraId="185BD827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Responsable</w:t>
            </w:r>
          </w:p>
        </w:tc>
        <w:tc>
          <w:tcPr>
            <w:tcW w:w="3119" w:type="dxa"/>
          </w:tcPr>
          <w:p w14:paraId="16801316" w14:textId="77777777" w:rsidR="00B20EE1" w:rsidRPr="00B20EE1" w:rsidRDefault="00B20EE1" w:rsidP="00946C95">
            <w:pPr>
              <w:pStyle w:val="TableSmHeading"/>
              <w:rPr>
                <w:lang w:val="es-ES"/>
              </w:rPr>
            </w:pPr>
            <w:r w:rsidRPr="00B20EE1">
              <w:rPr>
                <w:lang w:val="es-ES"/>
              </w:rPr>
              <w:t>Firma</w:t>
            </w:r>
          </w:p>
        </w:tc>
      </w:tr>
      <w:tr w:rsidR="00B20EE1" w:rsidRPr="00B20EE1" w14:paraId="48DE9DC4" w14:textId="77777777" w:rsidTr="00946C95">
        <w:tc>
          <w:tcPr>
            <w:tcW w:w="984" w:type="dxa"/>
          </w:tcPr>
          <w:p w14:paraId="343EE833" w14:textId="77777777" w:rsidR="00B20EE1" w:rsidRPr="00B20EE1" w:rsidRDefault="00B20EE1" w:rsidP="00946C95">
            <w:pPr>
              <w:pStyle w:val="TableMedium"/>
              <w:rPr>
                <w:sz w:val="16"/>
                <w:szCs w:val="16"/>
                <w:lang w:val="es-ES"/>
              </w:rPr>
            </w:pPr>
          </w:p>
        </w:tc>
        <w:tc>
          <w:tcPr>
            <w:tcW w:w="4828" w:type="dxa"/>
          </w:tcPr>
          <w:p w14:paraId="6C5EBC06" w14:textId="77777777" w:rsidR="00B20EE1" w:rsidRPr="00B20EE1" w:rsidRDefault="00B20EE1" w:rsidP="00946C95">
            <w:pPr>
              <w:pStyle w:val="TableMedium"/>
              <w:rPr>
                <w:sz w:val="16"/>
                <w:szCs w:val="16"/>
                <w:lang w:val="es-ES"/>
              </w:rPr>
            </w:pPr>
          </w:p>
        </w:tc>
        <w:tc>
          <w:tcPr>
            <w:tcW w:w="3119" w:type="dxa"/>
          </w:tcPr>
          <w:p w14:paraId="096027AC" w14:textId="77777777" w:rsidR="00B20EE1" w:rsidRPr="00B20EE1" w:rsidRDefault="00B20EE1" w:rsidP="00946C95">
            <w:pPr>
              <w:pStyle w:val="TableMedium"/>
              <w:rPr>
                <w:sz w:val="16"/>
                <w:szCs w:val="16"/>
                <w:lang w:val="es-ES"/>
              </w:rPr>
            </w:pPr>
          </w:p>
        </w:tc>
      </w:tr>
      <w:tr w:rsidR="00B20EE1" w:rsidRPr="00B20EE1" w14:paraId="5FE7321C" w14:textId="77777777" w:rsidTr="00946C95">
        <w:tc>
          <w:tcPr>
            <w:tcW w:w="984" w:type="dxa"/>
          </w:tcPr>
          <w:p w14:paraId="1F574F75" w14:textId="77777777" w:rsidR="00B20EE1" w:rsidRPr="00B20EE1" w:rsidRDefault="00B20EE1" w:rsidP="00946C95">
            <w:pPr>
              <w:pStyle w:val="TableMedium"/>
              <w:rPr>
                <w:sz w:val="16"/>
                <w:szCs w:val="16"/>
                <w:lang w:val="es-ES"/>
              </w:rPr>
            </w:pPr>
          </w:p>
        </w:tc>
        <w:tc>
          <w:tcPr>
            <w:tcW w:w="4828" w:type="dxa"/>
          </w:tcPr>
          <w:p w14:paraId="738FFA84" w14:textId="77777777" w:rsidR="00B20EE1" w:rsidRPr="00B20EE1" w:rsidRDefault="00B20EE1" w:rsidP="00946C95">
            <w:pPr>
              <w:pStyle w:val="TableMedium"/>
              <w:rPr>
                <w:sz w:val="16"/>
                <w:szCs w:val="16"/>
                <w:lang w:val="es-ES"/>
              </w:rPr>
            </w:pPr>
          </w:p>
        </w:tc>
        <w:tc>
          <w:tcPr>
            <w:tcW w:w="3119" w:type="dxa"/>
          </w:tcPr>
          <w:p w14:paraId="758A90F0" w14:textId="77777777" w:rsidR="00B20EE1" w:rsidRPr="00B20EE1" w:rsidRDefault="00B20EE1" w:rsidP="00946C95">
            <w:pPr>
              <w:pStyle w:val="TableMedium"/>
              <w:rPr>
                <w:sz w:val="16"/>
                <w:szCs w:val="16"/>
                <w:lang w:val="es-ES"/>
              </w:rPr>
            </w:pPr>
          </w:p>
        </w:tc>
      </w:tr>
    </w:tbl>
    <w:p w14:paraId="437A3DCE" w14:textId="77777777" w:rsidR="00B20EE1" w:rsidRPr="00B20EE1" w:rsidRDefault="00B20EE1" w:rsidP="00B20EE1">
      <w:pPr>
        <w:pStyle w:val="TOCHeading"/>
        <w:rPr>
          <w:sz w:val="16"/>
          <w:szCs w:val="16"/>
          <w:lang w:val="es-ES"/>
        </w:rPr>
      </w:pPr>
    </w:p>
    <w:p w14:paraId="43A1D550" w14:textId="77777777" w:rsidR="00B20EE1" w:rsidRPr="00B20EE1" w:rsidRDefault="00B20EE1" w:rsidP="00B20EE1">
      <w:pPr>
        <w:rPr>
          <w:b/>
        </w:rPr>
      </w:pPr>
      <w:r w:rsidRPr="00B20EE1">
        <w:rPr>
          <w:b/>
        </w:rPr>
        <w:t>Información de la versión</w:t>
      </w:r>
    </w:p>
    <w:tbl>
      <w:tblPr>
        <w:tblW w:w="8931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4"/>
        <w:gridCol w:w="7947"/>
      </w:tblGrid>
      <w:tr w:rsidR="00B20EE1" w:rsidRPr="00B20EE1" w14:paraId="1E0D1A86" w14:textId="77777777" w:rsidTr="00946C95">
        <w:trPr>
          <w:tblHeader/>
        </w:trPr>
        <w:tc>
          <w:tcPr>
            <w:tcW w:w="984" w:type="dxa"/>
          </w:tcPr>
          <w:p w14:paraId="328130DC" w14:textId="77777777" w:rsidR="00B20EE1" w:rsidRPr="00B20EE1" w:rsidRDefault="00B20EE1" w:rsidP="00946C95">
            <w:pPr>
              <w:pStyle w:val="TableSmHeading"/>
              <w:jc w:val="center"/>
              <w:rPr>
                <w:lang w:val="es-ES"/>
              </w:rPr>
            </w:pPr>
            <w:r w:rsidRPr="00B20EE1">
              <w:rPr>
                <w:lang w:val="es-ES"/>
              </w:rPr>
              <w:t>Versión</w:t>
            </w:r>
          </w:p>
        </w:tc>
        <w:tc>
          <w:tcPr>
            <w:tcW w:w="7947" w:type="dxa"/>
          </w:tcPr>
          <w:p w14:paraId="213C36C0" w14:textId="77777777" w:rsidR="00B20EE1" w:rsidRPr="00B20EE1" w:rsidRDefault="00B20EE1" w:rsidP="00946C95">
            <w:pPr>
              <w:pStyle w:val="TableSmHeading"/>
              <w:jc w:val="center"/>
              <w:rPr>
                <w:lang w:val="es-ES"/>
              </w:rPr>
            </w:pPr>
            <w:r w:rsidRPr="00B20EE1">
              <w:rPr>
                <w:lang w:val="es-ES"/>
              </w:rPr>
              <w:t>Comentarios</w:t>
            </w:r>
          </w:p>
        </w:tc>
      </w:tr>
      <w:tr w:rsidR="00B20EE1" w:rsidRPr="00B20EE1" w14:paraId="147FC8BC" w14:textId="77777777" w:rsidTr="00946C95">
        <w:tc>
          <w:tcPr>
            <w:tcW w:w="984" w:type="dxa"/>
          </w:tcPr>
          <w:p w14:paraId="77BF580C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  <w:tc>
          <w:tcPr>
            <w:tcW w:w="7947" w:type="dxa"/>
          </w:tcPr>
          <w:p w14:paraId="02A1CE9B" w14:textId="77777777" w:rsidR="00B20EE1" w:rsidRPr="00B20EE1" w:rsidRDefault="00B20EE1" w:rsidP="00946C95">
            <w:pPr>
              <w:pStyle w:val="TableMedium"/>
              <w:rPr>
                <w:lang w:val="es-ES"/>
              </w:rPr>
            </w:pPr>
          </w:p>
        </w:tc>
      </w:tr>
    </w:tbl>
    <w:p w14:paraId="05447F2A" w14:textId="77777777" w:rsidR="0056579B" w:rsidRDefault="0056579B">
      <w:r>
        <w:br w:type="page"/>
      </w:r>
    </w:p>
    <w:p w14:paraId="2FCF0E7A" w14:textId="77777777" w:rsidR="00B95F7D" w:rsidRPr="00B95F7D" w:rsidRDefault="00B95F7D" w:rsidP="00CF13E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ÍNDICE DE CONTENIDO</w:t>
      </w:r>
    </w:p>
    <w:p w14:paraId="49345B4A" w14:textId="6176619F" w:rsidR="007436F2" w:rsidRDefault="008B02F5">
      <w:pPr>
        <w:pStyle w:val="TDC1"/>
        <w:rPr>
          <w:noProof/>
          <w:kern w:val="2"/>
          <w:sz w:val="24"/>
          <w:szCs w:val="24"/>
          <w:lang w:eastAsia="es-ES"/>
          <w14:ligatures w14:val="standardContextual"/>
        </w:rPr>
      </w:pPr>
      <w:r>
        <w:fldChar w:fldCharType="begin"/>
      </w:r>
      <w:r w:rsidR="009F56CB">
        <w:instrText xml:space="preserve"> TOC \o "1-3" \h \z \u </w:instrText>
      </w:r>
      <w:r>
        <w:fldChar w:fldCharType="separate"/>
      </w:r>
      <w:hyperlink w:anchor="_Toc194668655" w:history="1">
        <w:r w:rsidR="007436F2" w:rsidRPr="00187038">
          <w:rPr>
            <w:rStyle w:val="Hipervnculo"/>
            <w:noProof/>
          </w:rPr>
          <w:t>1</w:t>
        </w:r>
        <w:r w:rsidR="007436F2">
          <w:rPr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="007436F2" w:rsidRPr="00187038">
          <w:rPr>
            <w:rStyle w:val="Hipervnculo"/>
            <w:noProof/>
          </w:rPr>
          <w:t>Resumen de la situación actual</w:t>
        </w:r>
        <w:r w:rsidR="007436F2">
          <w:rPr>
            <w:noProof/>
            <w:webHidden/>
          </w:rPr>
          <w:tab/>
        </w:r>
        <w:r w:rsidR="007436F2">
          <w:rPr>
            <w:noProof/>
            <w:webHidden/>
          </w:rPr>
          <w:fldChar w:fldCharType="begin"/>
        </w:r>
        <w:r w:rsidR="007436F2">
          <w:rPr>
            <w:noProof/>
            <w:webHidden/>
          </w:rPr>
          <w:instrText xml:space="preserve"> PAGEREF _Toc194668655 \h </w:instrText>
        </w:r>
        <w:r w:rsidR="007436F2">
          <w:rPr>
            <w:noProof/>
            <w:webHidden/>
          </w:rPr>
        </w:r>
        <w:r w:rsidR="007436F2">
          <w:rPr>
            <w:noProof/>
            <w:webHidden/>
          </w:rPr>
          <w:fldChar w:fldCharType="separate"/>
        </w:r>
        <w:r w:rsidR="007436F2">
          <w:rPr>
            <w:noProof/>
            <w:webHidden/>
          </w:rPr>
          <w:t>4</w:t>
        </w:r>
        <w:r w:rsidR="007436F2">
          <w:rPr>
            <w:noProof/>
            <w:webHidden/>
          </w:rPr>
          <w:fldChar w:fldCharType="end"/>
        </w:r>
      </w:hyperlink>
    </w:p>
    <w:p w14:paraId="789F12AD" w14:textId="4C9E0416" w:rsidR="007436F2" w:rsidRDefault="007436F2">
      <w:pPr>
        <w:pStyle w:val="TDC2"/>
        <w:rPr>
          <w:noProof/>
          <w:kern w:val="2"/>
          <w:sz w:val="24"/>
          <w:szCs w:val="24"/>
          <w:lang w:eastAsia="es-ES"/>
          <w14:ligatures w14:val="standardContextual"/>
        </w:rPr>
      </w:pPr>
      <w:hyperlink w:anchor="_Toc194668656" w:history="1">
        <w:r w:rsidRPr="00187038">
          <w:rPr>
            <w:rStyle w:val="Hipervnculo"/>
            <w:noProof/>
          </w:rPr>
          <w:t>1.1</w:t>
        </w:r>
        <w:r>
          <w:rPr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187038">
          <w:rPr>
            <w:rStyle w:val="Hipervnculo"/>
            <w:noProof/>
          </w:rPr>
          <w:t>Actividades y tareas del último periodo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_Toc194668656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9C6D2A" w14:textId="557A1D0E" w:rsidR="007436F2" w:rsidRDefault="007436F2">
      <w:pPr>
        <w:pStyle w:val="TDC2"/>
        <w:rPr>
          <w:noProof/>
          <w:kern w:val="2"/>
          <w:sz w:val="24"/>
          <w:szCs w:val="24"/>
          <w:lang w:eastAsia="es-ES"/>
          <w14:ligatures w14:val="standardContextual"/>
        </w:rPr>
      </w:pPr>
      <w:hyperlink w:anchor="_Toc194668657" w:history="1">
        <w:r w:rsidRPr="00187038">
          <w:rPr>
            <w:rStyle w:val="Hipervnculo"/>
            <w:noProof/>
          </w:rPr>
          <w:t>1.2</w:t>
        </w:r>
        <w:r>
          <w:rPr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187038">
          <w:rPr>
            <w:rStyle w:val="Hipervnculo"/>
            <w:noProof/>
          </w:rPr>
          <w:t>Incidencias reportadas y acciones llevadas a cabo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_Toc194668657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14908A" w14:textId="23DC909A" w:rsidR="007436F2" w:rsidRDefault="007436F2">
      <w:pPr>
        <w:pStyle w:val="TDC2"/>
        <w:rPr>
          <w:noProof/>
          <w:kern w:val="2"/>
          <w:sz w:val="24"/>
          <w:szCs w:val="24"/>
          <w:lang w:eastAsia="es-ES"/>
          <w14:ligatures w14:val="standardContextual"/>
        </w:rPr>
      </w:pPr>
      <w:hyperlink w:anchor="_Toc194668658" w:history="1">
        <w:r w:rsidRPr="00187038">
          <w:rPr>
            <w:rStyle w:val="Hipervnculo"/>
            <w:noProof/>
          </w:rPr>
          <w:t>1.3</w:t>
        </w:r>
        <w:r>
          <w:rPr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187038">
          <w:rPr>
            <w:rStyle w:val="Hipervnculo"/>
            <w:noProof/>
          </w:rPr>
          <w:t>Obtención de los entregables previstos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_Toc194668658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CF9E563" w14:textId="454F43D8" w:rsidR="007436F2" w:rsidRDefault="007436F2">
      <w:pPr>
        <w:pStyle w:val="TDC2"/>
        <w:rPr>
          <w:noProof/>
          <w:kern w:val="2"/>
          <w:sz w:val="24"/>
          <w:szCs w:val="24"/>
          <w:lang w:eastAsia="es-ES"/>
          <w14:ligatures w14:val="standardContextual"/>
        </w:rPr>
      </w:pPr>
      <w:hyperlink w:anchor="_Toc194668659" w:history="1">
        <w:r w:rsidRPr="00187038">
          <w:rPr>
            <w:rStyle w:val="Hipervnculo"/>
            <w:noProof/>
          </w:rPr>
          <w:t>1.4</w:t>
        </w:r>
        <w:r>
          <w:rPr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187038">
          <w:rPr>
            <w:rStyle w:val="Hipervnculo"/>
            <w:noProof/>
          </w:rPr>
          <w:t>Dependencias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_Toc194668659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9E1C5FB" w14:textId="34A81BA1" w:rsidR="007436F2" w:rsidRDefault="007436F2">
      <w:pPr>
        <w:pStyle w:val="TDC1"/>
        <w:rPr>
          <w:noProof/>
          <w:kern w:val="2"/>
          <w:sz w:val="24"/>
          <w:szCs w:val="24"/>
          <w:lang w:eastAsia="es-ES"/>
          <w14:ligatures w14:val="standardContextual"/>
        </w:rPr>
      </w:pPr>
      <w:hyperlink w:anchor="_Toc194668660" w:history="1">
        <w:r w:rsidRPr="00187038">
          <w:rPr>
            <w:rStyle w:val="Hipervnculo"/>
            <w:noProof/>
          </w:rPr>
          <w:t>2</w:t>
        </w:r>
        <w:r>
          <w:rPr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187038">
          <w:rPr>
            <w:rStyle w:val="Hipervnculo"/>
            <w:noProof/>
          </w:rPr>
          <w:t>Mejoras solicitadas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_Toc194668660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74FECF" w14:textId="4554A875" w:rsidR="007436F2" w:rsidRDefault="007436F2">
      <w:pPr>
        <w:pStyle w:val="TDC1"/>
        <w:rPr>
          <w:noProof/>
          <w:kern w:val="2"/>
          <w:sz w:val="24"/>
          <w:szCs w:val="24"/>
          <w:lang w:eastAsia="es-ES"/>
          <w14:ligatures w14:val="standardContextual"/>
        </w:rPr>
      </w:pPr>
      <w:hyperlink w:anchor="_Toc194668661" w:history="1">
        <w:r w:rsidRPr="00187038">
          <w:rPr>
            <w:rStyle w:val="Hipervnculo"/>
            <w:noProof/>
          </w:rPr>
          <w:t>3</w:t>
        </w:r>
        <w:r>
          <w:rPr>
            <w:noProof/>
            <w:kern w:val="2"/>
            <w:sz w:val="24"/>
            <w:szCs w:val="24"/>
            <w:lang w:eastAsia="es-ES"/>
            <w14:ligatures w14:val="standardContextual"/>
          </w:rPr>
          <w:tab/>
        </w:r>
        <w:r w:rsidRPr="00187038">
          <w:rPr>
            <w:rStyle w:val="Hipervnculo"/>
            <w:noProof/>
          </w:rPr>
          <w:t>Modificaciones al alcance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_Toc194668661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D09476E" w14:textId="14600FC3" w:rsidR="00E75CA3" w:rsidRDefault="008B02F5">
      <w:r>
        <w:fldChar w:fldCharType="end"/>
      </w:r>
    </w:p>
    <w:p w14:paraId="3805F4F8" w14:textId="77777777" w:rsidR="0014491F" w:rsidRDefault="00E75CA3">
      <w:r>
        <w:br w:type="page"/>
      </w:r>
    </w:p>
    <w:p w14:paraId="12517804" w14:textId="5B1451B3" w:rsidR="006E3C74" w:rsidRPr="006E3C74" w:rsidRDefault="00B241F5" w:rsidP="006E3C74">
      <w:pPr>
        <w:pStyle w:val="Ttulo1"/>
      </w:pPr>
      <w:bookmarkStart w:id="0" w:name="_Toc160194183"/>
      <w:bookmarkStart w:id="1" w:name="_Toc194668655"/>
      <w:r w:rsidRPr="006E3C74">
        <w:lastRenderedPageBreak/>
        <w:t>Resumen de la situación actual</w:t>
      </w:r>
      <w:bookmarkEnd w:id="0"/>
      <w:bookmarkEnd w:id="1"/>
    </w:p>
    <w:p w14:paraId="13C21513" w14:textId="599CC3C3" w:rsidR="0071195D" w:rsidRPr="00EE4E44" w:rsidRDefault="00811EB4" w:rsidP="006E3C74">
      <w:pPr>
        <w:rPr>
          <w:lang w:val="es"/>
        </w:rPr>
      </w:pPr>
      <w:r>
        <w:rPr>
          <w:lang w:val="es"/>
        </w:rPr>
        <w:t xml:space="preserve">Según lo previsto en el informe anterior, en este periodo se </w:t>
      </w:r>
      <w:r w:rsidR="00646E7B" w:rsidRPr="00EE4E44">
        <w:rPr>
          <w:lang w:val="es"/>
        </w:rPr>
        <w:t xml:space="preserve">ha conseguido </w:t>
      </w:r>
      <w:r w:rsidR="00566F6D" w:rsidRPr="00EE4E44">
        <w:rPr>
          <w:lang w:val="es"/>
        </w:rPr>
        <w:t>incluir las ejecuciones en AAP</w:t>
      </w:r>
      <w:r>
        <w:rPr>
          <w:lang w:val="es"/>
        </w:rPr>
        <w:t xml:space="preserve">. </w:t>
      </w:r>
    </w:p>
    <w:p w14:paraId="352DA244" w14:textId="40BE88D5" w:rsidR="0071195D" w:rsidRPr="00EE4E44" w:rsidRDefault="00C4653F" w:rsidP="006E3C74">
      <w:pPr>
        <w:rPr>
          <w:lang w:val="es"/>
        </w:rPr>
      </w:pPr>
      <w:r>
        <w:rPr>
          <w:lang w:val="es"/>
        </w:rPr>
        <w:t>L</w:t>
      </w:r>
      <w:r w:rsidR="00811EB4">
        <w:rPr>
          <w:lang w:val="es"/>
        </w:rPr>
        <w:t>a</w:t>
      </w:r>
      <w:r w:rsidR="0071195D" w:rsidRPr="00EE4E44">
        <w:rPr>
          <w:lang w:val="es"/>
        </w:rPr>
        <w:t xml:space="preserve"> </w:t>
      </w:r>
      <w:r w:rsidRPr="00C35135">
        <w:rPr>
          <w:lang w:val="es"/>
        </w:rPr>
        <w:t>Agencia</w:t>
      </w:r>
      <w:r w:rsidR="00C35135" w:rsidRPr="00C35135">
        <w:rPr>
          <w:lang w:val="es"/>
        </w:rPr>
        <w:t xml:space="preserve"> Estatal de Administración Digital</w:t>
      </w:r>
      <w:r w:rsidR="00BD1287">
        <w:rPr>
          <w:lang w:val="es"/>
        </w:rPr>
        <w:t>,</w:t>
      </w:r>
      <w:r w:rsidR="0071195D" w:rsidRPr="00EE4E44">
        <w:rPr>
          <w:lang w:val="es"/>
        </w:rPr>
        <w:t xml:space="preserve"> </w:t>
      </w:r>
      <w:r>
        <w:rPr>
          <w:lang w:val="es"/>
        </w:rPr>
        <w:t>h</w:t>
      </w:r>
      <w:r w:rsidR="0071195D" w:rsidRPr="00EE4E44">
        <w:rPr>
          <w:lang w:val="es"/>
        </w:rPr>
        <w:t xml:space="preserve">a </w:t>
      </w:r>
      <w:r>
        <w:rPr>
          <w:lang w:val="es"/>
        </w:rPr>
        <w:t xml:space="preserve">definido que </w:t>
      </w:r>
      <w:r w:rsidR="00F75BBE">
        <w:rPr>
          <w:lang w:val="es"/>
        </w:rPr>
        <w:t xml:space="preserve">irán proporcionando calendarios de intervención para grupos de aplicaciones. </w:t>
      </w:r>
    </w:p>
    <w:p w14:paraId="4564BF08" w14:textId="267F8E6E" w:rsidR="006E3C74" w:rsidRPr="00EE4E44" w:rsidRDefault="006E3C74" w:rsidP="006E3C74">
      <w:pPr>
        <w:pStyle w:val="Ttulo2"/>
      </w:pPr>
      <w:bookmarkStart w:id="2" w:name="_Toc160194184"/>
      <w:bookmarkStart w:id="3" w:name="_Toc194668656"/>
      <w:r w:rsidRPr="00EE4E44">
        <w:t xml:space="preserve">Actividades y </w:t>
      </w:r>
      <w:r w:rsidR="00560A5D" w:rsidRPr="00EE4E44">
        <w:t>t</w:t>
      </w:r>
      <w:r w:rsidRPr="00EE4E44">
        <w:t xml:space="preserve">areas del </w:t>
      </w:r>
      <w:r w:rsidR="003C4236" w:rsidRPr="00EE4E44">
        <w:t>ú</w:t>
      </w:r>
      <w:r w:rsidRPr="00EE4E44">
        <w:t xml:space="preserve">ltimo </w:t>
      </w:r>
      <w:r w:rsidR="003C4236" w:rsidRPr="00EE4E44">
        <w:t>p</w:t>
      </w:r>
      <w:r w:rsidRPr="00EE4E44">
        <w:t>eriodo</w:t>
      </w:r>
      <w:bookmarkEnd w:id="2"/>
      <w:bookmarkEnd w:id="3"/>
    </w:p>
    <w:p w14:paraId="32D72850" w14:textId="77777777" w:rsidR="00A677FD" w:rsidRPr="00EE4E44" w:rsidRDefault="00A677FD" w:rsidP="00A677FD">
      <w:pPr>
        <w:rPr>
          <w:lang w:val="es"/>
        </w:rPr>
      </w:pPr>
      <w:r w:rsidRPr="00EE4E44">
        <w:rPr>
          <w:lang w:val="es"/>
        </w:rPr>
        <w:t xml:space="preserve">En este apartado se recogen las tareas realizadas y los hitos más relevantes conseguidos en el último periodo de acuerdo con el cronograma planteado inicialmente y que se muestra a continuación: </w:t>
      </w:r>
    </w:p>
    <w:p w14:paraId="273A6EA4" w14:textId="1903DE22" w:rsidR="00A81FFB" w:rsidRPr="000C040F" w:rsidRDefault="006E5B8B" w:rsidP="00A81FFB">
      <w:r w:rsidRPr="000C040F">
        <w:rPr>
          <w:noProof/>
        </w:rPr>
        <w:drawing>
          <wp:inline distT="0" distB="0" distL="0" distR="0" wp14:anchorId="446D8DB3" wp14:editId="71C8A4FE">
            <wp:extent cx="5579745" cy="1925955"/>
            <wp:effectExtent l="19050" t="19050" r="2095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21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925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8C15ED" w14:textId="49B5F45E" w:rsidR="000C040F" w:rsidRPr="00985FB3" w:rsidRDefault="000C040F" w:rsidP="0055264B">
      <w:pPr>
        <w:pStyle w:val="Bullet1"/>
        <w:rPr>
          <w:lang w:val="es"/>
        </w:rPr>
      </w:pPr>
      <w:bookmarkStart w:id="4" w:name="_Toc160194186"/>
      <w:r w:rsidRPr="00985FB3">
        <w:rPr>
          <w:lang w:val="es"/>
        </w:rPr>
        <w:t>Se</w:t>
      </w:r>
      <w:r w:rsidR="003B70BD" w:rsidRPr="00985FB3">
        <w:rPr>
          <w:lang w:val="es"/>
        </w:rPr>
        <w:t xml:space="preserve"> ha</w:t>
      </w:r>
      <w:r w:rsidRPr="00985FB3">
        <w:rPr>
          <w:lang w:val="es"/>
        </w:rPr>
        <w:t xml:space="preserve"> realiza</w:t>
      </w:r>
      <w:r w:rsidR="003B70BD" w:rsidRPr="00985FB3">
        <w:rPr>
          <w:lang w:val="es"/>
        </w:rPr>
        <w:t>do</w:t>
      </w:r>
      <w:r w:rsidRPr="00985FB3">
        <w:rPr>
          <w:lang w:val="es"/>
        </w:rPr>
        <w:t xml:space="preserve"> el despliegue completo para el parcheado de máquinas.</w:t>
      </w:r>
      <w:r w:rsidR="00985FB3" w:rsidRPr="00985FB3">
        <w:rPr>
          <w:lang w:val="es"/>
        </w:rPr>
        <w:t xml:space="preserve"> Las máquinas quedan en versión 8.10.</w:t>
      </w:r>
    </w:p>
    <w:p w14:paraId="27320C6D" w14:textId="182BC1CF" w:rsidR="000C040F" w:rsidRPr="000C040F" w:rsidRDefault="000C040F" w:rsidP="000C040F">
      <w:pPr>
        <w:pStyle w:val="Bullet1"/>
        <w:rPr>
          <w:lang w:val="es"/>
        </w:rPr>
      </w:pPr>
      <w:r w:rsidRPr="000C040F">
        <w:rPr>
          <w:lang w:val="es"/>
        </w:rPr>
        <w:t xml:space="preserve">Se </w:t>
      </w:r>
      <w:r w:rsidR="003B70BD">
        <w:rPr>
          <w:lang w:val="es"/>
        </w:rPr>
        <w:t xml:space="preserve">ha </w:t>
      </w:r>
      <w:r w:rsidRPr="000C040F">
        <w:rPr>
          <w:lang w:val="es"/>
        </w:rPr>
        <w:t>elabora</w:t>
      </w:r>
      <w:r w:rsidR="003B70BD">
        <w:rPr>
          <w:lang w:val="es"/>
        </w:rPr>
        <w:t>do</w:t>
      </w:r>
      <w:r w:rsidRPr="000C040F">
        <w:rPr>
          <w:lang w:val="es"/>
        </w:rPr>
        <w:t xml:space="preserve"> la documentación completa del proyecto.</w:t>
      </w:r>
      <w:r w:rsidR="003C555E">
        <w:rPr>
          <w:lang w:val="es"/>
        </w:rPr>
        <w:t xml:space="preserve"> La documentación se </w:t>
      </w:r>
      <w:r w:rsidR="0084007A">
        <w:rPr>
          <w:lang w:val="es"/>
        </w:rPr>
        <w:t xml:space="preserve">pondrá a disposición de los interesados en la demanda de </w:t>
      </w:r>
      <w:proofErr w:type="spellStart"/>
      <w:r w:rsidR="0084007A">
        <w:rPr>
          <w:lang w:val="es"/>
        </w:rPr>
        <w:t>Redmine</w:t>
      </w:r>
      <w:proofErr w:type="spellEnd"/>
      <w:r w:rsidR="0084007A">
        <w:rPr>
          <w:lang w:val="es"/>
        </w:rPr>
        <w:t xml:space="preserve"> correspondiente al proyecto. </w:t>
      </w:r>
    </w:p>
    <w:p w14:paraId="46137795" w14:textId="269E2794" w:rsidR="000C040F" w:rsidRPr="000C040F" w:rsidRDefault="000C040F" w:rsidP="000C040F">
      <w:pPr>
        <w:pStyle w:val="Bullet1"/>
        <w:rPr>
          <w:lang w:val="es"/>
        </w:rPr>
      </w:pPr>
      <w:r w:rsidRPr="000C040F">
        <w:rPr>
          <w:lang w:val="es"/>
        </w:rPr>
        <w:t xml:space="preserve">Se </w:t>
      </w:r>
      <w:r w:rsidR="003B70BD">
        <w:rPr>
          <w:lang w:val="es"/>
        </w:rPr>
        <w:t xml:space="preserve">ha </w:t>
      </w:r>
      <w:r w:rsidRPr="000C040F">
        <w:rPr>
          <w:lang w:val="es"/>
        </w:rPr>
        <w:t>realiza</w:t>
      </w:r>
      <w:r w:rsidR="003B70BD">
        <w:rPr>
          <w:lang w:val="es"/>
        </w:rPr>
        <w:t>do</w:t>
      </w:r>
      <w:r w:rsidRPr="000C040F">
        <w:rPr>
          <w:lang w:val="es"/>
        </w:rPr>
        <w:t xml:space="preserve"> una revisión y evaluación del funcionamiento para optimizar el proceso. </w:t>
      </w:r>
    </w:p>
    <w:p w14:paraId="73DF5BA1" w14:textId="54F8303B" w:rsidR="000C040F" w:rsidRDefault="000C040F" w:rsidP="000C040F">
      <w:pPr>
        <w:pStyle w:val="Bullet1"/>
        <w:rPr>
          <w:lang w:val="es"/>
        </w:rPr>
      </w:pPr>
      <w:r w:rsidRPr="000C040F">
        <w:rPr>
          <w:lang w:val="es"/>
        </w:rPr>
        <w:t xml:space="preserve">Se </w:t>
      </w:r>
      <w:r w:rsidR="00934285">
        <w:rPr>
          <w:lang w:val="es"/>
        </w:rPr>
        <w:t xml:space="preserve">ha </w:t>
      </w:r>
      <w:r w:rsidRPr="000C040F">
        <w:rPr>
          <w:lang w:val="es"/>
        </w:rPr>
        <w:t>realiza</w:t>
      </w:r>
      <w:r w:rsidR="00934285">
        <w:rPr>
          <w:lang w:val="es"/>
        </w:rPr>
        <w:t>do</w:t>
      </w:r>
      <w:r w:rsidRPr="000C040F">
        <w:rPr>
          <w:lang w:val="es"/>
        </w:rPr>
        <w:t xml:space="preserve"> la validación final del funcionamiento e integración de la solución. </w:t>
      </w:r>
    </w:p>
    <w:p w14:paraId="33B4F771" w14:textId="45101857" w:rsidR="006E3C74" w:rsidRDefault="00EB3DAA" w:rsidP="000C040F">
      <w:pPr>
        <w:pStyle w:val="Ttulo2"/>
      </w:pPr>
      <w:bookmarkStart w:id="5" w:name="_Toc194668657"/>
      <w:r w:rsidRPr="00185AC5">
        <w:t>Incidencias reportadas y acciones llevadas a cabo</w:t>
      </w:r>
      <w:bookmarkEnd w:id="4"/>
      <w:bookmarkEnd w:id="5"/>
    </w:p>
    <w:p w14:paraId="41601666" w14:textId="6A60C7F2" w:rsidR="005C251E" w:rsidRDefault="00DD49A5" w:rsidP="005C251E">
      <w:r>
        <w:t xml:space="preserve">El equipo de virtualización de la AEAD </w:t>
      </w:r>
      <w:r w:rsidR="00D12275">
        <w:t xml:space="preserve">no recomienda la automatización de los </w:t>
      </w:r>
      <w:proofErr w:type="spellStart"/>
      <w:r w:rsidR="00D12275">
        <w:t>snapshots</w:t>
      </w:r>
      <w:proofErr w:type="spellEnd"/>
      <w:r w:rsidR="00D12275">
        <w:t>, debido a</w:t>
      </w:r>
      <w:r w:rsidR="00BA06A2">
        <w:t xml:space="preserve"> la necesidad de espacio que esto demanda, podría generar un problema de sobrecarga en el sistema afectando al funcionamiento normal de las aplicaciones. </w:t>
      </w:r>
    </w:p>
    <w:p w14:paraId="3D246D03" w14:textId="0B89DE25" w:rsidR="00BA06A2" w:rsidRPr="005C251E" w:rsidRDefault="00BA06A2" w:rsidP="005C251E">
      <w:r>
        <w:t xml:space="preserve">La recomendación es </w:t>
      </w:r>
      <w:r w:rsidR="00BB2C8A">
        <w:t xml:space="preserve">utilizar los </w:t>
      </w:r>
      <w:proofErr w:type="spellStart"/>
      <w:r w:rsidR="00BB2C8A">
        <w:t>backups</w:t>
      </w:r>
      <w:proofErr w:type="spellEnd"/>
      <w:r w:rsidR="00BB2C8A">
        <w:t xml:space="preserve"> existentes de las aplicaciones en lugar de generar </w:t>
      </w:r>
      <w:proofErr w:type="spellStart"/>
      <w:r w:rsidR="00BB2C8A">
        <w:t>snapshots</w:t>
      </w:r>
      <w:proofErr w:type="spellEnd"/>
      <w:r w:rsidR="00BB2C8A">
        <w:t>.</w:t>
      </w:r>
    </w:p>
    <w:p w14:paraId="2EC522A7" w14:textId="7029B08B" w:rsidR="006E3C74" w:rsidRPr="00185AC5" w:rsidRDefault="0031590A" w:rsidP="006E3C74">
      <w:pPr>
        <w:pStyle w:val="Ttulo2"/>
      </w:pPr>
      <w:bookmarkStart w:id="6" w:name="_Toc160194188"/>
      <w:bookmarkStart w:id="7" w:name="_Toc194668658"/>
      <w:r w:rsidRPr="00185AC5">
        <w:t>Obtención de los entregables previstos</w:t>
      </w:r>
      <w:bookmarkEnd w:id="6"/>
      <w:bookmarkEnd w:id="7"/>
    </w:p>
    <w:p w14:paraId="1249B8CF" w14:textId="5F89F57B" w:rsidR="00E71495" w:rsidRPr="00185AC5" w:rsidRDefault="00DA3E9A" w:rsidP="40B112C3">
      <w:bookmarkStart w:id="8" w:name="_Toc160194189"/>
      <w:r w:rsidRPr="00185AC5">
        <w:t xml:space="preserve">Los </w:t>
      </w:r>
      <w:proofErr w:type="spellStart"/>
      <w:r w:rsidRPr="00185AC5">
        <w:t>playbooks</w:t>
      </w:r>
      <w:proofErr w:type="spellEnd"/>
      <w:r w:rsidRPr="00185AC5">
        <w:t xml:space="preserve"> para generar los </w:t>
      </w:r>
      <w:r w:rsidR="00E71495" w:rsidRPr="00185AC5">
        <w:t xml:space="preserve">Informes del estado </w:t>
      </w:r>
      <w:r w:rsidRPr="00185AC5">
        <w:t xml:space="preserve">del sistema operativo de las máquinas y las plantillas para enviar dichos informes por correo, se encuentran en el siguiente repositorio de </w:t>
      </w:r>
      <w:proofErr w:type="spellStart"/>
      <w:r w:rsidRPr="00185AC5">
        <w:t>GitLab</w:t>
      </w:r>
      <w:proofErr w:type="spellEnd"/>
      <w:r w:rsidRPr="00185AC5">
        <w:t xml:space="preserve">: </w:t>
      </w:r>
    </w:p>
    <w:p w14:paraId="2422EDEE" w14:textId="52BE8C7C" w:rsidR="00E71495" w:rsidRPr="00185AC5" w:rsidRDefault="00E71495" w:rsidP="00CF4641">
      <w:pPr>
        <w:ind w:left="576"/>
        <w:rPr>
          <w:lang w:val="es"/>
        </w:rPr>
      </w:pPr>
      <w:hyperlink r:id="rId16" w:tgtFrame="_blank" w:tooltip="https://gitlab-ic.scae.redsara.es/otros/sistemas/satellite/-/tree/inventsgadcmdblinux?ref_type=heads" w:history="1">
        <w:r w:rsidRPr="00185AC5">
          <w:rPr>
            <w:rStyle w:val="Hipervnculo"/>
          </w:rPr>
          <w:t xml:space="preserve">Files · </w:t>
        </w:r>
        <w:proofErr w:type="spellStart"/>
        <w:r w:rsidRPr="00185AC5">
          <w:rPr>
            <w:rStyle w:val="Hipervnculo"/>
          </w:rPr>
          <w:t>inventSGADcmdbLinux</w:t>
        </w:r>
        <w:proofErr w:type="spellEnd"/>
        <w:r w:rsidRPr="00185AC5">
          <w:rPr>
            <w:rStyle w:val="Hipervnculo"/>
          </w:rPr>
          <w:t xml:space="preserve"> · </w:t>
        </w:r>
        <w:proofErr w:type="spellStart"/>
        <w:r w:rsidRPr="00185AC5">
          <w:rPr>
            <w:rStyle w:val="Hipervnculo"/>
          </w:rPr>
          <w:t>OTROS</w:t>
        </w:r>
        <w:r w:rsidR="000C559F" w:rsidRPr="00185AC5">
          <w:rPr>
            <w:rStyle w:val="Hipervnculo"/>
          </w:rPr>
          <w:t>kl</w:t>
        </w:r>
        <w:proofErr w:type="spellEnd"/>
        <w:r w:rsidR="000C559F" w:rsidRPr="00185AC5">
          <w:rPr>
            <w:rStyle w:val="Hipervnculo"/>
          </w:rPr>
          <w:t xml:space="preserve">  6u5z</w:t>
        </w:r>
        <w:r w:rsidRPr="00185AC5">
          <w:rPr>
            <w:rStyle w:val="Hipervnculo"/>
          </w:rPr>
          <w:t xml:space="preserve"> / sistemas / </w:t>
        </w:r>
        <w:proofErr w:type="spellStart"/>
        <w:r w:rsidRPr="00185AC5">
          <w:rPr>
            <w:rStyle w:val="Hipervnculo"/>
          </w:rPr>
          <w:t>Satellite</w:t>
        </w:r>
        <w:proofErr w:type="spellEnd"/>
        <w:r w:rsidRPr="00185AC5">
          <w:rPr>
            <w:rStyle w:val="Hipervnculo"/>
          </w:rPr>
          <w:t xml:space="preserve"> · </w:t>
        </w:r>
        <w:proofErr w:type="spellStart"/>
        <w:r w:rsidRPr="00185AC5">
          <w:rPr>
            <w:rStyle w:val="Hipervnculo"/>
          </w:rPr>
          <w:t>GitLab</w:t>
        </w:r>
        <w:proofErr w:type="spellEnd"/>
        <w:r w:rsidRPr="00185AC5">
          <w:rPr>
            <w:rStyle w:val="Hipervnculo"/>
          </w:rPr>
          <w:t xml:space="preserve"> (redsara.es)</w:t>
        </w:r>
      </w:hyperlink>
    </w:p>
    <w:p w14:paraId="5D08EEF0" w14:textId="5C42647A" w:rsidR="006E3C74" w:rsidRPr="00780FAA" w:rsidRDefault="00B664F3" w:rsidP="006E3C74">
      <w:pPr>
        <w:pStyle w:val="Ttulo2"/>
      </w:pPr>
      <w:bookmarkStart w:id="9" w:name="_Toc160194191"/>
      <w:bookmarkStart w:id="10" w:name="_Toc194668659"/>
      <w:bookmarkEnd w:id="8"/>
      <w:r w:rsidRPr="00780FAA">
        <w:lastRenderedPageBreak/>
        <w:t>Dependencia</w:t>
      </w:r>
      <w:r w:rsidR="0000403B" w:rsidRPr="00780FAA">
        <w:t>s</w:t>
      </w:r>
      <w:bookmarkEnd w:id="9"/>
      <w:bookmarkEnd w:id="10"/>
    </w:p>
    <w:p w14:paraId="254FA32C" w14:textId="504CE0A9" w:rsidR="00B17D2F" w:rsidRPr="00216843" w:rsidRDefault="00B17D2F" w:rsidP="00B17D2F">
      <w:r w:rsidRPr="00216843">
        <w:t xml:space="preserve">Se solicita </w:t>
      </w:r>
      <w:r w:rsidR="000935EF" w:rsidRPr="00216843">
        <w:t xml:space="preserve">a la </w:t>
      </w:r>
      <w:r w:rsidR="00C35135" w:rsidRPr="00C35135">
        <w:rPr>
          <w:lang w:val="es"/>
        </w:rPr>
        <w:t>Agencia Estatal de Administración Digital</w:t>
      </w:r>
      <w:r w:rsidR="00C35135" w:rsidRPr="00216843">
        <w:t xml:space="preserve"> </w:t>
      </w:r>
      <w:r w:rsidRPr="00216843">
        <w:t xml:space="preserve">el calendario para </w:t>
      </w:r>
      <w:r w:rsidR="00780FAA" w:rsidRPr="00216843">
        <w:t xml:space="preserve">próximas intervenciones. </w:t>
      </w:r>
    </w:p>
    <w:p w14:paraId="5E078DFA" w14:textId="58898567" w:rsidR="00303FA5" w:rsidRPr="00216843" w:rsidRDefault="00303FA5" w:rsidP="006E3C74">
      <w:pPr>
        <w:pStyle w:val="Ttulo1"/>
      </w:pPr>
      <w:bookmarkStart w:id="11" w:name="_Toc194668660"/>
      <w:bookmarkStart w:id="12" w:name="_Toc160194192"/>
      <w:r w:rsidRPr="00216843">
        <w:t>Mejoras solicitadas</w:t>
      </w:r>
      <w:bookmarkEnd w:id="11"/>
    </w:p>
    <w:p w14:paraId="7162B959" w14:textId="4C8B9211" w:rsidR="00303FA5" w:rsidRPr="00216843" w:rsidRDefault="00216843" w:rsidP="00303FA5">
      <w:r w:rsidRPr="00216843">
        <w:t xml:space="preserve">No se ha realizado ninguna mejora en este periodo. </w:t>
      </w:r>
    </w:p>
    <w:p w14:paraId="2DCC5375" w14:textId="41B4D8AE" w:rsidR="006E3C74" w:rsidRPr="007B7BB9" w:rsidRDefault="000C040F" w:rsidP="006E3C74">
      <w:pPr>
        <w:pStyle w:val="Ttulo1"/>
      </w:pPr>
      <w:bookmarkStart w:id="13" w:name="_Toc160194196"/>
      <w:bookmarkStart w:id="14" w:name="_Toc194668661"/>
      <w:bookmarkEnd w:id="12"/>
      <w:r w:rsidRPr="007B7BB9">
        <w:t>M</w:t>
      </w:r>
      <w:r w:rsidR="00B241F5" w:rsidRPr="007B7BB9">
        <w:t>odificaciones al alcance del proyecto</w:t>
      </w:r>
      <w:bookmarkEnd w:id="13"/>
      <w:bookmarkEnd w:id="14"/>
    </w:p>
    <w:p w14:paraId="0AD8E7BB" w14:textId="5601079D" w:rsidR="00E9763A" w:rsidRPr="007B7BB9" w:rsidRDefault="00767350" w:rsidP="00AF647C">
      <w:pPr>
        <w:pStyle w:val="Bullet1"/>
      </w:pPr>
      <w:r>
        <w:t>A petición del equipo que está trabajando en procesos de automatización, s</w:t>
      </w:r>
      <w:r w:rsidR="00620D76" w:rsidRPr="007B7BB9">
        <w:t>e han normalizado los nombres de los scrip</w:t>
      </w:r>
      <w:r w:rsidR="00865944">
        <w:t>t</w:t>
      </w:r>
      <w:r w:rsidR="00620D76" w:rsidRPr="007B7BB9">
        <w:t xml:space="preserve">s </w:t>
      </w:r>
      <w:r w:rsidR="00A84369" w:rsidRPr="007B7BB9">
        <w:t>que intervienen en el proyecto</w:t>
      </w:r>
      <w:r w:rsidR="006415E2">
        <w:t xml:space="preserve"> para facilitar su gestión</w:t>
      </w:r>
      <w:r w:rsidR="00A84369" w:rsidRPr="007B7BB9">
        <w:t xml:space="preserve">: </w:t>
      </w:r>
    </w:p>
    <w:p w14:paraId="7B8B2F8C" w14:textId="5ED51242" w:rsidR="00067877" w:rsidRDefault="00067877" w:rsidP="00AF647C">
      <w:pPr>
        <w:spacing w:before="0" w:after="0"/>
        <w:ind w:left="720"/>
        <w:jc w:val="left"/>
        <w:rPr>
          <w:lang w:val="es"/>
        </w:rPr>
      </w:pPr>
      <w:r w:rsidRPr="007B7BB9">
        <w:rPr>
          <w:noProof/>
          <w:lang w:val="es"/>
        </w:rPr>
        <w:drawing>
          <wp:inline distT="0" distB="0" distL="0" distR="0" wp14:anchorId="73D939F4" wp14:editId="5668607F">
            <wp:extent cx="3347326" cy="4381017"/>
            <wp:effectExtent l="19050" t="19050" r="24765" b="196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24" cy="4388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DD1F908" w14:textId="122EA219" w:rsidR="00AF647C" w:rsidRDefault="001048A6" w:rsidP="00AF647C">
      <w:pPr>
        <w:pStyle w:val="Bullet1"/>
        <w:rPr>
          <w:lang w:val="es"/>
        </w:rPr>
      </w:pPr>
      <w:r>
        <w:rPr>
          <w:lang w:val="es"/>
        </w:rPr>
        <w:t xml:space="preserve">Como se ha explicado en el apartado 1.2, no se automatiza la generación de </w:t>
      </w:r>
      <w:proofErr w:type="spellStart"/>
      <w:r>
        <w:rPr>
          <w:lang w:val="es"/>
        </w:rPr>
        <w:t>snapshots</w:t>
      </w:r>
      <w:proofErr w:type="spellEnd"/>
      <w:r>
        <w:rPr>
          <w:lang w:val="es"/>
        </w:rPr>
        <w:t xml:space="preserve">. </w:t>
      </w:r>
    </w:p>
    <w:sectPr w:rsidR="00AF647C" w:rsidSect="00B20EE1">
      <w:headerReference w:type="default" r:id="rId18"/>
      <w:footerReference w:type="default" r:id="rId19"/>
      <w:footerReference w:type="first" r:id="rId20"/>
      <w:type w:val="continuous"/>
      <w:pgSz w:w="11906" w:h="16838" w:code="9"/>
      <w:pgMar w:top="1418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D85E0" w14:textId="77777777" w:rsidR="00291651" w:rsidRDefault="00291651" w:rsidP="00230B2B">
      <w:pPr>
        <w:spacing w:after="0"/>
      </w:pPr>
      <w:r>
        <w:separator/>
      </w:r>
    </w:p>
  </w:endnote>
  <w:endnote w:type="continuationSeparator" w:id="0">
    <w:p w14:paraId="05541B96" w14:textId="77777777" w:rsidR="00291651" w:rsidRDefault="00291651" w:rsidP="00230B2B">
      <w:pPr>
        <w:spacing w:after="0"/>
      </w:pPr>
      <w:r>
        <w:continuationSeparator/>
      </w:r>
    </w:p>
  </w:endnote>
  <w:endnote w:type="continuationNotice" w:id="1">
    <w:p w14:paraId="1AFBAF24" w14:textId="77777777" w:rsidR="00291651" w:rsidRDefault="0029165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3" w:type="pct"/>
      <w:tblInd w:w="-5" w:type="dxa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532"/>
      <w:gridCol w:w="5407"/>
      <w:gridCol w:w="1853"/>
    </w:tblGrid>
    <w:tr w:rsidR="00194E20" w:rsidRPr="00627D47" w14:paraId="54E1D271" w14:textId="77777777" w:rsidTr="00194E20">
      <w:tc>
        <w:tcPr>
          <w:tcW w:w="871" w:type="pct"/>
        </w:tcPr>
        <w:p w14:paraId="18AF723A" w14:textId="77777777" w:rsidR="00194E20" w:rsidRPr="00627D47" w:rsidRDefault="00194E20" w:rsidP="00194E20">
          <w:pPr>
            <w:keepNext/>
            <w:keepLines/>
            <w:spacing w:before="40"/>
            <w:rPr>
              <w:bCs/>
              <w:sz w:val="18"/>
              <w:szCs w:val="18"/>
            </w:rPr>
          </w:pPr>
          <w:bookmarkStart w:id="15" w:name="hp_Footer"/>
          <w:r>
            <w:rPr>
              <w:bCs/>
              <w:sz w:val="18"/>
              <w:szCs w:val="18"/>
            </w:rPr>
            <w:t>Versión 1.0</w:t>
          </w:r>
        </w:p>
      </w:tc>
      <w:tc>
        <w:tcPr>
          <w:tcW w:w="3075" w:type="pct"/>
          <w:vAlign w:val="center"/>
        </w:tcPr>
        <w:p w14:paraId="1DBDD704" w14:textId="77777777" w:rsidR="00194E20" w:rsidRPr="00627D47" w:rsidRDefault="00194E20" w:rsidP="00194E20">
          <w:pPr>
            <w:keepNext/>
            <w:keepLines/>
            <w:spacing w:before="40"/>
            <w:jc w:val="center"/>
            <w:rPr>
              <w:b/>
              <w:sz w:val="18"/>
              <w:szCs w:val="18"/>
            </w:rPr>
          </w:pPr>
        </w:p>
      </w:tc>
      <w:tc>
        <w:tcPr>
          <w:tcW w:w="1054" w:type="pct"/>
          <w:vAlign w:val="center"/>
        </w:tcPr>
        <w:p w14:paraId="16EE73EC" w14:textId="77777777" w:rsidR="00194E20" w:rsidRPr="00627D47" w:rsidRDefault="00194E20" w:rsidP="00194E20">
          <w:pPr>
            <w:keepNext/>
            <w:keepLines/>
            <w:spacing w:before="40"/>
            <w:jc w:val="right"/>
            <w:rPr>
              <w:rFonts w:cs="Calibri"/>
              <w:sz w:val="18"/>
              <w:szCs w:val="18"/>
            </w:rPr>
          </w:pPr>
          <w:r w:rsidRPr="00B20EE1">
            <w:rPr>
              <w:rFonts w:cs="Calibri"/>
              <w:sz w:val="18"/>
              <w:szCs w:val="18"/>
            </w:rPr>
            <w:t>Página</w:t>
          </w:r>
          <w:r w:rsidRPr="00627D47">
            <w:rPr>
              <w:rFonts w:cs="Calibri"/>
              <w:sz w:val="18"/>
              <w:szCs w:val="18"/>
            </w:rPr>
            <w:t xml:space="preserve"> </w:t>
          </w:r>
          <w:r w:rsidRPr="00627D47">
            <w:rPr>
              <w:rFonts w:cs="Calibri"/>
              <w:sz w:val="18"/>
              <w:szCs w:val="18"/>
            </w:rPr>
            <w:fldChar w:fldCharType="begin"/>
          </w:r>
          <w:r w:rsidRPr="00627D47">
            <w:rPr>
              <w:rFonts w:cs="Calibri"/>
              <w:sz w:val="18"/>
              <w:szCs w:val="18"/>
            </w:rPr>
            <w:instrText xml:space="preserve"> PAGE  \* MERGEFORMAT </w:instrText>
          </w:r>
          <w:r w:rsidRPr="00627D47">
            <w:rPr>
              <w:rFonts w:cs="Calibri"/>
              <w:sz w:val="18"/>
              <w:szCs w:val="18"/>
            </w:rPr>
            <w:fldChar w:fldCharType="separate"/>
          </w:r>
          <w:r w:rsidRPr="00627D47">
            <w:rPr>
              <w:rFonts w:cs="Calibri"/>
              <w:noProof/>
              <w:sz w:val="18"/>
              <w:szCs w:val="18"/>
            </w:rPr>
            <w:t>9</w:t>
          </w:r>
          <w:r w:rsidRPr="00627D47">
            <w:rPr>
              <w:rFonts w:cs="Calibri"/>
              <w:sz w:val="18"/>
              <w:szCs w:val="18"/>
            </w:rPr>
            <w:fldChar w:fldCharType="end"/>
          </w:r>
          <w:r w:rsidRPr="00627D47">
            <w:rPr>
              <w:rFonts w:cs="Calibri"/>
              <w:sz w:val="18"/>
              <w:szCs w:val="18"/>
            </w:rPr>
            <w:t xml:space="preserve"> de </w:t>
          </w:r>
          <w:r w:rsidRPr="00627D47">
            <w:rPr>
              <w:rFonts w:cs="Calibri"/>
              <w:noProof/>
              <w:sz w:val="18"/>
              <w:szCs w:val="18"/>
            </w:rPr>
            <w:fldChar w:fldCharType="begin"/>
          </w:r>
          <w:r w:rsidRPr="00627D47">
            <w:rPr>
              <w:rFonts w:cs="Calibri"/>
              <w:noProof/>
              <w:sz w:val="18"/>
              <w:szCs w:val="18"/>
            </w:rPr>
            <w:instrText xml:space="preserve"> NUMPAGES  \* MERGEFORMAT </w:instrText>
          </w:r>
          <w:r w:rsidRPr="00627D47">
            <w:rPr>
              <w:rFonts w:cs="Calibri"/>
              <w:noProof/>
              <w:sz w:val="18"/>
              <w:szCs w:val="18"/>
            </w:rPr>
            <w:fldChar w:fldCharType="separate"/>
          </w:r>
          <w:r w:rsidRPr="00627D47">
            <w:rPr>
              <w:rFonts w:cs="Calibri"/>
              <w:noProof/>
              <w:sz w:val="18"/>
              <w:szCs w:val="18"/>
            </w:rPr>
            <w:t>25</w:t>
          </w:r>
          <w:r w:rsidRPr="00627D47">
            <w:rPr>
              <w:rFonts w:cs="Calibri"/>
              <w:noProof/>
              <w:sz w:val="18"/>
              <w:szCs w:val="18"/>
            </w:rPr>
            <w:fldChar w:fldCharType="end"/>
          </w:r>
        </w:p>
      </w:tc>
    </w:tr>
  </w:tbl>
  <w:bookmarkEnd w:id="15"/>
  <w:p w14:paraId="76530B3E" w14:textId="77777777" w:rsidR="009C7DE8" w:rsidRPr="00B41E8E" w:rsidRDefault="00B20EE1" w:rsidP="00627D47">
    <w:pPr>
      <w:pStyle w:val="Piedepgina"/>
    </w:pPr>
    <w:r>
      <w:rPr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283DB1B" wp14:editId="377959C0">
              <wp:simplePos x="0" y="0"/>
              <wp:positionH relativeFrom="column">
                <wp:posOffset>5715</wp:posOffset>
              </wp:positionH>
              <wp:positionV relativeFrom="paragraph">
                <wp:posOffset>-296545</wp:posOffset>
              </wp:positionV>
              <wp:extent cx="5629275" cy="0"/>
              <wp:effectExtent l="0" t="0" r="0" b="0"/>
              <wp:wrapNone/>
              <wp:docPr id="2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2927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>
            <v:line id="Conector recto 2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black [3200]" strokeweight="1.5pt" from=".45pt,-23.35pt" to="443.7pt,-23.35pt" w14:anchorId="544C576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850B" w14:textId="77777777" w:rsidR="00E01945" w:rsidRPr="00E01945" w:rsidRDefault="00E01945">
    <w:pPr>
      <w:pStyle w:val="Piedepgina"/>
    </w:pPr>
    <w:r w:rsidRPr="002275F2">
      <w:rPr>
        <w:snapToGrid w:val="0"/>
        <w:color w:val="000000"/>
        <w:sz w:val="16"/>
        <w14:textOutline w14:w="9525" w14:cap="rnd" w14:cmpd="sng" w14:algn="ctr">
          <w14:noFill/>
          <w14:prstDash w14:val="solid"/>
          <w14:bevel/>
        </w14:textOutline>
      </w:rPr>
      <w:t>Queda prohibida cualquier tipo de explotación y, en particular, la reproducción, distribución, comunicación pública y/o transformación, total o parcial, por cualquier medio, de este documento sin el previo consentimiento expreso y por escrito de la SECRETARÍA GENERAL DE ADMINISTRACIÓN DIGITAL.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A0400" w14:textId="77777777" w:rsidR="00291651" w:rsidRDefault="00291651" w:rsidP="00230B2B">
      <w:pPr>
        <w:spacing w:after="0"/>
      </w:pPr>
      <w:r>
        <w:separator/>
      </w:r>
    </w:p>
  </w:footnote>
  <w:footnote w:type="continuationSeparator" w:id="0">
    <w:p w14:paraId="4668B61A" w14:textId="77777777" w:rsidR="00291651" w:rsidRDefault="00291651" w:rsidP="00230B2B">
      <w:pPr>
        <w:spacing w:after="0"/>
      </w:pPr>
      <w:r>
        <w:continuationSeparator/>
      </w:r>
    </w:p>
  </w:footnote>
  <w:footnote w:type="continuationNotice" w:id="1">
    <w:p w14:paraId="4FC26CAB" w14:textId="77777777" w:rsidR="00291651" w:rsidRDefault="0029165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23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tted" w:sz="4" w:space="0" w:color="auto"/>
        <w:insideV w:val="dotted" w:sz="4" w:space="0" w:color="auto"/>
      </w:tblBorders>
      <w:tblLayout w:type="fixed"/>
      <w:tblLook w:val="0000" w:firstRow="0" w:lastRow="0" w:firstColumn="0" w:lastColumn="0" w:noHBand="0" w:noVBand="0"/>
    </w:tblPr>
    <w:tblGrid>
      <w:gridCol w:w="1985"/>
      <w:gridCol w:w="5057"/>
      <w:gridCol w:w="1747"/>
    </w:tblGrid>
    <w:tr w:rsidR="009C7DE8" w:rsidRPr="004C24B7" w14:paraId="07732386" w14:textId="77777777" w:rsidTr="003A7159">
      <w:tc>
        <w:tcPr>
          <w:tcW w:w="1985" w:type="dxa"/>
          <w:noWrap/>
          <w:vAlign w:val="center"/>
        </w:tcPr>
        <w:p w14:paraId="627F3FE1" w14:textId="77777777" w:rsidR="009C7DE8" w:rsidRPr="004C24B7" w:rsidRDefault="002053AC" w:rsidP="002275F2">
          <w:pPr>
            <w:pStyle w:val="escudo"/>
            <w:jc w:val="left"/>
            <w:rPr>
              <w:szCs w:val="8"/>
            </w:rPr>
          </w:pPr>
          <w:r w:rsidRPr="004C24B7">
            <w:object w:dxaOrig="2190" w:dyaOrig="1020" w14:anchorId="3AA3A3A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2.2pt;height:46.35pt">
                <v:imagedata r:id="rId1" o:title=""/>
              </v:shape>
              <o:OLEObject Type="Embed" ProgID="PBrush" ShapeID="_x0000_i1025" DrawAspect="Content" ObjectID="_1820133668" r:id="rId2"/>
            </w:object>
          </w:r>
        </w:p>
      </w:tc>
      <w:tc>
        <w:tcPr>
          <w:tcW w:w="5057" w:type="dxa"/>
          <w:vAlign w:val="center"/>
        </w:tcPr>
        <w:tbl>
          <w:tblPr>
            <w:tblW w:w="0" w:type="auto"/>
            <w:tblBorders>
              <w:insideH w:val="dotted" w:sz="4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4807"/>
          </w:tblGrid>
          <w:tr w:rsidR="009C7DE8" w:rsidRPr="00431D66" w14:paraId="2DF09893" w14:textId="77777777" w:rsidTr="003A7159">
            <w:tc>
              <w:tcPr>
                <w:tcW w:w="4807" w:type="dxa"/>
              </w:tcPr>
              <w:p w14:paraId="46C27ADF" w14:textId="32ED29A5" w:rsidR="009C7DE8" w:rsidRPr="00E01945" w:rsidRDefault="00176372" w:rsidP="003A7159">
                <w:pPr>
                  <w:spacing w:before="100" w:after="60"/>
                  <w:jc w:val="center"/>
                </w:pPr>
                <w:sdt>
                  <w:sdtPr>
                    <w:id w:val="-734316861"/>
                    <w:placeholder>
                      <w:docPart w:val="8A43384A75404871BB776A79070F64CE"/>
                    </w:placeholder>
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<w:text/>
                  </w:sdtPr>
                  <w:sdtEndPr/>
                  <w:sdtContent>
                    <w:r w:rsidR="00A53141">
                      <w:t>Informe final</w:t>
                    </w:r>
                  </w:sdtContent>
                </w:sdt>
              </w:p>
            </w:tc>
          </w:tr>
          <w:tr w:rsidR="009C7DE8" w:rsidRPr="00E42B38" w14:paraId="3E137386" w14:textId="77777777" w:rsidTr="003A7159">
            <w:tc>
              <w:tcPr>
                <w:tcW w:w="4807" w:type="dxa"/>
              </w:tcPr>
              <w:sdt>
                <w:sdtPr>
                  <w:rPr>
                    <w:b/>
                  </w:rPr>
                  <w:id w:val="1623105307"/>
                  <w:placeholder>
                    <w:docPart w:val="8A43384A75404871BB776A79070F64CE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EndPr/>
                <w:sdtContent>
                  <w:p w14:paraId="021A17E6" w14:textId="4FDEA629" w:rsidR="009C7DE8" w:rsidRPr="002053AC" w:rsidRDefault="00E848F6" w:rsidP="003A7159">
                    <w:pPr>
                      <w:spacing w:before="100" w:after="60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Mejora en las medidas de seguridad: Red </w:t>
                    </w:r>
                    <w:proofErr w:type="spellStart"/>
                    <w:r>
                      <w:rPr>
                        <w:b/>
                      </w:rPr>
                      <w:t>Hat</w:t>
                    </w:r>
                    <w:proofErr w:type="spellEnd"/>
                    <w:r>
                      <w:rPr>
                        <w:b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</w:rPr>
                      <w:t>Satellite</w:t>
                    </w:r>
                    <w:proofErr w:type="spellEnd"/>
                  </w:p>
                </w:sdtContent>
              </w:sdt>
            </w:tc>
          </w:tr>
        </w:tbl>
        <w:p w14:paraId="0B43B287" w14:textId="77777777" w:rsidR="009C7DE8" w:rsidRPr="00B41E8E" w:rsidRDefault="009C7DE8" w:rsidP="00530976">
          <w:pPr>
            <w:spacing w:before="100" w:after="60"/>
            <w:jc w:val="center"/>
            <w:rPr>
              <w:b/>
              <w:sz w:val="24"/>
              <w:szCs w:val="24"/>
            </w:rPr>
          </w:pPr>
        </w:p>
      </w:tc>
      <w:tc>
        <w:tcPr>
          <w:tcW w:w="1747" w:type="dxa"/>
          <w:vAlign w:val="center"/>
        </w:tcPr>
        <w:p w14:paraId="3F249D2A" w14:textId="77777777" w:rsidR="009C7DE8" w:rsidRDefault="00434561" w:rsidP="003A7159">
          <w:pPr>
            <w:spacing w:before="60" w:after="40"/>
            <w:ind w:right="-72"/>
            <w:jc w:val="center"/>
            <w:rPr>
              <w:rFonts w:cs="Calibri"/>
              <w:sz w:val="18"/>
              <w:szCs w:val="18"/>
            </w:rPr>
          </w:pPr>
          <w:r>
            <w:object w:dxaOrig="3140" w:dyaOrig="1800" w14:anchorId="32CAA0B4">
              <v:shape id="_x0000_i1026" type="#_x0000_t75" style="width:51.8pt;height:25.65pt">
                <v:imagedata r:id="rId3" o:title=""/>
              </v:shape>
              <o:OLEObject Type="Embed" ProgID="PBrush" ShapeID="_x0000_i1026" DrawAspect="Content" ObjectID="_1820133669" r:id="rId4"/>
            </w:object>
          </w:r>
        </w:p>
        <w:p w14:paraId="7AAE2FF7" w14:textId="437C5AC0" w:rsidR="009C7DE8" w:rsidRPr="004C24B7" w:rsidRDefault="00A53141" w:rsidP="006D22D2">
          <w:pPr>
            <w:spacing w:before="60" w:after="40"/>
            <w:ind w:right="-72"/>
            <w:jc w:val="center"/>
            <w:rPr>
              <w:rFonts w:cs="Calibri"/>
              <w:sz w:val="18"/>
              <w:szCs w:val="18"/>
            </w:rPr>
          </w:pPr>
          <w:r>
            <w:rPr>
              <w:rFonts w:cs="Calibri"/>
              <w:sz w:val="18"/>
              <w:szCs w:val="18"/>
            </w:rPr>
            <w:t>Abril</w:t>
          </w:r>
          <w:r w:rsidR="00E53C3B">
            <w:rPr>
              <w:rFonts w:cs="Calibri"/>
              <w:sz w:val="18"/>
              <w:szCs w:val="18"/>
            </w:rPr>
            <w:t xml:space="preserve"> </w:t>
          </w:r>
          <w:r w:rsidR="0031727D">
            <w:rPr>
              <w:rFonts w:cs="Calibri"/>
              <w:sz w:val="18"/>
              <w:szCs w:val="18"/>
            </w:rPr>
            <w:t>202</w:t>
          </w:r>
          <w:r w:rsidR="007C1124">
            <w:rPr>
              <w:rFonts w:cs="Calibri"/>
              <w:sz w:val="18"/>
              <w:szCs w:val="18"/>
            </w:rPr>
            <w:t>5</w:t>
          </w:r>
        </w:p>
      </w:tc>
    </w:tr>
  </w:tbl>
  <w:p w14:paraId="67268AD8" w14:textId="3DEACE82" w:rsidR="009C7DE8" w:rsidRDefault="009C7D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E1EBA78"/>
    <w:lvl w:ilvl="0">
      <w:numFmt w:val="bullet"/>
      <w:lvlText w:val="*"/>
      <w:lvlJc w:val="left"/>
    </w:lvl>
  </w:abstractNum>
  <w:abstractNum w:abstractNumId="1" w15:restartNumberingAfterBreak="0">
    <w:nsid w:val="0DA057EE"/>
    <w:multiLevelType w:val="hybridMultilevel"/>
    <w:tmpl w:val="19F07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FF10CC3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A0C02B3"/>
    <w:multiLevelType w:val="multilevel"/>
    <w:tmpl w:val="981CFDF8"/>
    <w:lvl w:ilvl="0">
      <w:start w:val="1"/>
      <w:numFmt w:val="decimal"/>
      <w:pStyle w:val="Listanivel1"/>
      <w:lvlText w:val="%1."/>
      <w:lvlJc w:val="left"/>
      <w:pPr>
        <w:ind w:left="1320" w:hanging="360"/>
      </w:pPr>
    </w:lvl>
    <w:lvl w:ilvl="1">
      <w:start w:val="1"/>
      <w:numFmt w:val="decimal"/>
      <w:pStyle w:val="Listanivel2"/>
      <w:lvlText w:val="%1.%2."/>
      <w:lvlJc w:val="left"/>
      <w:pPr>
        <w:ind w:left="1752" w:hanging="432"/>
      </w:pPr>
    </w:lvl>
    <w:lvl w:ilvl="2">
      <w:start w:val="1"/>
      <w:numFmt w:val="decimal"/>
      <w:pStyle w:val="Listanivel3"/>
      <w:lvlText w:val="%1.%2.%3."/>
      <w:lvlJc w:val="left"/>
      <w:pPr>
        <w:ind w:left="2184" w:hanging="504"/>
      </w:pPr>
    </w:lvl>
    <w:lvl w:ilvl="3">
      <w:start w:val="1"/>
      <w:numFmt w:val="decimal"/>
      <w:lvlText w:val="%1.%2.%3.%4."/>
      <w:lvlJc w:val="left"/>
      <w:pPr>
        <w:ind w:left="2688" w:hanging="648"/>
      </w:pPr>
    </w:lvl>
    <w:lvl w:ilvl="4">
      <w:start w:val="1"/>
      <w:numFmt w:val="decimal"/>
      <w:lvlText w:val="%1.%2.%3.%4.%5."/>
      <w:lvlJc w:val="left"/>
      <w:pPr>
        <w:ind w:left="3192" w:hanging="792"/>
      </w:pPr>
    </w:lvl>
    <w:lvl w:ilvl="5">
      <w:start w:val="1"/>
      <w:numFmt w:val="decimal"/>
      <w:lvlText w:val="%1.%2.%3.%4.%5.%6."/>
      <w:lvlJc w:val="left"/>
      <w:pPr>
        <w:ind w:left="3696" w:hanging="936"/>
      </w:pPr>
    </w:lvl>
    <w:lvl w:ilvl="6">
      <w:start w:val="1"/>
      <w:numFmt w:val="decimal"/>
      <w:lvlText w:val="%1.%2.%3.%4.%5.%6.%7."/>
      <w:lvlJc w:val="left"/>
      <w:pPr>
        <w:ind w:left="4200" w:hanging="1080"/>
      </w:pPr>
    </w:lvl>
    <w:lvl w:ilvl="7">
      <w:start w:val="1"/>
      <w:numFmt w:val="decimal"/>
      <w:lvlText w:val="%1.%2.%3.%4.%5.%6.%7.%8."/>
      <w:lvlJc w:val="left"/>
      <w:pPr>
        <w:ind w:left="4704" w:hanging="1224"/>
      </w:pPr>
    </w:lvl>
    <w:lvl w:ilvl="8">
      <w:start w:val="1"/>
      <w:numFmt w:val="decimal"/>
      <w:lvlText w:val="%1.%2.%3.%4.%5.%6.%7.%8.%9."/>
      <w:lvlJc w:val="left"/>
      <w:pPr>
        <w:ind w:left="5280" w:hanging="1440"/>
      </w:pPr>
    </w:lvl>
  </w:abstractNum>
  <w:abstractNum w:abstractNumId="4" w15:restartNumberingAfterBreak="0">
    <w:nsid w:val="2BB74C12"/>
    <w:multiLevelType w:val="hybridMultilevel"/>
    <w:tmpl w:val="19D08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B65FE7"/>
    <w:multiLevelType w:val="hybridMultilevel"/>
    <w:tmpl w:val="41E2C6A2"/>
    <w:lvl w:ilvl="0" w:tplc="802A62A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46462F"/>
    <w:multiLevelType w:val="multilevel"/>
    <w:tmpl w:val="23B4056C"/>
    <w:lvl w:ilvl="0">
      <w:start w:val="1"/>
      <w:numFmt w:val="decimal"/>
      <w:pStyle w:val="NumberedHeadingStyleB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48E83B8B"/>
    <w:multiLevelType w:val="multilevel"/>
    <w:tmpl w:val="BBDA2618"/>
    <w:lvl w:ilvl="0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Bullet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pStyle w:val="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718E7"/>
    <w:multiLevelType w:val="multilevel"/>
    <w:tmpl w:val="37F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D0ADD"/>
    <w:multiLevelType w:val="multilevel"/>
    <w:tmpl w:val="00FE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840886"/>
    <w:multiLevelType w:val="hybridMultilevel"/>
    <w:tmpl w:val="078A7C00"/>
    <w:lvl w:ilvl="0" w:tplc="E1AAE6E4">
      <w:start w:val="1"/>
      <w:numFmt w:val="decimal"/>
      <w:pStyle w:val="Subtitulo"/>
      <w:lvlText w:val="%1."/>
      <w:lvlJc w:val="left"/>
      <w:pPr>
        <w:ind w:left="1068" w:hanging="360"/>
      </w:pPr>
      <w:rPr>
        <w:b w:val="0"/>
      </w:rPr>
    </w:lvl>
    <w:lvl w:ilvl="1" w:tplc="08090019">
      <w:start w:val="1"/>
      <w:numFmt w:val="lowerLetter"/>
      <w:lvlText w:val="%2."/>
      <w:lvlJc w:val="left"/>
      <w:pPr>
        <w:ind w:left="1788" w:hanging="360"/>
      </w:pPr>
    </w:lvl>
    <w:lvl w:ilvl="2" w:tplc="0809001B">
      <w:start w:val="1"/>
      <w:numFmt w:val="lowerRoman"/>
      <w:lvlText w:val="%3."/>
      <w:lvlJc w:val="right"/>
      <w:pPr>
        <w:ind w:left="2508" w:hanging="180"/>
      </w:pPr>
    </w:lvl>
    <w:lvl w:ilvl="3" w:tplc="0809000F">
      <w:start w:val="1"/>
      <w:numFmt w:val="decimal"/>
      <w:lvlText w:val="%4."/>
      <w:lvlJc w:val="left"/>
      <w:pPr>
        <w:ind w:left="3228" w:hanging="360"/>
      </w:pPr>
    </w:lvl>
    <w:lvl w:ilvl="4" w:tplc="08090019">
      <w:start w:val="1"/>
      <w:numFmt w:val="lowerLetter"/>
      <w:lvlText w:val="%5."/>
      <w:lvlJc w:val="left"/>
      <w:pPr>
        <w:ind w:left="3948" w:hanging="360"/>
      </w:pPr>
    </w:lvl>
    <w:lvl w:ilvl="5" w:tplc="0809001B">
      <w:start w:val="1"/>
      <w:numFmt w:val="lowerRoman"/>
      <w:lvlText w:val="%6."/>
      <w:lvlJc w:val="right"/>
      <w:pPr>
        <w:ind w:left="4668" w:hanging="180"/>
      </w:pPr>
    </w:lvl>
    <w:lvl w:ilvl="6" w:tplc="0809000F">
      <w:start w:val="1"/>
      <w:numFmt w:val="decimal"/>
      <w:lvlText w:val="%7."/>
      <w:lvlJc w:val="left"/>
      <w:pPr>
        <w:ind w:left="5388" w:hanging="360"/>
      </w:pPr>
    </w:lvl>
    <w:lvl w:ilvl="7" w:tplc="08090019">
      <w:start w:val="1"/>
      <w:numFmt w:val="lowerLetter"/>
      <w:lvlText w:val="%8."/>
      <w:lvlJc w:val="left"/>
      <w:pPr>
        <w:ind w:left="6108" w:hanging="360"/>
      </w:pPr>
    </w:lvl>
    <w:lvl w:ilvl="8" w:tplc="0809001B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60404DA"/>
    <w:multiLevelType w:val="multilevel"/>
    <w:tmpl w:val="892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482862">
    <w:abstractNumId w:val="6"/>
  </w:num>
  <w:num w:numId="2" w16cid:durableId="635257943">
    <w:abstractNumId w:val="2"/>
  </w:num>
  <w:num w:numId="3" w16cid:durableId="2336663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124420735">
    <w:abstractNumId w:val="7"/>
  </w:num>
  <w:num w:numId="5" w16cid:durableId="464547253">
    <w:abstractNumId w:val="3"/>
  </w:num>
  <w:num w:numId="6" w16cid:durableId="104080228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7" w16cid:durableId="192907717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8" w16cid:durableId="1173035695">
    <w:abstractNumId w:val="7"/>
  </w:num>
  <w:num w:numId="9" w16cid:durableId="313801989">
    <w:abstractNumId w:val="4"/>
  </w:num>
  <w:num w:numId="10" w16cid:durableId="2061856441">
    <w:abstractNumId w:val="1"/>
  </w:num>
  <w:num w:numId="11" w16cid:durableId="785857411">
    <w:abstractNumId w:val="11"/>
  </w:num>
  <w:num w:numId="12" w16cid:durableId="1396048591">
    <w:abstractNumId w:val="9"/>
  </w:num>
  <w:num w:numId="13" w16cid:durableId="1445541407">
    <w:abstractNumId w:val="8"/>
  </w:num>
  <w:num w:numId="14" w16cid:durableId="1524631024">
    <w:abstractNumId w:val="7"/>
  </w:num>
  <w:num w:numId="15" w16cid:durableId="1086345763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_tradnl" w:vendorID="64" w:dllVersion="0" w:nlCheck="1" w:checkStyle="0"/>
  <w:activeWritingStyle w:appName="MSWord" w:lang="es-ES" w:vendorID="64" w:dllVersion="0" w:nlCheck="1" w:checkStyle="0"/>
  <w:proofState w:spelling="clean" w:grammar="clean"/>
  <w:attachedTemplate r:id="rId1"/>
  <w:defaultTabStop w:val="8505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D66"/>
    <w:rsid w:val="00000570"/>
    <w:rsid w:val="00000954"/>
    <w:rsid w:val="00000C04"/>
    <w:rsid w:val="00000C50"/>
    <w:rsid w:val="00000C6E"/>
    <w:rsid w:val="00000E14"/>
    <w:rsid w:val="00000FF1"/>
    <w:rsid w:val="0000137A"/>
    <w:rsid w:val="000015D8"/>
    <w:rsid w:val="00001B2E"/>
    <w:rsid w:val="00001B3D"/>
    <w:rsid w:val="00001B40"/>
    <w:rsid w:val="00001C2E"/>
    <w:rsid w:val="00001C97"/>
    <w:rsid w:val="00001FED"/>
    <w:rsid w:val="00001FF4"/>
    <w:rsid w:val="000024E0"/>
    <w:rsid w:val="0000258B"/>
    <w:rsid w:val="00002636"/>
    <w:rsid w:val="000029E3"/>
    <w:rsid w:val="00002B34"/>
    <w:rsid w:val="00002B65"/>
    <w:rsid w:val="00002C9C"/>
    <w:rsid w:val="00002D6B"/>
    <w:rsid w:val="00002E08"/>
    <w:rsid w:val="00002EE0"/>
    <w:rsid w:val="00003160"/>
    <w:rsid w:val="0000368E"/>
    <w:rsid w:val="00003BBB"/>
    <w:rsid w:val="00003F4D"/>
    <w:rsid w:val="0000403B"/>
    <w:rsid w:val="000046A4"/>
    <w:rsid w:val="0000477C"/>
    <w:rsid w:val="00004D71"/>
    <w:rsid w:val="00004F2B"/>
    <w:rsid w:val="00005150"/>
    <w:rsid w:val="000056ED"/>
    <w:rsid w:val="0000593D"/>
    <w:rsid w:val="00005B20"/>
    <w:rsid w:val="00005ECC"/>
    <w:rsid w:val="00005FB0"/>
    <w:rsid w:val="00006191"/>
    <w:rsid w:val="00006434"/>
    <w:rsid w:val="00006495"/>
    <w:rsid w:val="00006546"/>
    <w:rsid w:val="00006A26"/>
    <w:rsid w:val="00006C6B"/>
    <w:rsid w:val="00006D29"/>
    <w:rsid w:val="00006F39"/>
    <w:rsid w:val="000073DF"/>
    <w:rsid w:val="00007669"/>
    <w:rsid w:val="000079EE"/>
    <w:rsid w:val="00007DD9"/>
    <w:rsid w:val="00007F84"/>
    <w:rsid w:val="0001016E"/>
    <w:rsid w:val="000104E6"/>
    <w:rsid w:val="00010526"/>
    <w:rsid w:val="000105DB"/>
    <w:rsid w:val="000107FF"/>
    <w:rsid w:val="0001099C"/>
    <w:rsid w:val="000109BB"/>
    <w:rsid w:val="00010AA0"/>
    <w:rsid w:val="00010D3A"/>
    <w:rsid w:val="0001170E"/>
    <w:rsid w:val="00011894"/>
    <w:rsid w:val="0001198D"/>
    <w:rsid w:val="000119A9"/>
    <w:rsid w:val="00011BD8"/>
    <w:rsid w:val="00011CA5"/>
    <w:rsid w:val="00011D09"/>
    <w:rsid w:val="00011DF8"/>
    <w:rsid w:val="000120A9"/>
    <w:rsid w:val="0001299B"/>
    <w:rsid w:val="00012B1A"/>
    <w:rsid w:val="00012B32"/>
    <w:rsid w:val="00012D4C"/>
    <w:rsid w:val="00012E17"/>
    <w:rsid w:val="00012E1C"/>
    <w:rsid w:val="00013196"/>
    <w:rsid w:val="000136FE"/>
    <w:rsid w:val="00013DC8"/>
    <w:rsid w:val="00014322"/>
    <w:rsid w:val="00014565"/>
    <w:rsid w:val="00014582"/>
    <w:rsid w:val="00014CD5"/>
    <w:rsid w:val="00014DCE"/>
    <w:rsid w:val="00015046"/>
    <w:rsid w:val="0001504C"/>
    <w:rsid w:val="000150C1"/>
    <w:rsid w:val="000155A0"/>
    <w:rsid w:val="00015A09"/>
    <w:rsid w:val="00015B66"/>
    <w:rsid w:val="00015E5E"/>
    <w:rsid w:val="00015F0D"/>
    <w:rsid w:val="00015F57"/>
    <w:rsid w:val="00016712"/>
    <w:rsid w:val="0001677F"/>
    <w:rsid w:val="00016A73"/>
    <w:rsid w:val="00016DE2"/>
    <w:rsid w:val="00016F06"/>
    <w:rsid w:val="00017064"/>
    <w:rsid w:val="000171B6"/>
    <w:rsid w:val="000172A2"/>
    <w:rsid w:val="000173FC"/>
    <w:rsid w:val="00017409"/>
    <w:rsid w:val="000174C6"/>
    <w:rsid w:val="00017640"/>
    <w:rsid w:val="00017648"/>
    <w:rsid w:val="00017BA1"/>
    <w:rsid w:val="00017CD5"/>
    <w:rsid w:val="000200F6"/>
    <w:rsid w:val="00020137"/>
    <w:rsid w:val="0002015E"/>
    <w:rsid w:val="0002074D"/>
    <w:rsid w:val="00020ACD"/>
    <w:rsid w:val="00020BA3"/>
    <w:rsid w:val="00020FFF"/>
    <w:rsid w:val="000215CC"/>
    <w:rsid w:val="00021AED"/>
    <w:rsid w:val="00021C7D"/>
    <w:rsid w:val="00022314"/>
    <w:rsid w:val="000223E5"/>
    <w:rsid w:val="000225D3"/>
    <w:rsid w:val="00022F3E"/>
    <w:rsid w:val="000232E5"/>
    <w:rsid w:val="00023426"/>
    <w:rsid w:val="000236AA"/>
    <w:rsid w:val="00023704"/>
    <w:rsid w:val="00023706"/>
    <w:rsid w:val="0002377A"/>
    <w:rsid w:val="000237A3"/>
    <w:rsid w:val="00023937"/>
    <w:rsid w:val="0002395E"/>
    <w:rsid w:val="00023A4D"/>
    <w:rsid w:val="00023B81"/>
    <w:rsid w:val="00023C45"/>
    <w:rsid w:val="00023F06"/>
    <w:rsid w:val="000241FE"/>
    <w:rsid w:val="00024B78"/>
    <w:rsid w:val="00024D5B"/>
    <w:rsid w:val="00025054"/>
    <w:rsid w:val="0002510C"/>
    <w:rsid w:val="000252FE"/>
    <w:rsid w:val="000255A1"/>
    <w:rsid w:val="000256F4"/>
    <w:rsid w:val="00025B7D"/>
    <w:rsid w:val="00025CFF"/>
    <w:rsid w:val="000260BC"/>
    <w:rsid w:val="00026635"/>
    <w:rsid w:val="00026966"/>
    <w:rsid w:val="000269A0"/>
    <w:rsid w:val="00026F66"/>
    <w:rsid w:val="000271BA"/>
    <w:rsid w:val="000276BB"/>
    <w:rsid w:val="000278A9"/>
    <w:rsid w:val="00027976"/>
    <w:rsid w:val="00027B4B"/>
    <w:rsid w:val="00027BDC"/>
    <w:rsid w:val="00030128"/>
    <w:rsid w:val="0003013E"/>
    <w:rsid w:val="000302D7"/>
    <w:rsid w:val="000309CB"/>
    <w:rsid w:val="00030CB1"/>
    <w:rsid w:val="00030F04"/>
    <w:rsid w:val="00030FA0"/>
    <w:rsid w:val="00031186"/>
    <w:rsid w:val="0003161C"/>
    <w:rsid w:val="00031B1D"/>
    <w:rsid w:val="00031B4F"/>
    <w:rsid w:val="00031CCC"/>
    <w:rsid w:val="000326D0"/>
    <w:rsid w:val="00032732"/>
    <w:rsid w:val="00032856"/>
    <w:rsid w:val="0003286E"/>
    <w:rsid w:val="00032AA1"/>
    <w:rsid w:val="00032F2F"/>
    <w:rsid w:val="00032F5C"/>
    <w:rsid w:val="00032F86"/>
    <w:rsid w:val="00033938"/>
    <w:rsid w:val="000341F7"/>
    <w:rsid w:val="0003464B"/>
    <w:rsid w:val="0003484F"/>
    <w:rsid w:val="000348FC"/>
    <w:rsid w:val="00034950"/>
    <w:rsid w:val="00034D69"/>
    <w:rsid w:val="00034FEE"/>
    <w:rsid w:val="00035093"/>
    <w:rsid w:val="0003548D"/>
    <w:rsid w:val="000355D1"/>
    <w:rsid w:val="0003560C"/>
    <w:rsid w:val="000356F6"/>
    <w:rsid w:val="000356F7"/>
    <w:rsid w:val="00035D5E"/>
    <w:rsid w:val="00035F70"/>
    <w:rsid w:val="0003686C"/>
    <w:rsid w:val="00036AF7"/>
    <w:rsid w:val="00036DE9"/>
    <w:rsid w:val="000376B3"/>
    <w:rsid w:val="00037AD7"/>
    <w:rsid w:val="000400C3"/>
    <w:rsid w:val="000408A3"/>
    <w:rsid w:val="000408EF"/>
    <w:rsid w:val="00040B61"/>
    <w:rsid w:val="00040C25"/>
    <w:rsid w:val="00040EEC"/>
    <w:rsid w:val="0004118F"/>
    <w:rsid w:val="00041193"/>
    <w:rsid w:val="000418C4"/>
    <w:rsid w:val="00041C05"/>
    <w:rsid w:val="00041CEE"/>
    <w:rsid w:val="00041DA0"/>
    <w:rsid w:val="00041DBD"/>
    <w:rsid w:val="00041E7B"/>
    <w:rsid w:val="00041FEB"/>
    <w:rsid w:val="00042058"/>
    <w:rsid w:val="0004222E"/>
    <w:rsid w:val="0004228C"/>
    <w:rsid w:val="000422FD"/>
    <w:rsid w:val="00042945"/>
    <w:rsid w:val="00042A91"/>
    <w:rsid w:val="00042A95"/>
    <w:rsid w:val="00042BB7"/>
    <w:rsid w:val="00042DF7"/>
    <w:rsid w:val="00042FD3"/>
    <w:rsid w:val="00043572"/>
    <w:rsid w:val="00043676"/>
    <w:rsid w:val="000437ED"/>
    <w:rsid w:val="00043879"/>
    <w:rsid w:val="00043FCC"/>
    <w:rsid w:val="00044309"/>
    <w:rsid w:val="000444CF"/>
    <w:rsid w:val="0004466F"/>
    <w:rsid w:val="000448CE"/>
    <w:rsid w:val="00044906"/>
    <w:rsid w:val="00044BD8"/>
    <w:rsid w:val="00044BFD"/>
    <w:rsid w:val="00044D34"/>
    <w:rsid w:val="00044F6E"/>
    <w:rsid w:val="00044FDF"/>
    <w:rsid w:val="0004535B"/>
    <w:rsid w:val="000454D9"/>
    <w:rsid w:val="000454FA"/>
    <w:rsid w:val="00045562"/>
    <w:rsid w:val="000457B4"/>
    <w:rsid w:val="000459C6"/>
    <w:rsid w:val="00045DD5"/>
    <w:rsid w:val="00046284"/>
    <w:rsid w:val="00046642"/>
    <w:rsid w:val="00046A8A"/>
    <w:rsid w:val="00046E1B"/>
    <w:rsid w:val="00046FD7"/>
    <w:rsid w:val="00047354"/>
    <w:rsid w:val="0004763E"/>
    <w:rsid w:val="000477B9"/>
    <w:rsid w:val="00047927"/>
    <w:rsid w:val="00047A33"/>
    <w:rsid w:val="00047C74"/>
    <w:rsid w:val="00047DBD"/>
    <w:rsid w:val="0005053F"/>
    <w:rsid w:val="00050C41"/>
    <w:rsid w:val="00050C62"/>
    <w:rsid w:val="00050FE0"/>
    <w:rsid w:val="00051064"/>
    <w:rsid w:val="00051321"/>
    <w:rsid w:val="0005147A"/>
    <w:rsid w:val="000516F3"/>
    <w:rsid w:val="000517DB"/>
    <w:rsid w:val="00051B65"/>
    <w:rsid w:val="00051C13"/>
    <w:rsid w:val="00051CA2"/>
    <w:rsid w:val="00051D05"/>
    <w:rsid w:val="000524E1"/>
    <w:rsid w:val="00052569"/>
    <w:rsid w:val="000525DC"/>
    <w:rsid w:val="0005266A"/>
    <w:rsid w:val="000526C9"/>
    <w:rsid w:val="000529CD"/>
    <w:rsid w:val="00053037"/>
    <w:rsid w:val="000539AB"/>
    <w:rsid w:val="00053ABF"/>
    <w:rsid w:val="00053AD0"/>
    <w:rsid w:val="00053B0F"/>
    <w:rsid w:val="00053BA6"/>
    <w:rsid w:val="00054075"/>
    <w:rsid w:val="00054124"/>
    <w:rsid w:val="00054232"/>
    <w:rsid w:val="000547D5"/>
    <w:rsid w:val="00054980"/>
    <w:rsid w:val="00054A1B"/>
    <w:rsid w:val="00054B43"/>
    <w:rsid w:val="00054DAD"/>
    <w:rsid w:val="00055084"/>
    <w:rsid w:val="000551F8"/>
    <w:rsid w:val="00055283"/>
    <w:rsid w:val="00055529"/>
    <w:rsid w:val="000557EA"/>
    <w:rsid w:val="000559B6"/>
    <w:rsid w:val="00055AB7"/>
    <w:rsid w:val="00055ABE"/>
    <w:rsid w:val="00055D0A"/>
    <w:rsid w:val="00055EF5"/>
    <w:rsid w:val="00056399"/>
    <w:rsid w:val="000563F6"/>
    <w:rsid w:val="000565EB"/>
    <w:rsid w:val="00056737"/>
    <w:rsid w:val="00056B66"/>
    <w:rsid w:val="00057088"/>
    <w:rsid w:val="000570AE"/>
    <w:rsid w:val="00057178"/>
    <w:rsid w:val="00057333"/>
    <w:rsid w:val="000574E5"/>
    <w:rsid w:val="00057712"/>
    <w:rsid w:val="00057735"/>
    <w:rsid w:val="00057760"/>
    <w:rsid w:val="00057C23"/>
    <w:rsid w:val="00057C2B"/>
    <w:rsid w:val="00057F69"/>
    <w:rsid w:val="000602C7"/>
    <w:rsid w:val="00060A30"/>
    <w:rsid w:val="00060C03"/>
    <w:rsid w:val="00061089"/>
    <w:rsid w:val="000610ED"/>
    <w:rsid w:val="00061195"/>
    <w:rsid w:val="000613D4"/>
    <w:rsid w:val="000614F6"/>
    <w:rsid w:val="00061D32"/>
    <w:rsid w:val="00061E0A"/>
    <w:rsid w:val="00061FE1"/>
    <w:rsid w:val="00062027"/>
    <w:rsid w:val="00062277"/>
    <w:rsid w:val="0006241F"/>
    <w:rsid w:val="000624E0"/>
    <w:rsid w:val="00062778"/>
    <w:rsid w:val="000629D2"/>
    <w:rsid w:val="00062DA4"/>
    <w:rsid w:val="00062DBC"/>
    <w:rsid w:val="00062FCC"/>
    <w:rsid w:val="0006345D"/>
    <w:rsid w:val="000634DA"/>
    <w:rsid w:val="00063896"/>
    <w:rsid w:val="0006434C"/>
    <w:rsid w:val="000644D4"/>
    <w:rsid w:val="0006464E"/>
    <w:rsid w:val="00064BA4"/>
    <w:rsid w:val="00064CB4"/>
    <w:rsid w:val="00064D20"/>
    <w:rsid w:val="00064EB7"/>
    <w:rsid w:val="0006548C"/>
    <w:rsid w:val="000654C3"/>
    <w:rsid w:val="000655AB"/>
    <w:rsid w:val="000656DC"/>
    <w:rsid w:val="000658B6"/>
    <w:rsid w:val="0006597A"/>
    <w:rsid w:val="00065C1D"/>
    <w:rsid w:val="00065CDE"/>
    <w:rsid w:val="000664C6"/>
    <w:rsid w:val="00066763"/>
    <w:rsid w:val="00066904"/>
    <w:rsid w:val="00066D78"/>
    <w:rsid w:val="00066E14"/>
    <w:rsid w:val="000671ED"/>
    <w:rsid w:val="00067616"/>
    <w:rsid w:val="000677CF"/>
    <w:rsid w:val="00067877"/>
    <w:rsid w:val="000679D5"/>
    <w:rsid w:val="00067F1A"/>
    <w:rsid w:val="00070478"/>
    <w:rsid w:val="0007054F"/>
    <w:rsid w:val="00070550"/>
    <w:rsid w:val="0007058A"/>
    <w:rsid w:val="00070641"/>
    <w:rsid w:val="0007071C"/>
    <w:rsid w:val="00070833"/>
    <w:rsid w:val="00070994"/>
    <w:rsid w:val="00070BA4"/>
    <w:rsid w:val="00070BD1"/>
    <w:rsid w:val="00070E07"/>
    <w:rsid w:val="00070E81"/>
    <w:rsid w:val="00071275"/>
    <w:rsid w:val="0007131F"/>
    <w:rsid w:val="00071627"/>
    <w:rsid w:val="0007177C"/>
    <w:rsid w:val="00071972"/>
    <w:rsid w:val="00072082"/>
    <w:rsid w:val="00072134"/>
    <w:rsid w:val="0007255C"/>
    <w:rsid w:val="00072722"/>
    <w:rsid w:val="0007275B"/>
    <w:rsid w:val="0007291C"/>
    <w:rsid w:val="00072AF5"/>
    <w:rsid w:val="00072B38"/>
    <w:rsid w:val="00072DAF"/>
    <w:rsid w:val="00072E51"/>
    <w:rsid w:val="000730B8"/>
    <w:rsid w:val="000730F1"/>
    <w:rsid w:val="000734A6"/>
    <w:rsid w:val="000735EA"/>
    <w:rsid w:val="0007361C"/>
    <w:rsid w:val="00073751"/>
    <w:rsid w:val="00073D23"/>
    <w:rsid w:val="00073E6D"/>
    <w:rsid w:val="00073F37"/>
    <w:rsid w:val="000741D1"/>
    <w:rsid w:val="000742F8"/>
    <w:rsid w:val="0007437F"/>
    <w:rsid w:val="000744B1"/>
    <w:rsid w:val="00074522"/>
    <w:rsid w:val="000747F3"/>
    <w:rsid w:val="00074DAC"/>
    <w:rsid w:val="00074EB9"/>
    <w:rsid w:val="000754FF"/>
    <w:rsid w:val="000757AB"/>
    <w:rsid w:val="00075A06"/>
    <w:rsid w:val="00075CBE"/>
    <w:rsid w:val="000760C7"/>
    <w:rsid w:val="00076361"/>
    <w:rsid w:val="00076438"/>
    <w:rsid w:val="000764C1"/>
    <w:rsid w:val="000764E6"/>
    <w:rsid w:val="000766FF"/>
    <w:rsid w:val="000768CD"/>
    <w:rsid w:val="00076B65"/>
    <w:rsid w:val="00076CEB"/>
    <w:rsid w:val="00076D54"/>
    <w:rsid w:val="0007709F"/>
    <w:rsid w:val="000772F2"/>
    <w:rsid w:val="000774B7"/>
    <w:rsid w:val="0007760D"/>
    <w:rsid w:val="000776F3"/>
    <w:rsid w:val="00077BF7"/>
    <w:rsid w:val="00077F08"/>
    <w:rsid w:val="00080100"/>
    <w:rsid w:val="00080325"/>
    <w:rsid w:val="00080A46"/>
    <w:rsid w:val="00080C08"/>
    <w:rsid w:val="00080FDC"/>
    <w:rsid w:val="000812FB"/>
    <w:rsid w:val="00081307"/>
    <w:rsid w:val="00081501"/>
    <w:rsid w:val="000816DC"/>
    <w:rsid w:val="000817C9"/>
    <w:rsid w:val="000818C2"/>
    <w:rsid w:val="000818C5"/>
    <w:rsid w:val="000818FE"/>
    <w:rsid w:val="00081AE5"/>
    <w:rsid w:val="00081C6D"/>
    <w:rsid w:val="00081DA9"/>
    <w:rsid w:val="00081E41"/>
    <w:rsid w:val="00082004"/>
    <w:rsid w:val="0008212C"/>
    <w:rsid w:val="0008212F"/>
    <w:rsid w:val="00082485"/>
    <w:rsid w:val="000826D4"/>
    <w:rsid w:val="0008286B"/>
    <w:rsid w:val="00082C83"/>
    <w:rsid w:val="00082DF7"/>
    <w:rsid w:val="00082FEC"/>
    <w:rsid w:val="000831FA"/>
    <w:rsid w:val="00083268"/>
    <w:rsid w:val="0008338A"/>
    <w:rsid w:val="0008353A"/>
    <w:rsid w:val="0008356F"/>
    <w:rsid w:val="000836EA"/>
    <w:rsid w:val="00083AEB"/>
    <w:rsid w:val="00083B7B"/>
    <w:rsid w:val="00083BB0"/>
    <w:rsid w:val="00083CCA"/>
    <w:rsid w:val="00084151"/>
    <w:rsid w:val="0008419A"/>
    <w:rsid w:val="00084277"/>
    <w:rsid w:val="00084332"/>
    <w:rsid w:val="000845B3"/>
    <w:rsid w:val="000848BB"/>
    <w:rsid w:val="00084AB8"/>
    <w:rsid w:val="00084E8C"/>
    <w:rsid w:val="00084F4E"/>
    <w:rsid w:val="00085582"/>
    <w:rsid w:val="00085595"/>
    <w:rsid w:val="0008571C"/>
    <w:rsid w:val="00085E44"/>
    <w:rsid w:val="00086119"/>
    <w:rsid w:val="00086225"/>
    <w:rsid w:val="00086262"/>
    <w:rsid w:val="000863E3"/>
    <w:rsid w:val="00086507"/>
    <w:rsid w:val="00086539"/>
    <w:rsid w:val="000867E6"/>
    <w:rsid w:val="0008686A"/>
    <w:rsid w:val="00086DA8"/>
    <w:rsid w:val="00086FCF"/>
    <w:rsid w:val="000877C2"/>
    <w:rsid w:val="000877DB"/>
    <w:rsid w:val="00087A26"/>
    <w:rsid w:val="0009025A"/>
    <w:rsid w:val="00090302"/>
    <w:rsid w:val="00090397"/>
    <w:rsid w:val="0009078C"/>
    <w:rsid w:val="000907D2"/>
    <w:rsid w:val="00090975"/>
    <w:rsid w:val="00090AF2"/>
    <w:rsid w:val="00091620"/>
    <w:rsid w:val="00091682"/>
    <w:rsid w:val="00091A16"/>
    <w:rsid w:val="00091B14"/>
    <w:rsid w:val="00091CA7"/>
    <w:rsid w:val="00091D87"/>
    <w:rsid w:val="00091E05"/>
    <w:rsid w:val="00092143"/>
    <w:rsid w:val="00092259"/>
    <w:rsid w:val="00092B1C"/>
    <w:rsid w:val="00092B61"/>
    <w:rsid w:val="00092D1D"/>
    <w:rsid w:val="00092D1E"/>
    <w:rsid w:val="00093283"/>
    <w:rsid w:val="00093363"/>
    <w:rsid w:val="00093508"/>
    <w:rsid w:val="00093535"/>
    <w:rsid w:val="000935EF"/>
    <w:rsid w:val="0009362B"/>
    <w:rsid w:val="00093A66"/>
    <w:rsid w:val="00093A71"/>
    <w:rsid w:val="00093C47"/>
    <w:rsid w:val="00093CBF"/>
    <w:rsid w:val="00093D20"/>
    <w:rsid w:val="00094130"/>
    <w:rsid w:val="00094155"/>
    <w:rsid w:val="00094160"/>
    <w:rsid w:val="00094789"/>
    <w:rsid w:val="0009497E"/>
    <w:rsid w:val="00094BAC"/>
    <w:rsid w:val="00094D19"/>
    <w:rsid w:val="00094F24"/>
    <w:rsid w:val="00095017"/>
    <w:rsid w:val="000950EE"/>
    <w:rsid w:val="0009514E"/>
    <w:rsid w:val="00095238"/>
    <w:rsid w:val="000952EB"/>
    <w:rsid w:val="000956A8"/>
    <w:rsid w:val="000958A4"/>
    <w:rsid w:val="00095C29"/>
    <w:rsid w:val="00095D48"/>
    <w:rsid w:val="0009604A"/>
    <w:rsid w:val="000964F2"/>
    <w:rsid w:val="00096580"/>
    <w:rsid w:val="00096BE2"/>
    <w:rsid w:val="00096CC0"/>
    <w:rsid w:val="00096E26"/>
    <w:rsid w:val="00096F0A"/>
    <w:rsid w:val="00096FCF"/>
    <w:rsid w:val="000970EF"/>
    <w:rsid w:val="00097844"/>
    <w:rsid w:val="000979CF"/>
    <w:rsid w:val="00097B6C"/>
    <w:rsid w:val="00097B91"/>
    <w:rsid w:val="00097FBA"/>
    <w:rsid w:val="000A0083"/>
    <w:rsid w:val="000A01BD"/>
    <w:rsid w:val="000A02BE"/>
    <w:rsid w:val="000A0377"/>
    <w:rsid w:val="000A04AE"/>
    <w:rsid w:val="000A0607"/>
    <w:rsid w:val="000A0614"/>
    <w:rsid w:val="000A0938"/>
    <w:rsid w:val="000A0A53"/>
    <w:rsid w:val="000A0AA3"/>
    <w:rsid w:val="000A0B61"/>
    <w:rsid w:val="000A0D84"/>
    <w:rsid w:val="000A1023"/>
    <w:rsid w:val="000A161C"/>
    <w:rsid w:val="000A189A"/>
    <w:rsid w:val="000A2353"/>
    <w:rsid w:val="000A23CD"/>
    <w:rsid w:val="000A262F"/>
    <w:rsid w:val="000A2902"/>
    <w:rsid w:val="000A2AD7"/>
    <w:rsid w:val="000A2ADE"/>
    <w:rsid w:val="000A2D7B"/>
    <w:rsid w:val="000A3338"/>
    <w:rsid w:val="000A3576"/>
    <w:rsid w:val="000A37EA"/>
    <w:rsid w:val="000A3C0E"/>
    <w:rsid w:val="000A3C8F"/>
    <w:rsid w:val="000A3F92"/>
    <w:rsid w:val="000A4062"/>
    <w:rsid w:val="000A4732"/>
    <w:rsid w:val="000A478F"/>
    <w:rsid w:val="000A47D7"/>
    <w:rsid w:val="000A4A31"/>
    <w:rsid w:val="000A4A77"/>
    <w:rsid w:val="000A4FBB"/>
    <w:rsid w:val="000A587C"/>
    <w:rsid w:val="000A5E60"/>
    <w:rsid w:val="000A618E"/>
    <w:rsid w:val="000A6390"/>
    <w:rsid w:val="000A654E"/>
    <w:rsid w:val="000A667E"/>
    <w:rsid w:val="000A6CCE"/>
    <w:rsid w:val="000A6F48"/>
    <w:rsid w:val="000A70B1"/>
    <w:rsid w:val="000A79D0"/>
    <w:rsid w:val="000A7BD8"/>
    <w:rsid w:val="000A7CA2"/>
    <w:rsid w:val="000B008F"/>
    <w:rsid w:val="000B0192"/>
    <w:rsid w:val="000B0360"/>
    <w:rsid w:val="000B06B1"/>
    <w:rsid w:val="000B07DD"/>
    <w:rsid w:val="000B0990"/>
    <w:rsid w:val="000B0A78"/>
    <w:rsid w:val="000B0B5E"/>
    <w:rsid w:val="000B0D53"/>
    <w:rsid w:val="000B104F"/>
    <w:rsid w:val="000B132B"/>
    <w:rsid w:val="000B1333"/>
    <w:rsid w:val="000B149B"/>
    <w:rsid w:val="000B1597"/>
    <w:rsid w:val="000B159B"/>
    <w:rsid w:val="000B1685"/>
    <w:rsid w:val="000B16F2"/>
    <w:rsid w:val="000B1990"/>
    <w:rsid w:val="000B1B01"/>
    <w:rsid w:val="000B1B0A"/>
    <w:rsid w:val="000B1C58"/>
    <w:rsid w:val="000B1EE1"/>
    <w:rsid w:val="000B216A"/>
    <w:rsid w:val="000B2193"/>
    <w:rsid w:val="000B2218"/>
    <w:rsid w:val="000B258E"/>
    <w:rsid w:val="000B265E"/>
    <w:rsid w:val="000B2755"/>
    <w:rsid w:val="000B2844"/>
    <w:rsid w:val="000B2CE2"/>
    <w:rsid w:val="000B2DE1"/>
    <w:rsid w:val="000B2E2E"/>
    <w:rsid w:val="000B310B"/>
    <w:rsid w:val="000B31F6"/>
    <w:rsid w:val="000B32E5"/>
    <w:rsid w:val="000B3437"/>
    <w:rsid w:val="000B4667"/>
    <w:rsid w:val="000B4A67"/>
    <w:rsid w:val="000B4AB7"/>
    <w:rsid w:val="000B5290"/>
    <w:rsid w:val="000B52B0"/>
    <w:rsid w:val="000B5416"/>
    <w:rsid w:val="000B54C8"/>
    <w:rsid w:val="000B56CC"/>
    <w:rsid w:val="000B576A"/>
    <w:rsid w:val="000B5774"/>
    <w:rsid w:val="000B58D8"/>
    <w:rsid w:val="000B5F2A"/>
    <w:rsid w:val="000B612E"/>
    <w:rsid w:val="000B632D"/>
    <w:rsid w:val="000B63A0"/>
    <w:rsid w:val="000B6669"/>
    <w:rsid w:val="000B6674"/>
    <w:rsid w:val="000B690C"/>
    <w:rsid w:val="000B6923"/>
    <w:rsid w:val="000B6D17"/>
    <w:rsid w:val="000B6D2D"/>
    <w:rsid w:val="000B6DC9"/>
    <w:rsid w:val="000B6E5D"/>
    <w:rsid w:val="000B6FEB"/>
    <w:rsid w:val="000B72B2"/>
    <w:rsid w:val="000B75EE"/>
    <w:rsid w:val="000B7926"/>
    <w:rsid w:val="000B79D7"/>
    <w:rsid w:val="000B7A16"/>
    <w:rsid w:val="000B7EC8"/>
    <w:rsid w:val="000C040F"/>
    <w:rsid w:val="000C05CB"/>
    <w:rsid w:val="000C07D2"/>
    <w:rsid w:val="000C08F7"/>
    <w:rsid w:val="000C129C"/>
    <w:rsid w:val="000C12E0"/>
    <w:rsid w:val="000C158B"/>
    <w:rsid w:val="000C15D8"/>
    <w:rsid w:val="000C1642"/>
    <w:rsid w:val="000C1B10"/>
    <w:rsid w:val="000C1B74"/>
    <w:rsid w:val="000C1C23"/>
    <w:rsid w:val="000C2120"/>
    <w:rsid w:val="000C21AE"/>
    <w:rsid w:val="000C21F1"/>
    <w:rsid w:val="000C231B"/>
    <w:rsid w:val="000C28B6"/>
    <w:rsid w:val="000C2AEE"/>
    <w:rsid w:val="000C2B60"/>
    <w:rsid w:val="000C315A"/>
    <w:rsid w:val="000C3534"/>
    <w:rsid w:val="000C3593"/>
    <w:rsid w:val="000C3901"/>
    <w:rsid w:val="000C3B03"/>
    <w:rsid w:val="000C40FA"/>
    <w:rsid w:val="000C45D9"/>
    <w:rsid w:val="000C4649"/>
    <w:rsid w:val="000C49F1"/>
    <w:rsid w:val="000C4BB6"/>
    <w:rsid w:val="000C4C92"/>
    <w:rsid w:val="000C4D4A"/>
    <w:rsid w:val="000C4F1E"/>
    <w:rsid w:val="000C5525"/>
    <w:rsid w:val="000C559F"/>
    <w:rsid w:val="000C574E"/>
    <w:rsid w:val="000C57DE"/>
    <w:rsid w:val="000C5C8A"/>
    <w:rsid w:val="000C5FB6"/>
    <w:rsid w:val="000C60B8"/>
    <w:rsid w:val="000C6460"/>
    <w:rsid w:val="000C6B59"/>
    <w:rsid w:val="000C6E23"/>
    <w:rsid w:val="000C6EA9"/>
    <w:rsid w:val="000C7003"/>
    <w:rsid w:val="000C716E"/>
    <w:rsid w:val="000C7497"/>
    <w:rsid w:val="000C7800"/>
    <w:rsid w:val="000C78AF"/>
    <w:rsid w:val="000C7BDB"/>
    <w:rsid w:val="000C7EAD"/>
    <w:rsid w:val="000D00F3"/>
    <w:rsid w:val="000D01D7"/>
    <w:rsid w:val="000D024F"/>
    <w:rsid w:val="000D0271"/>
    <w:rsid w:val="000D0352"/>
    <w:rsid w:val="000D039C"/>
    <w:rsid w:val="000D063D"/>
    <w:rsid w:val="000D07F2"/>
    <w:rsid w:val="000D09F4"/>
    <w:rsid w:val="000D0C9E"/>
    <w:rsid w:val="000D0D55"/>
    <w:rsid w:val="000D0E08"/>
    <w:rsid w:val="000D1143"/>
    <w:rsid w:val="000D1286"/>
    <w:rsid w:val="000D134C"/>
    <w:rsid w:val="000D17FB"/>
    <w:rsid w:val="000D2283"/>
    <w:rsid w:val="000D2294"/>
    <w:rsid w:val="000D230D"/>
    <w:rsid w:val="000D2361"/>
    <w:rsid w:val="000D244E"/>
    <w:rsid w:val="000D2676"/>
    <w:rsid w:val="000D2AEC"/>
    <w:rsid w:val="000D2AFA"/>
    <w:rsid w:val="000D2BE4"/>
    <w:rsid w:val="000D2D1B"/>
    <w:rsid w:val="000D2E93"/>
    <w:rsid w:val="000D3430"/>
    <w:rsid w:val="000D3A91"/>
    <w:rsid w:val="000D4219"/>
    <w:rsid w:val="000D4649"/>
    <w:rsid w:val="000D4664"/>
    <w:rsid w:val="000D47F0"/>
    <w:rsid w:val="000D49DB"/>
    <w:rsid w:val="000D4A7A"/>
    <w:rsid w:val="000D4D18"/>
    <w:rsid w:val="000D4E34"/>
    <w:rsid w:val="000D4F13"/>
    <w:rsid w:val="000D50FB"/>
    <w:rsid w:val="000D517B"/>
    <w:rsid w:val="000D51EF"/>
    <w:rsid w:val="000D6376"/>
    <w:rsid w:val="000D6427"/>
    <w:rsid w:val="000D67C6"/>
    <w:rsid w:val="000D6884"/>
    <w:rsid w:val="000D68B3"/>
    <w:rsid w:val="000D74B6"/>
    <w:rsid w:val="000D7779"/>
    <w:rsid w:val="000D7CB0"/>
    <w:rsid w:val="000D7D83"/>
    <w:rsid w:val="000E01C4"/>
    <w:rsid w:val="000E0233"/>
    <w:rsid w:val="000E02BE"/>
    <w:rsid w:val="000E043B"/>
    <w:rsid w:val="000E0494"/>
    <w:rsid w:val="000E07EE"/>
    <w:rsid w:val="000E08BA"/>
    <w:rsid w:val="000E0A39"/>
    <w:rsid w:val="000E0E93"/>
    <w:rsid w:val="000E1019"/>
    <w:rsid w:val="000E16A0"/>
    <w:rsid w:val="000E1C80"/>
    <w:rsid w:val="000E1CD8"/>
    <w:rsid w:val="000E2157"/>
    <w:rsid w:val="000E22FC"/>
    <w:rsid w:val="000E230C"/>
    <w:rsid w:val="000E24CA"/>
    <w:rsid w:val="000E2AD8"/>
    <w:rsid w:val="000E2E82"/>
    <w:rsid w:val="000E3036"/>
    <w:rsid w:val="000E306A"/>
    <w:rsid w:val="000E38AA"/>
    <w:rsid w:val="000E39F3"/>
    <w:rsid w:val="000E3A22"/>
    <w:rsid w:val="000E3C8E"/>
    <w:rsid w:val="000E3D98"/>
    <w:rsid w:val="000E403C"/>
    <w:rsid w:val="000E4608"/>
    <w:rsid w:val="000E4A3B"/>
    <w:rsid w:val="000E4AF6"/>
    <w:rsid w:val="000E4BFC"/>
    <w:rsid w:val="000E4C40"/>
    <w:rsid w:val="000E4EAF"/>
    <w:rsid w:val="000E506D"/>
    <w:rsid w:val="000E50E6"/>
    <w:rsid w:val="000E52A9"/>
    <w:rsid w:val="000E5E97"/>
    <w:rsid w:val="000E62EA"/>
    <w:rsid w:val="000E6539"/>
    <w:rsid w:val="000E6637"/>
    <w:rsid w:val="000E665D"/>
    <w:rsid w:val="000E6706"/>
    <w:rsid w:val="000E67CB"/>
    <w:rsid w:val="000E6890"/>
    <w:rsid w:val="000E6AC2"/>
    <w:rsid w:val="000E70E3"/>
    <w:rsid w:val="000E718D"/>
    <w:rsid w:val="000E73BE"/>
    <w:rsid w:val="000E781F"/>
    <w:rsid w:val="000E7A0C"/>
    <w:rsid w:val="000E7C16"/>
    <w:rsid w:val="000F0311"/>
    <w:rsid w:val="000F07C3"/>
    <w:rsid w:val="000F0C05"/>
    <w:rsid w:val="000F0DBA"/>
    <w:rsid w:val="000F1A76"/>
    <w:rsid w:val="000F1B3A"/>
    <w:rsid w:val="000F1E05"/>
    <w:rsid w:val="000F2460"/>
    <w:rsid w:val="000F2666"/>
    <w:rsid w:val="000F26B9"/>
    <w:rsid w:val="000F2841"/>
    <w:rsid w:val="000F2A64"/>
    <w:rsid w:val="000F2BD4"/>
    <w:rsid w:val="000F2C9F"/>
    <w:rsid w:val="000F2EA2"/>
    <w:rsid w:val="000F2EA8"/>
    <w:rsid w:val="000F2FDF"/>
    <w:rsid w:val="000F3288"/>
    <w:rsid w:val="000F3485"/>
    <w:rsid w:val="000F3C51"/>
    <w:rsid w:val="000F41DD"/>
    <w:rsid w:val="000F4268"/>
    <w:rsid w:val="000F4902"/>
    <w:rsid w:val="000F4982"/>
    <w:rsid w:val="000F50A0"/>
    <w:rsid w:val="000F5179"/>
    <w:rsid w:val="000F58F3"/>
    <w:rsid w:val="000F590A"/>
    <w:rsid w:val="000F5CDF"/>
    <w:rsid w:val="000F5FB5"/>
    <w:rsid w:val="000F6A62"/>
    <w:rsid w:val="000F6ABF"/>
    <w:rsid w:val="000F6F05"/>
    <w:rsid w:val="000F7088"/>
    <w:rsid w:val="000F7102"/>
    <w:rsid w:val="000F727D"/>
    <w:rsid w:val="000F76D0"/>
    <w:rsid w:val="000F7902"/>
    <w:rsid w:val="000F7AC3"/>
    <w:rsid w:val="000F7B13"/>
    <w:rsid w:val="000F7EF5"/>
    <w:rsid w:val="001000AD"/>
    <w:rsid w:val="0010020B"/>
    <w:rsid w:val="001005D4"/>
    <w:rsid w:val="001006C6"/>
    <w:rsid w:val="001006FF"/>
    <w:rsid w:val="001007C4"/>
    <w:rsid w:val="00100A3B"/>
    <w:rsid w:val="00100C61"/>
    <w:rsid w:val="00100EF6"/>
    <w:rsid w:val="001012A7"/>
    <w:rsid w:val="00101377"/>
    <w:rsid w:val="00101621"/>
    <w:rsid w:val="001018F3"/>
    <w:rsid w:val="00101A3F"/>
    <w:rsid w:val="00101F8D"/>
    <w:rsid w:val="00102357"/>
    <w:rsid w:val="001026DB"/>
    <w:rsid w:val="001028ED"/>
    <w:rsid w:val="00102C9D"/>
    <w:rsid w:val="00102EC7"/>
    <w:rsid w:val="001032A6"/>
    <w:rsid w:val="001036BC"/>
    <w:rsid w:val="001037F9"/>
    <w:rsid w:val="00103C05"/>
    <w:rsid w:val="00103C29"/>
    <w:rsid w:val="00104063"/>
    <w:rsid w:val="001040D6"/>
    <w:rsid w:val="001048A6"/>
    <w:rsid w:val="001048F3"/>
    <w:rsid w:val="00104C5F"/>
    <w:rsid w:val="00104CD1"/>
    <w:rsid w:val="00104EBA"/>
    <w:rsid w:val="001051BE"/>
    <w:rsid w:val="00105283"/>
    <w:rsid w:val="001058FF"/>
    <w:rsid w:val="00105B96"/>
    <w:rsid w:val="00105C2F"/>
    <w:rsid w:val="00106332"/>
    <w:rsid w:val="0010641C"/>
    <w:rsid w:val="0010682E"/>
    <w:rsid w:val="0010693A"/>
    <w:rsid w:val="00106A54"/>
    <w:rsid w:val="00106B1B"/>
    <w:rsid w:val="00106BF7"/>
    <w:rsid w:val="00106ED3"/>
    <w:rsid w:val="00107339"/>
    <w:rsid w:val="0010734E"/>
    <w:rsid w:val="00107396"/>
    <w:rsid w:val="00107662"/>
    <w:rsid w:val="00107B15"/>
    <w:rsid w:val="00107B1C"/>
    <w:rsid w:val="00107E7D"/>
    <w:rsid w:val="00107FA3"/>
    <w:rsid w:val="00110047"/>
    <w:rsid w:val="001102BD"/>
    <w:rsid w:val="00110C74"/>
    <w:rsid w:val="001110A1"/>
    <w:rsid w:val="001111D1"/>
    <w:rsid w:val="001112FC"/>
    <w:rsid w:val="0011138C"/>
    <w:rsid w:val="0011139C"/>
    <w:rsid w:val="001115B8"/>
    <w:rsid w:val="00111AB7"/>
    <w:rsid w:val="00111AF0"/>
    <w:rsid w:val="00111CF7"/>
    <w:rsid w:val="0011220E"/>
    <w:rsid w:val="00112267"/>
    <w:rsid w:val="001122EC"/>
    <w:rsid w:val="00112AED"/>
    <w:rsid w:val="00112EB6"/>
    <w:rsid w:val="00113044"/>
    <w:rsid w:val="001131C7"/>
    <w:rsid w:val="0011326C"/>
    <w:rsid w:val="0011349D"/>
    <w:rsid w:val="0011377E"/>
    <w:rsid w:val="00113837"/>
    <w:rsid w:val="00113AB8"/>
    <w:rsid w:val="00113B25"/>
    <w:rsid w:val="00113D3C"/>
    <w:rsid w:val="0011446F"/>
    <w:rsid w:val="001146B7"/>
    <w:rsid w:val="00114741"/>
    <w:rsid w:val="00114D15"/>
    <w:rsid w:val="00114F34"/>
    <w:rsid w:val="00115108"/>
    <w:rsid w:val="00115199"/>
    <w:rsid w:val="0011547A"/>
    <w:rsid w:val="001157F1"/>
    <w:rsid w:val="00115808"/>
    <w:rsid w:val="0011589E"/>
    <w:rsid w:val="00115938"/>
    <w:rsid w:val="00115C00"/>
    <w:rsid w:val="00116440"/>
    <w:rsid w:val="001167B4"/>
    <w:rsid w:val="001168C4"/>
    <w:rsid w:val="001168C8"/>
    <w:rsid w:val="001169FF"/>
    <w:rsid w:val="00116AB6"/>
    <w:rsid w:val="00116ED6"/>
    <w:rsid w:val="00116F99"/>
    <w:rsid w:val="00117162"/>
    <w:rsid w:val="0011717E"/>
    <w:rsid w:val="001171D1"/>
    <w:rsid w:val="00117548"/>
    <w:rsid w:val="001175FE"/>
    <w:rsid w:val="00117680"/>
    <w:rsid w:val="001176C3"/>
    <w:rsid w:val="001177FE"/>
    <w:rsid w:val="0011786A"/>
    <w:rsid w:val="00117A43"/>
    <w:rsid w:val="00120501"/>
    <w:rsid w:val="0012057B"/>
    <w:rsid w:val="001205BC"/>
    <w:rsid w:val="0012097C"/>
    <w:rsid w:val="00120A09"/>
    <w:rsid w:val="00120BD4"/>
    <w:rsid w:val="00120D2D"/>
    <w:rsid w:val="0012126D"/>
    <w:rsid w:val="001214C8"/>
    <w:rsid w:val="00121589"/>
    <w:rsid w:val="001215B4"/>
    <w:rsid w:val="001217A0"/>
    <w:rsid w:val="00121A2E"/>
    <w:rsid w:val="00121DF8"/>
    <w:rsid w:val="00121E27"/>
    <w:rsid w:val="0012258C"/>
    <w:rsid w:val="00122697"/>
    <w:rsid w:val="001226B0"/>
    <w:rsid w:val="001226C8"/>
    <w:rsid w:val="00122A53"/>
    <w:rsid w:val="00122E05"/>
    <w:rsid w:val="00122FC6"/>
    <w:rsid w:val="001230F7"/>
    <w:rsid w:val="001230F9"/>
    <w:rsid w:val="00123398"/>
    <w:rsid w:val="00123450"/>
    <w:rsid w:val="0012380A"/>
    <w:rsid w:val="0012389B"/>
    <w:rsid w:val="001238C1"/>
    <w:rsid w:val="00123AFF"/>
    <w:rsid w:val="00123E59"/>
    <w:rsid w:val="00123E65"/>
    <w:rsid w:val="00123E66"/>
    <w:rsid w:val="001244FC"/>
    <w:rsid w:val="00124553"/>
    <w:rsid w:val="001248C7"/>
    <w:rsid w:val="00124AF8"/>
    <w:rsid w:val="00124AFF"/>
    <w:rsid w:val="00124CE9"/>
    <w:rsid w:val="00124CEB"/>
    <w:rsid w:val="00124CF4"/>
    <w:rsid w:val="00125386"/>
    <w:rsid w:val="001253D1"/>
    <w:rsid w:val="0012549B"/>
    <w:rsid w:val="0012554D"/>
    <w:rsid w:val="001256E8"/>
    <w:rsid w:val="0012571E"/>
    <w:rsid w:val="00125815"/>
    <w:rsid w:val="0012587A"/>
    <w:rsid w:val="0012597F"/>
    <w:rsid w:val="00125F44"/>
    <w:rsid w:val="0012613C"/>
    <w:rsid w:val="0012623F"/>
    <w:rsid w:val="00126EE0"/>
    <w:rsid w:val="00127189"/>
    <w:rsid w:val="001272F2"/>
    <w:rsid w:val="001275CD"/>
    <w:rsid w:val="0012766D"/>
    <w:rsid w:val="00127896"/>
    <w:rsid w:val="00127AC1"/>
    <w:rsid w:val="00127B3D"/>
    <w:rsid w:val="00127E12"/>
    <w:rsid w:val="001301EB"/>
    <w:rsid w:val="00130205"/>
    <w:rsid w:val="0013055E"/>
    <w:rsid w:val="001305A0"/>
    <w:rsid w:val="001306A7"/>
    <w:rsid w:val="001308BE"/>
    <w:rsid w:val="001308D3"/>
    <w:rsid w:val="0013093F"/>
    <w:rsid w:val="00130BF0"/>
    <w:rsid w:val="00130CE8"/>
    <w:rsid w:val="00130FE6"/>
    <w:rsid w:val="001311D2"/>
    <w:rsid w:val="001313DB"/>
    <w:rsid w:val="00131892"/>
    <w:rsid w:val="001319C9"/>
    <w:rsid w:val="00131BE4"/>
    <w:rsid w:val="00131D51"/>
    <w:rsid w:val="00131E0D"/>
    <w:rsid w:val="00131E31"/>
    <w:rsid w:val="00131E50"/>
    <w:rsid w:val="00131E89"/>
    <w:rsid w:val="00131E92"/>
    <w:rsid w:val="0013225C"/>
    <w:rsid w:val="0013232C"/>
    <w:rsid w:val="00132D2E"/>
    <w:rsid w:val="00132D4F"/>
    <w:rsid w:val="0013319F"/>
    <w:rsid w:val="0013348A"/>
    <w:rsid w:val="001334E8"/>
    <w:rsid w:val="0013351B"/>
    <w:rsid w:val="00133704"/>
    <w:rsid w:val="00133808"/>
    <w:rsid w:val="00133D8C"/>
    <w:rsid w:val="00133F7D"/>
    <w:rsid w:val="00134320"/>
    <w:rsid w:val="00134342"/>
    <w:rsid w:val="00134469"/>
    <w:rsid w:val="001344C8"/>
    <w:rsid w:val="001346EC"/>
    <w:rsid w:val="00134719"/>
    <w:rsid w:val="00134B39"/>
    <w:rsid w:val="00134D43"/>
    <w:rsid w:val="00134EB5"/>
    <w:rsid w:val="00135392"/>
    <w:rsid w:val="001356BE"/>
    <w:rsid w:val="0013580E"/>
    <w:rsid w:val="001359E5"/>
    <w:rsid w:val="00136450"/>
    <w:rsid w:val="00136532"/>
    <w:rsid w:val="001366FB"/>
    <w:rsid w:val="00136AE8"/>
    <w:rsid w:val="00136C9E"/>
    <w:rsid w:val="00136F10"/>
    <w:rsid w:val="00137083"/>
    <w:rsid w:val="00137095"/>
    <w:rsid w:val="001370D9"/>
    <w:rsid w:val="0013732B"/>
    <w:rsid w:val="00137419"/>
    <w:rsid w:val="00137537"/>
    <w:rsid w:val="0013761D"/>
    <w:rsid w:val="00137891"/>
    <w:rsid w:val="001378B1"/>
    <w:rsid w:val="00137AF7"/>
    <w:rsid w:val="00137B79"/>
    <w:rsid w:val="00137BBF"/>
    <w:rsid w:val="00137E90"/>
    <w:rsid w:val="00140585"/>
    <w:rsid w:val="0014059A"/>
    <w:rsid w:val="001410A9"/>
    <w:rsid w:val="00141250"/>
    <w:rsid w:val="00141394"/>
    <w:rsid w:val="001417A5"/>
    <w:rsid w:val="0014182D"/>
    <w:rsid w:val="00141851"/>
    <w:rsid w:val="001418A7"/>
    <w:rsid w:val="00141C51"/>
    <w:rsid w:val="00141CCC"/>
    <w:rsid w:val="00141D93"/>
    <w:rsid w:val="00141EC2"/>
    <w:rsid w:val="00142976"/>
    <w:rsid w:val="00142DA1"/>
    <w:rsid w:val="00142F8D"/>
    <w:rsid w:val="00143093"/>
    <w:rsid w:val="00143252"/>
    <w:rsid w:val="0014332D"/>
    <w:rsid w:val="001436CC"/>
    <w:rsid w:val="001439DB"/>
    <w:rsid w:val="00143C85"/>
    <w:rsid w:val="00143F15"/>
    <w:rsid w:val="00144215"/>
    <w:rsid w:val="0014427A"/>
    <w:rsid w:val="0014488A"/>
    <w:rsid w:val="0014491F"/>
    <w:rsid w:val="00144CD1"/>
    <w:rsid w:val="00144CF4"/>
    <w:rsid w:val="00145103"/>
    <w:rsid w:val="00145317"/>
    <w:rsid w:val="0014546E"/>
    <w:rsid w:val="0014552C"/>
    <w:rsid w:val="00145549"/>
    <w:rsid w:val="001456DB"/>
    <w:rsid w:val="0014574F"/>
    <w:rsid w:val="0014598E"/>
    <w:rsid w:val="00145B6C"/>
    <w:rsid w:val="00145CE4"/>
    <w:rsid w:val="00145D9C"/>
    <w:rsid w:val="001460DA"/>
    <w:rsid w:val="001460F7"/>
    <w:rsid w:val="00146191"/>
    <w:rsid w:val="001464C1"/>
    <w:rsid w:val="0014674B"/>
    <w:rsid w:val="00146AD5"/>
    <w:rsid w:val="001470D9"/>
    <w:rsid w:val="00147372"/>
    <w:rsid w:val="0014759E"/>
    <w:rsid w:val="001475E3"/>
    <w:rsid w:val="0014763E"/>
    <w:rsid w:val="00147BC9"/>
    <w:rsid w:val="00147F2C"/>
    <w:rsid w:val="0015002C"/>
    <w:rsid w:val="00150239"/>
    <w:rsid w:val="00150518"/>
    <w:rsid w:val="00150626"/>
    <w:rsid w:val="00150764"/>
    <w:rsid w:val="00150B59"/>
    <w:rsid w:val="00150E38"/>
    <w:rsid w:val="00150F28"/>
    <w:rsid w:val="00150F63"/>
    <w:rsid w:val="00151249"/>
    <w:rsid w:val="0015159C"/>
    <w:rsid w:val="00151917"/>
    <w:rsid w:val="00151FEE"/>
    <w:rsid w:val="00152778"/>
    <w:rsid w:val="00152A67"/>
    <w:rsid w:val="00152A99"/>
    <w:rsid w:val="00152C6B"/>
    <w:rsid w:val="00152D12"/>
    <w:rsid w:val="00152D1C"/>
    <w:rsid w:val="00152E00"/>
    <w:rsid w:val="001531BE"/>
    <w:rsid w:val="00153528"/>
    <w:rsid w:val="00153671"/>
    <w:rsid w:val="00153E33"/>
    <w:rsid w:val="00153EA5"/>
    <w:rsid w:val="0015400A"/>
    <w:rsid w:val="0015401F"/>
    <w:rsid w:val="00154085"/>
    <w:rsid w:val="001543FA"/>
    <w:rsid w:val="00154496"/>
    <w:rsid w:val="001545B8"/>
    <w:rsid w:val="00154805"/>
    <w:rsid w:val="00154C8F"/>
    <w:rsid w:val="00154E70"/>
    <w:rsid w:val="00154F28"/>
    <w:rsid w:val="0015575B"/>
    <w:rsid w:val="00155A70"/>
    <w:rsid w:val="00155C22"/>
    <w:rsid w:val="00155E8F"/>
    <w:rsid w:val="001560F7"/>
    <w:rsid w:val="001562B7"/>
    <w:rsid w:val="00156343"/>
    <w:rsid w:val="00156833"/>
    <w:rsid w:val="00156BC4"/>
    <w:rsid w:val="00156DB7"/>
    <w:rsid w:val="00156F6F"/>
    <w:rsid w:val="00156FA8"/>
    <w:rsid w:val="001570B6"/>
    <w:rsid w:val="0015719C"/>
    <w:rsid w:val="001571AC"/>
    <w:rsid w:val="001576EA"/>
    <w:rsid w:val="00157D54"/>
    <w:rsid w:val="0016002C"/>
    <w:rsid w:val="001604FE"/>
    <w:rsid w:val="0016063A"/>
    <w:rsid w:val="001607D2"/>
    <w:rsid w:val="00160916"/>
    <w:rsid w:val="00160920"/>
    <w:rsid w:val="00160C1C"/>
    <w:rsid w:val="00160C86"/>
    <w:rsid w:val="00160D12"/>
    <w:rsid w:val="0016155A"/>
    <w:rsid w:val="00161A40"/>
    <w:rsid w:val="00161F3B"/>
    <w:rsid w:val="00161FF0"/>
    <w:rsid w:val="0016204A"/>
    <w:rsid w:val="00162254"/>
    <w:rsid w:val="001622FB"/>
    <w:rsid w:val="00162404"/>
    <w:rsid w:val="001626BE"/>
    <w:rsid w:val="00162BAB"/>
    <w:rsid w:val="00162E39"/>
    <w:rsid w:val="00163AD6"/>
    <w:rsid w:val="00163D79"/>
    <w:rsid w:val="00163E4E"/>
    <w:rsid w:val="00163FD5"/>
    <w:rsid w:val="00164175"/>
    <w:rsid w:val="0016418C"/>
    <w:rsid w:val="0016428F"/>
    <w:rsid w:val="001644AB"/>
    <w:rsid w:val="001644F1"/>
    <w:rsid w:val="0016450E"/>
    <w:rsid w:val="00164675"/>
    <w:rsid w:val="00164965"/>
    <w:rsid w:val="001649E9"/>
    <w:rsid w:val="00164B0F"/>
    <w:rsid w:val="00164D7A"/>
    <w:rsid w:val="00164E2F"/>
    <w:rsid w:val="00164F2B"/>
    <w:rsid w:val="00165045"/>
    <w:rsid w:val="001658FE"/>
    <w:rsid w:val="00165DFB"/>
    <w:rsid w:val="00165EFB"/>
    <w:rsid w:val="00165F98"/>
    <w:rsid w:val="00166279"/>
    <w:rsid w:val="001662B5"/>
    <w:rsid w:val="001664B9"/>
    <w:rsid w:val="00166524"/>
    <w:rsid w:val="00166527"/>
    <w:rsid w:val="001665BB"/>
    <w:rsid w:val="001665EE"/>
    <w:rsid w:val="001665FA"/>
    <w:rsid w:val="001668CA"/>
    <w:rsid w:val="00166FA1"/>
    <w:rsid w:val="001672C1"/>
    <w:rsid w:val="00167627"/>
    <w:rsid w:val="00167CA7"/>
    <w:rsid w:val="00167D98"/>
    <w:rsid w:val="001705CF"/>
    <w:rsid w:val="00170670"/>
    <w:rsid w:val="00170901"/>
    <w:rsid w:val="00170A3D"/>
    <w:rsid w:val="00170A48"/>
    <w:rsid w:val="0017123D"/>
    <w:rsid w:val="00171266"/>
    <w:rsid w:val="00171596"/>
    <w:rsid w:val="00171977"/>
    <w:rsid w:val="00171B98"/>
    <w:rsid w:val="00171E59"/>
    <w:rsid w:val="00171FF2"/>
    <w:rsid w:val="001720DC"/>
    <w:rsid w:val="00172431"/>
    <w:rsid w:val="00172499"/>
    <w:rsid w:val="00172D39"/>
    <w:rsid w:val="00172ECE"/>
    <w:rsid w:val="00172EE0"/>
    <w:rsid w:val="00172FA0"/>
    <w:rsid w:val="0017339B"/>
    <w:rsid w:val="00173542"/>
    <w:rsid w:val="001737C8"/>
    <w:rsid w:val="00173AA3"/>
    <w:rsid w:val="00173B92"/>
    <w:rsid w:val="00173E06"/>
    <w:rsid w:val="00174230"/>
    <w:rsid w:val="00174492"/>
    <w:rsid w:val="0017499E"/>
    <w:rsid w:val="00174AA4"/>
    <w:rsid w:val="0017523D"/>
    <w:rsid w:val="00175343"/>
    <w:rsid w:val="0017558B"/>
    <w:rsid w:val="001759E2"/>
    <w:rsid w:val="00175C09"/>
    <w:rsid w:val="00175E34"/>
    <w:rsid w:val="00175EAC"/>
    <w:rsid w:val="00175FBA"/>
    <w:rsid w:val="00176098"/>
    <w:rsid w:val="001760A5"/>
    <w:rsid w:val="00176372"/>
    <w:rsid w:val="001763E8"/>
    <w:rsid w:val="00176440"/>
    <w:rsid w:val="001766D8"/>
    <w:rsid w:val="00176753"/>
    <w:rsid w:val="0017675D"/>
    <w:rsid w:val="001767C8"/>
    <w:rsid w:val="00176C01"/>
    <w:rsid w:val="00176D1A"/>
    <w:rsid w:val="00177A5E"/>
    <w:rsid w:val="00177A77"/>
    <w:rsid w:val="00177B4B"/>
    <w:rsid w:val="0018049F"/>
    <w:rsid w:val="00180526"/>
    <w:rsid w:val="001806CB"/>
    <w:rsid w:val="001807E0"/>
    <w:rsid w:val="00180929"/>
    <w:rsid w:val="00180C54"/>
    <w:rsid w:val="00180DEA"/>
    <w:rsid w:val="00180F81"/>
    <w:rsid w:val="00181512"/>
    <w:rsid w:val="0018174F"/>
    <w:rsid w:val="001817CD"/>
    <w:rsid w:val="001819B3"/>
    <w:rsid w:val="00181A3D"/>
    <w:rsid w:val="00181AE6"/>
    <w:rsid w:val="00181C14"/>
    <w:rsid w:val="00181E06"/>
    <w:rsid w:val="00182047"/>
    <w:rsid w:val="00182315"/>
    <w:rsid w:val="001826A6"/>
    <w:rsid w:val="00182735"/>
    <w:rsid w:val="00182755"/>
    <w:rsid w:val="00182785"/>
    <w:rsid w:val="001828BA"/>
    <w:rsid w:val="00182B45"/>
    <w:rsid w:val="00182F13"/>
    <w:rsid w:val="00182F37"/>
    <w:rsid w:val="00183047"/>
    <w:rsid w:val="001838B8"/>
    <w:rsid w:val="00183DFD"/>
    <w:rsid w:val="00183F44"/>
    <w:rsid w:val="00183FF2"/>
    <w:rsid w:val="0018413C"/>
    <w:rsid w:val="00184430"/>
    <w:rsid w:val="001844DB"/>
    <w:rsid w:val="001845D3"/>
    <w:rsid w:val="001845E0"/>
    <w:rsid w:val="0018476D"/>
    <w:rsid w:val="001847A0"/>
    <w:rsid w:val="00184837"/>
    <w:rsid w:val="001848A8"/>
    <w:rsid w:val="001848DE"/>
    <w:rsid w:val="001849C8"/>
    <w:rsid w:val="00184BFB"/>
    <w:rsid w:val="00184DFB"/>
    <w:rsid w:val="00185009"/>
    <w:rsid w:val="00185320"/>
    <w:rsid w:val="001854DF"/>
    <w:rsid w:val="00185820"/>
    <w:rsid w:val="00185A49"/>
    <w:rsid w:val="00185AC5"/>
    <w:rsid w:val="00185E0E"/>
    <w:rsid w:val="00185E4F"/>
    <w:rsid w:val="00185EB9"/>
    <w:rsid w:val="00186466"/>
    <w:rsid w:val="0018650F"/>
    <w:rsid w:val="001865F2"/>
    <w:rsid w:val="0018686C"/>
    <w:rsid w:val="0018691C"/>
    <w:rsid w:val="001869ED"/>
    <w:rsid w:val="00186B01"/>
    <w:rsid w:val="00186D41"/>
    <w:rsid w:val="00186DAB"/>
    <w:rsid w:val="00187174"/>
    <w:rsid w:val="001871F3"/>
    <w:rsid w:val="001872E5"/>
    <w:rsid w:val="0018769B"/>
    <w:rsid w:val="00187710"/>
    <w:rsid w:val="00187ABB"/>
    <w:rsid w:val="00187D15"/>
    <w:rsid w:val="00190097"/>
    <w:rsid w:val="001901E5"/>
    <w:rsid w:val="0019056A"/>
    <w:rsid w:val="001905B8"/>
    <w:rsid w:val="001905CE"/>
    <w:rsid w:val="001909ED"/>
    <w:rsid w:val="00190B4F"/>
    <w:rsid w:val="00190CC2"/>
    <w:rsid w:val="00190E3F"/>
    <w:rsid w:val="001913B1"/>
    <w:rsid w:val="00191495"/>
    <w:rsid w:val="0019156E"/>
    <w:rsid w:val="001915A7"/>
    <w:rsid w:val="00191637"/>
    <w:rsid w:val="001917ED"/>
    <w:rsid w:val="001918B9"/>
    <w:rsid w:val="00191E9C"/>
    <w:rsid w:val="00192263"/>
    <w:rsid w:val="00192932"/>
    <w:rsid w:val="00192EDB"/>
    <w:rsid w:val="001930B4"/>
    <w:rsid w:val="001930CB"/>
    <w:rsid w:val="00193125"/>
    <w:rsid w:val="00193131"/>
    <w:rsid w:val="001932FF"/>
    <w:rsid w:val="00193394"/>
    <w:rsid w:val="0019345E"/>
    <w:rsid w:val="001935C4"/>
    <w:rsid w:val="001936CC"/>
    <w:rsid w:val="00193881"/>
    <w:rsid w:val="00193BE5"/>
    <w:rsid w:val="00193C4F"/>
    <w:rsid w:val="00193E88"/>
    <w:rsid w:val="00193EA0"/>
    <w:rsid w:val="00194570"/>
    <w:rsid w:val="001945C7"/>
    <w:rsid w:val="001948D4"/>
    <w:rsid w:val="00194945"/>
    <w:rsid w:val="0019496F"/>
    <w:rsid w:val="00194B81"/>
    <w:rsid w:val="00194D22"/>
    <w:rsid w:val="00194E20"/>
    <w:rsid w:val="00194F57"/>
    <w:rsid w:val="00195471"/>
    <w:rsid w:val="00195488"/>
    <w:rsid w:val="00195B47"/>
    <w:rsid w:val="00195C31"/>
    <w:rsid w:val="00195DBD"/>
    <w:rsid w:val="00195E12"/>
    <w:rsid w:val="00195F8D"/>
    <w:rsid w:val="001960F1"/>
    <w:rsid w:val="0019611C"/>
    <w:rsid w:val="001966F9"/>
    <w:rsid w:val="00196943"/>
    <w:rsid w:val="00196DB7"/>
    <w:rsid w:val="00197036"/>
    <w:rsid w:val="001971A5"/>
    <w:rsid w:val="001975FE"/>
    <w:rsid w:val="00197A5A"/>
    <w:rsid w:val="00197AC3"/>
    <w:rsid w:val="00197BE5"/>
    <w:rsid w:val="00197C08"/>
    <w:rsid w:val="00197CF1"/>
    <w:rsid w:val="001A00E2"/>
    <w:rsid w:val="001A0272"/>
    <w:rsid w:val="001A02C3"/>
    <w:rsid w:val="001A0766"/>
    <w:rsid w:val="001A079D"/>
    <w:rsid w:val="001A0823"/>
    <w:rsid w:val="001A0BBA"/>
    <w:rsid w:val="001A0FC9"/>
    <w:rsid w:val="001A10BD"/>
    <w:rsid w:val="001A11B6"/>
    <w:rsid w:val="001A1278"/>
    <w:rsid w:val="001A12B7"/>
    <w:rsid w:val="001A12B8"/>
    <w:rsid w:val="001A12C3"/>
    <w:rsid w:val="001A14F9"/>
    <w:rsid w:val="001A16FF"/>
    <w:rsid w:val="001A171D"/>
    <w:rsid w:val="001A1B86"/>
    <w:rsid w:val="001A1D90"/>
    <w:rsid w:val="001A1EB6"/>
    <w:rsid w:val="001A2406"/>
    <w:rsid w:val="001A2B34"/>
    <w:rsid w:val="001A2CA3"/>
    <w:rsid w:val="001A2D40"/>
    <w:rsid w:val="001A3055"/>
    <w:rsid w:val="001A3662"/>
    <w:rsid w:val="001A37C6"/>
    <w:rsid w:val="001A388B"/>
    <w:rsid w:val="001A3CE3"/>
    <w:rsid w:val="001A3E1B"/>
    <w:rsid w:val="001A3E4C"/>
    <w:rsid w:val="001A4067"/>
    <w:rsid w:val="001A4298"/>
    <w:rsid w:val="001A4474"/>
    <w:rsid w:val="001A452C"/>
    <w:rsid w:val="001A4C08"/>
    <w:rsid w:val="001A4DA5"/>
    <w:rsid w:val="001A545A"/>
    <w:rsid w:val="001A5483"/>
    <w:rsid w:val="001A558A"/>
    <w:rsid w:val="001A5738"/>
    <w:rsid w:val="001A5874"/>
    <w:rsid w:val="001A5ACA"/>
    <w:rsid w:val="001A5BB9"/>
    <w:rsid w:val="001A5C3E"/>
    <w:rsid w:val="001A5E73"/>
    <w:rsid w:val="001A5FA4"/>
    <w:rsid w:val="001A62ED"/>
    <w:rsid w:val="001A635D"/>
    <w:rsid w:val="001A63F8"/>
    <w:rsid w:val="001A65DB"/>
    <w:rsid w:val="001A6601"/>
    <w:rsid w:val="001A6C95"/>
    <w:rsid w:val="001A6F73"/>
    <w:rsid w:val="001A6FAC"/>
    <w:rsid w:val="001A70AD"/>
    <w:rsid w:val="001A717F"/>
    <w:rsid w:val="001A7305"/>
    <w:rsid w:val="001A735F"/>
    <w:rsid w:val="001A758F"/>
    <w:rsid w:val="001A7747"/>
    <w:rsid w:val="001A7750"/>
    <w:rsid w:val="001A77C6"/>
    <w:rsid w:val="001A792A"/>
    <w:rsid w:val="001A7BBA"/>
    <w:rsid w:val="001A7D1D"/>
    <w:rsid w:val="001B0077"/>
    <w:rsid w:val="001B0253"/>
    <w:rsid w:val="001B0270"/>
    <w:rsid w:val="001B035D"/>
    <w:rsid w:val="001B07F2"/>
    <w:rsid w:val="001B0842"/>
    <w:rsid w:val="001B0A63"/>
    <w:rsid w:val="001B0D67"/>
    <w:rsid w:val="001B0E71"/>
    <w:rsid w:val="001B1064"/>
    <w:rsid w:val="001B1082"/>
    <w:rsid w:val="001B12DF"/>
    <w:rsid w:val="001B1400"/>
    <w:rsid w:val="001B16D1"/>
    <w:rsid w:val="001B179F"/>
    <w:rsid w:val="001B17ED"/>
    <w:rsid w:val="001B1E54"/>
    <w:rsid w:val="001B1EEB"/>
    <w:rsid w:val="001B20DF"/>
    <w:rsid w:val="001B2194"/>
    <w:rsid w:val="001B225A"/>
    <w:rsid w:val="001B247E"/>
    <w:rsid w:val="001B2525"/>
    <w:rsid w:val="001B28EC"/>
    <w:rsid w:val="001B2BA9"/>
    <w:rsid w:val="001B2DAD"/>
    <w:rsid w:val="001B2F92"/>
    <w:rsid w:val="001B3179"/>
    <w:rsid w:val="001B3CFB"/>
    <w:rsid w:val="001B3D5D"/>
    <w:rsid w:val="001B401D"/>
    <w:rsid w:val="001B4146"/>
    <w:rsid w:val="001B4239"/>
    <w:rsid w:val="001B42E6"/>
    <w:rsid w:val="001B4487"/>
    <w:rsid w:val="001B45F4"/>
    <w:rsid w:val="001B4BF1"/>
    <w:rsid w:val="001B4E12"/>
    <w:rsid w:val="001B4EB5"/>
    <w:rsid w:val="001B4F7A"/>
    <w:rsid w:val="001B50C9"/>
    <w:rsid w:val="001B51C2"/>
    <w:rsid w:val="001B51F5"/>
    <w:rsid w:val="001B5334"/>
    <w:rsid w:val="001B542E"/>
    <w:rsid w:val="001B5540"/>
    <w:rsid w:val="001B5749"/>
    <w:rsid w:val="001B5D01"/>
    <w:rsid w:val="001B5E21"/>
    <w:rsid w:val="001B5E7D"/>
    <w:rsid w:val="001B67E4"/>
    <w:rsid w:val="001B6EFF"/>
    <w:rsid w:val="001B7053"/>
    <w:rsid w:val="001B75C8"/>
    <w:rsid w:val="001B778A"/>
    <w:rsid w:val="001B779F"/>
    <w:rsid w:val="001B77A7"/>
    <w:rsid w:val="001B7A46"/>
    <w:rsid w:val="001B7AB5"/>
    <w:rsid w:val="001B7B8F"/>
    <w:rsid w:val="001B7D09"/>
    <w:rsid w:val="001B7E1A"/>
    <w:rsid w:val="001B7F23"/>
    <w:rsid w:val="001C0344"/>
    <w:rsid w:val="001C0690"/>
    <w:rsid w:val="001C09BF"/>
    <w:rsid w:val="001C0BAA"/>
    <w:rsid w:val="001C0DCD"/>
    <w:rsid w:val="001C0E15"/>
    <w:rsid w:val="001C0E56"/>
    <w:rsid w:val="001C0E85"/>
    <w:rsid w:val="001C14D5"/>
    <w:rsid w:val="001C164F"/>
    <w:rsid w:val="001C16E7"/>
    <w:rsid w:val="001C1710"/>
    <w:rsid w:val="001C1B2F"/>
    <w:rsid w:val="001C1B30"/>
    <w:rsid w:val="001C1CA4"/>
    <w:rsid w:val="001C1F65"/>
    <w:rsid w:val="001C239D"/>
    <w:rsid w:val="001C25F1"/>
    <w:rsid w:val="001C26A5"/>
    <w:rsid w:val="001C2941"/>
    <w:rsid w:val="001C2A98"/>
    <w:rsid w:val="001C2D32"/>
    <w:rsid w:val="001C31DB"/>
    <w:rsid w:val="001C31E4"/>
    <w:rsid w:val="001C3384"/>
    <w:rsid w:val="001C3623"/>
    <w:rsid w:val="001C3BFE"/>
    <w:rsid w:val="001C3E32"/>
    <w:rsid w:val="001C45A5"/>
    <w:rsid w:val="001C47DA"/>
    <w:rsid w:val="001C4D5C"/>
    <w:rsid w:val="001C4E23"/>
    <w:rsid w:val="001C4E52"/>
    <w:rsid w:val="001C5529"/>
    <w:rsid w:val="001C5783"/>
    <w:rsid w:val="001C5E3F"/>
    <w:rsid w:val="001C5E56"/>
    <w:rsid w:val="001C5F8E"/>
    <w:rsid w:val="001C5FA4"/>
    <w:rsid w:val="001C5FDB"/>
    <w:rsid w:val="001C60FF"/>
    <w:rsid w:val="001C616B"/>
    <w:rsid w:val="001C6247"/>
    <w:rsid w:val="001C6405"/>
    <w:rsid w:val="001C65A7"/>
    <w:rsid w:val="001C668A"/>
    <w:rsid w:val="001C684C"/>
    <w:rsid w:val="001C6C29"/>
    <w:rsid w:val="001C6F69"/>
    <w:rsid w:val="001C7425"/>
    <w:rsid w:val="001C76CD"/>
    <w:rsid w:val="001C76D9"/>
    <w:rsid w:val="001C797F"/>
    <w:rsid w:val="001C7A95"/>
    <w:rsid w:val="001D02D4"/>
    <w:rsid w:val="001D0319"/>
    <w:rsid w:val="001D03BC"/>
    <w:rsid w:val="001D05CD"/>
    <w:rsid w:val="001D0892"/>
    <w:rsid w:val="001D0965"/>
    <w:rsid w:val="001D09CE"/>
    <w:rsid w:val="001D09DF"/>
    <w:rsid w:val="001D0CD0"/>
    <w:rsid w:val="001D1226"/>
    <w:rsid w:val="001D13EC"/>
    <w:rsid w:val="001D1497"/>
    <w:rsid w:val="001D14E1"/>
    <w:rsid w:val="001D153C"/>
    <w:rsid w:val="001D1654"/>
    <w:rsid w:val="001D17D7"/>
    <w:rsid w:val="001D1A39"/>
    <w:rsid w:val="001D2844"/>
    <w:rsid w:val="001D29FA"/>
    <w:rsid w:val="001D2C36"/>
    <w:rsid w:val="001D2EB7"/>
    <w:rsid w:val="001D2F1D"/>
    <w:rsid w:val="001D3054"/>
    <w:rsid w:val="001D31DB"/>
    <w:rsid w:val="001D3593"/>
    <w:rsid w:val="001D39F9"/>
    <w:rsid w:val="001D4373"/>
    <w:rsid w:val="001D444D"/>
    <w:rsid w:val="001D49AD"/>
    <w:rsid w:val="001D4BF1"/>
    <w:rsid w:val="001D4CFF"/>
    <w:rsid w:val="001D5097"/>
    <w:rsid w:val="001D51AC"/>
    <w:rsid w:val="001D51BE"/>
    <w:rsid w:val="001D53F1"/>
    <w:rsid w:val="001D54EC"/>
    <w:rsid w:val="001D55B3"/>
    <w:rsid w:val="001D57AF"/>
    <w:rsid w:val="001D58A2"/>
    <w:rsid w:val="001D5B2D"/>
    <w:rsid w:val="001D61F6"/>
    <w:rsid w:val="001D63EC"/>
    <w:rsid w:val="001D64CB"/>
    <w:rsid w:val="001D65DC"/>
    <w:rsid w:val="001D69A2"/>
    <w:rsid w:val="001D6A07"/>
    <w:rsid w:val="001D6D8E"/>
    <w:rsid w:val="001D7318"/>
    <w:rsid w:val="001D761B"/>
    <w:rsid w:val="001D7755"/>
    <w:rsid w:val="001D7D92"/>
    <w:rsid w:val="001E02CD"/>
    <w:rsid w:val="001E0409"/>
    <w:rsid w:val="001E0673"/>
    <w:rsid w:val="001E07F8"/>
    <w:rsid w:val="001E0B57"/>
    <w:rsid w:val="001E0CF3"/>
    <w:rsid w:val="001E0E0B"/>
    <w:rsid w:val="001E17EE"/>
    <w:rsid w:val="001E1818"/>
    <w:rsid w:val="001E1930"/>
    <w:rsid w:val="001E1B9E"/>
    <w:rsid w:val="001E1BFD"/>
    <w:rsid w:val="001E1DC8"/>
    <w:rsid w:val="001E2244"/>
    <w:rsid w:val="001E2E10"/>
    <w:rsid w:val="001E2F63"/>
    <w:rsid w:val="001E336E"/>
    <w:rsid w:val="001E3527"/>
    <w:rsid w:val="001E3775"/>
    <w:rsid w:val="001E388A"/>
    <w:rsid w:val="001E3EC8"/>
    <w:rsid w:val="001E4399"/>
    <w:rsid w:val="001E4402"/>
    <w:rsid w:val="001E4469"/>
    <w:rsid w:val="001E44F4"/>
    <w:rsid w:val="001E45AD"/>
    <w:rsid w:val="001E47F5"/>
    <w:rsid w:val="001E4C4E"/>
    <w:rsid w:val="001E4CF3"/>
    <w:rsid w:val="001E4E51"/>
    <w:rsid w:val="001E4F69"/>
    <w:rsid w:val="001E5021"/>
    <w:rsid w:val="001E505D"/>
    <w:rsid w:val="001E5585"/>
    <w:rsid w:val="001E596B"/>
    <w:rsid w:val="001E5B16"/>
    <w:rsid w:val="001E5B33"/>
    <w:rsid w:val="001E621F"/>
    <w:rsid w:val="001E664A"/>
    <w:rsid w:val="001E6830"/>
    <w:rsid w:val="001E69E7"/>
    <w:rsid w:val="001E6AB2"/>
    <w:rsid w:val="001E6B68"/>
    <w:rsid w:val="001E6C56"/>
    <w:rsid w:val="001E6E32"/>
    <w:rsid w:val="001E6EE6"/>
    <w:rsid w:val="001E731E"/>
    <w:rsid w:val="001E7346"/>
    <w:rsid w:val="001E775E"/>
    <w:rsid w:val="001E7897"/>
    <w:rsid w:val="001E795D"/>
    <w:rsid w:val="001E7992"/>
    <w:rsid w:val="001E7B8E"/>
    <w:rsid w:val="001E7EE1"/>
    <w:rsid w:val="001E7FD6"/>
    <w:rsid w:val="001F024B"/>
    <w:rsid w:val="001F0320"/>
    <w:rsid w:val="001F03B5"/>
    <w:rsid w:val="001F0476"/>
    <w:rsid w:val="001F07E3"/>
    <w:rsid w:val="001F0B7D"/>
    <w:rsid w:val="001F0DA9"/>
    <w:rsid w:val="001F13C4"/>
    <w:rsid w:val="001F16A6"/>
    <w:rsid w:val="001F16D5"/>
    <w:rsid w:val="001F17BD"/>
    <w:rsid w:val="001F1A12"/>
    <w:rsid w:val="001F1B57"/>
    <w:rsid w:val="001F1F06"/>
    <w:rsid w:val="001F2305"/>
    <w:rsid w:val="001F2A0C"/>
    <w:rsid w:val="001F2A96"/>
    <w:rsid w:val="001F2AB0"/>
    <w:rsid w:val="001F2AE7"/>
    <w:rsid w:val="001F2C4F"/>
    <w:rsid w:val="001F2CF6"/>
    <w:rsid w:val="001F2DDF"/>
    <w:rsid w:val="001F3240"/>
    <w:rsid w:val="001F3B66"/>
    <w:rsid w:val="001F3C49"/>
    <w:rsid w:val="001F4043"/>
    <w:rsid w:val="001F4271"/>
    <w:rsid w:val="001F45FB"/>
    <w:rsid w:val="001F4834"/>
    <w:rsid w:val="001F494B"/>
    <w:rsid w:val="001F49DE"/>
    <w:rsid w:val="001F4C91"/>
    <w:rsid w:val="001F4F7F"/>
    <w:rsid w:val="001F5738"/>
    <w:rsid w:val="001F57DA"/>
    <w:rsid w:val="001F5886"/>
    <w:rsid w:val="001F5EBB"/>
    <w:rsid w:val="001F5EEB"/>
    <w:rsid w:val="001F62EA"/>
    <w:rsid w:val="001F63E2"/>
    <w:rsid w:val="001F6628"/>
    <w:rsid w:val="001F66DD"/>
    <w:rsid w:val="001F6AD5"/>
    <w:rsid w:val="001F6B60"/>
    <w:rsid w:val="001F6EE5"/>
    <w:rsid w:val="001F7038"/>
    <w:rsid w:val="001F703D"/>
    <w:rsid w:val="001F7C5A"/>
    <w:rsid w:val="001F7CE3"/>
    <w:rsid w:val="001F7F8D"/>
    <w:rsid w:val="0020011C"/>
    <w:rsid w:val="002001E1"/>
    <w:rsid w:val="00200608"/>
    <w:rsid w:val="002008EA"/>
    <w:rsid w:val="002009A5"/>
    <w:rsid w:val="00200B5A"/>
    <w:rsid w:val="00200DC2"/>
    <w:rsid w:val="00201014"/>
    <w:rsid w:val="002010A7"/>
    <w:rsid w:val="00201255"/>
    <w:rsid w:val="00201C26"/>
    <w:rsid w:val="00201D2F"/>
    <w:rsid w:val="00201DB1"/>
    <w:rsid w:val="00201DFF"/>
    <w:rsid w:val="00201E82"/>
    <w:rsid w:val="00201F7C"/>
    <w:rsid w:val="00202543"/>
    <w:rsid w:val="002028F9"/>
    <w:rsid w:val="00202CAD"/>
    <w:rsid w:val="00202D4D"/>
    <w:rsid w:val="00202E42"/>
    <w:rsid w:val="00202F7B"/>
    <w:rsid w:val="00203202"/>
    <w:rsid w:val="002033FD"/>
    <w:rsid w:val="002035A6"/>
    <w:rsid w:val="002036FD"/>
    <w:rsid w:val="00203711"/>
    <w:rsid w:val="00203841"/>
    <w:rsid w:val="00203919"/>
    <w:rsid w:val="00204071"/>
    <w:rsid w:val="0020429D"/>
    <w:rsid w:val="002042BC"/>
    <w:rsid w:val="00204A9B"/>
    <w:rsid w:val="00204AE3"/>
    <w:rsid w:val="00205025"/>
    <w:rsid w:val="00205146"/>
    <w:rsid w:val="002053AC"/>
    <w:rsid w:val="002053C7"/>
    <w:rsid w:val="002054B7"/>
    <w:rsid w:val="002059A3"/>
    <w:rsid w:val="00205A11"/>
    <w:rsid w:val="00205A7F"/>
    <w:rsid w:val="00205A92"/>
    <w:rsid w:val="00205C58"/>
    <w:rsid w:val="00205CDC"/>
    <w:rsid w:val="002064C6"/>
    <w:rsid w:val="002064D5"/>
    <w:rsid w:val="00206603"/>
    <w:rsid w:val="00206B27"/>
    <w:rsid w:val="00207009"/>
    <w:rsid w:val="00207130"/>
    <w:rsid w:val="002073E1"/>
    <w:rsid w:val="00207494"/>
    <w:rsid w:val="00207515"/>
    <w:rsid w:val="002075D3"/>
    <w:rsid w:val="0020776F"/>
    <w:rsid w:val="00207B2F"/>
    <w:rsid w:val="00207DCA"/>
    <w:rsid w:val="00207FD1"/>
    <w:rsid w:val="002102BA"/>
    <w:rsid w:val="0021048D"/>
    <w:rsid w:val="00210682"/>
    <w:rsid w:val="002106ED"/>
    <w:rsid w:val="002108EF"/>
    <w:rsid w:val="00210990"/>
    <w:rsid w:val="00210A2C"/>
    <w:rsid w:val="00210DA7"/>
    <w:rsid w:val="00210E67"/>
    <w:rsid w:val="00210E78"/>
    <w:rsid w:val="00211544"/>
    <w:rsid w:val="00211663"/>
    <w:rsid w:val="00211CD4"/>
    <w:rsid w:val="00211E69"/>
    <w:rsid w:val="00211F64"/>
    <w:rsid w:val="00212074"/>
    <w:rsid w:val="0021213C"/>
    <w:rsid w:val="00212151"/>
    <w:rsid w:val="00212258"/>
    <w:rsid w:val="00212417"/>
    <w:rsid w:val="002126B2"/>
    <w:rsid w:val="00212782"/>
    <w:rsid w:val="002128BF"/>
    <w:rsid w:val="00212C91"/>
    <w:rsid w:val="00212DFB"/>
    <w:rsid w:val="00213708"/>
    <w:rsid w:val="00213A2D"/>
    <w:rsid w:val="00213EFE"/>
    <w:rsid w:val="0021404F"/>
    <w:rsid w:val="0021408A"/>
    <w:rsid w:val="002141CC"/>
    <w:rsid w:val="00214557"/>
    <w:rsid w:val="00214786"/>
    <w:rsid w:val="002147A1"/>
    <w:rsid w:val="002148C0"/>
    <w:rsid w:val="002149A1"/>
    <w:rsid w:val="00214DB1"/>
    <w:rsid w:val="00214F67"/>
    <w:rsid w:val="00215031"/>
    <w:rsid w:val="002151AB"/>
    <w:rsid w:val="0021563D"/>
    <w:rsid w:val="0021575B"/>
    <w:rsid w:val="00215894"/>
    <w:rsid w:val="002159CF"/>
    <w:rsid w:val="00215F5E"/>
    <w:rsid w:val="00215F6C"/>
    <w:rsid w:val="00216200"/>
    <w:rsid w:val="00216843"/>
    <w:rsid w:val="002169C2"/>
    <w:rsid w:val="002169E2"/>
    <w:rsid w:val="00216B74"/>
    <w:rsid w:val="00216E18"/>
    <w:rsid w:val="00216E1C"/>
    <w:rsid w:val="00216F59"/>
    <w:rsid w:val="00216FB5"/>
    <w:rsid w:val="0021707A"/>
    <w:rsid w:val="002173F1"/>
    <w:rsid w:val="002174CD"/>
    <w:rsid w:val="002175AE"/>
    <w:rsid w:val="00217744"/>
    <w:rsid w:val="00220320"/>
    <w:rsid w:val="00220431"/>
    <w:rsid w:val="00220492"/>
    <w:rsid w:val="002204A7"/>
    <w:rsid w:val="002205D5"/>
    <w:rsid w:val="00220678"/>
    <w:rsid w:val="0022070D"/>
    <w:rsid w:val="0022083C"/>
    <w:rsid w:val="00220E6D"/>
    <w:rsid w:val="00220F58"/>
    <w:rsid w:val="00220FF6"/>
    <w:rsid w:val="00221190"/>
    <w:rsid w:val="0022131B"/>
    <w:rsid w:val="0022151A"/>
    <w:rsid w:val="0022154B"/>
    <w:rsid w:val="00221661"/>
    <w:rsid w:val="00221906"/>
    <w:rsid w:val="00221DB4"/>
    <w:rsid w:val="0022200C"/>
    <w:rsid w:val="00222184"/>
    <w:rsid w:val="002223AB"/>
    <w:rsid w:val="002227CC"/>
    <w:rsid w:val="00222872"/>
    <w:rsid w:val="00222994"/>
    <w:rsid w:val="00222A55"/>
    <w:rsid w:val="00222C3D"/>
    <w:rsid w:val="00222D3E"/>
    <w:rsid w:val="00222F27"/>
    <w:rsid w:val="0022322C"/>
    <w:rsid w:val="00223416"/>
    <w:rsid w:val="002236A9"/>
    <w:rsid w:val="0022374B"/>
    <w:rsid w:val="0022387B"/>
    <w:rsid w:val="002239DC"/>
    <w:rsid w:val="00223AE1"/>
    <w:rsid w:val="00223D03"/>
    <w:rsid w:val="00223E8E"/>
    <w:rsid w:val="00223EFE"/>
    <w:rsid w:val="002240C8"/>
    <w:rsid w:val="00224647"/>
    <w:rsid w:val="002247F7"/>
    <w:rsid w:val="00224BE1"/>
    <w:rsid w:val="00224CC6"/>
    <w:rsid w:val="00224FFA"/>
    <w:rsid w:val="002251C8"/>
    <w:rsid w:val="002253CF"/>
    <w:rsid w:val="0022590C"/>
    <w:rsid w:val="00225B22"/>
    <w:rsid w:val="002262A4"/>
    <w:rsid w:val="00226505"/>
    <w:rsid w:val="0022650E"/>
    <w:rsid w:val="00226556"/>
    <w:rsid w:val="0022659B"/>
    <w:rsid w:val="002268A3"/>
    <w:rsid w:val="00227002"/>
    <w:rsid w:val="00227191"/>
    <w:rsid w:val="00227234"/>
    <w:rsid w:val="0022738E"/>
    <w:rsid w:val="0022750D"/>
    <w:rsid w:val="002275F2"/>
    <w:rsid w:val="002278F5"/>
    <w:rsid w:val="00227A00"/>
    <w:rsid w:val="00227C26"/>
    <w:rsid w:val="00227F47"/>
    <w:rsid w:val="00227FDC"/>
    <w:rsid w:val="00230029"/>
    <w:rsid w:val="00230187"/>
    <w:rsid w:val="002301B8"/>
    <w:rsid w:val="00230361"/>
    <w:rsid w:val="00230616"/>
    <w:rsid w:val="002309FF"/>
    <w:rsid w:val="00230A7F"/>
    <w:rsid w:val="00230B2B"/>
    <w:rsid w:val="00230C34"/>
    <w:rsid w:val="00231027"/>
    <w:rsid w:val="002323CF"/>
    <w:rsid w:val="0023260E"/>
    <w:rsid w:val="00232640"/>
    <w:rsid w:val="002326A0"/>
    <w:rsid w:val="002328AD"/>
    <w:rsid w:val="00232A23"/>
    <w:rsid w:val="0023319D"/>
    <w:rsid w:val="002331A0"/>
    <w:rsid w:val="002336E3"/>
    <w:rsid w:val="002341E7"/>
    <w:rsid w:val="0023495A"/>
    <w:rsid w:val="00234B0E"/>
    <w:rsid w:val="00234B8B"/>
    <w:rsid w:val="00234CF3"/>
    <w:rsid w:val="00234D9B"/>
    <w:rsid w:val="00234E28"/>
    <w:rsid w:val="00234EE5"/>
    <w:rsid w:val="00234FA8"/>
    <w:rsid w:val="0023500B"/>
    <w:rsid w:val="0023507E"/>
    <w:rsid w:val="0023531C"/>
    <w:rsid w:val="0023539A"/>
    <w:rsid w:val="00235428"/>
    <w:rsid w:val="00235A6F"/>
    <w:rsid w:val="0023612D"/>
    <w:rsid w:val="0023618F"/>
    <w:rsid w:val="002362AC"/>
    <w:rsid w:val="002364C9"/>
    <w:rsid w:val="002365BE"/>
    <w:rsid w:val="0023685D"/>
    <w:rsid w:val="00236A26"/>
    <w:rsid w:val="00236B99"/>
    <w:rsid w:val="00236BAE"/>
    <w:rsid w:val="00236DEF"/>
    <w:rsid w:val="00236E44"/>
    <w:rsid w:val="0023743F"/>
    <w:rsid w:val="00237459"/>
    <w:rsid w:val="00237487"/>
    <w:rsid w:val="002374B2"/>
    <w:rsid w:val="0023759B"/>
    <w:rsid w:val="002402BE"/>
    <w:rsid w:val="00240647"/>
    <w:rsid w:val="00240794"/>
    <w:rsid w:val="00240A83"/>
    <w:rsid w:val="00240A89"/>
    <w:rsid w:val="00240D7C"/>
    <w:rsid w:val="00240FD8"/>
    <w:rsid w:val="00241143"/>
    <w:rsid w:val="0024148E"/>
    <w:rsid w:val="0024149B"/>
    <w:rsid w:val="002418EB"/>
    <w:rsid w:val="00241D88"/>
    <w:rsid w:val="00241E79"/>
    <w:rsid w:val="002420D7"/>
    <w:rsid w:val="002425E1"/>
    <w:rsid w:val="00242A0A"/>
    <w:rsid w:val="00242C3A"/>
    <w:rsid w:val="00242DAD"/>
    <w:rsid w:val="002431AF"/>
    <w:rsid w:val="00243351"/>
    <w:rsid w:val="0024349B"/>
    <w:rsid w:val="002437A7"/>
    <w:rsid w:val="002437E6"/>
    <w:rsid w:val="00243A2F"/>
    <w:rsid w:val="00244794"/>
    <w:rsid w:val="002447C7"/>
    <w:rsid w:val="00244AAF"/>
    <w:rsid w:val="00244EE7"/>
    <w:rsid w:val="0024556A"/>
    <w:rsid w:val="00245899"/>
    <w:rsid w:val="00245B55"/>
    <w:rsid w:val="00245C50"/>
    <w:rsid w:val="00245CAD"/>
    <w:rsid w:val="002462E5"/>
    <w:rsid w:val="002468C6"/>
    <w:rsid w:val="002469D4"/>
    <w:rsid w:val="00246B8A"/>
    <w:rsid w:val="002470F6"/>
    <w:rsid w:val="002472F2"/>
    <w:rsid w:val="002474A6"/>
    <w:rsid w:val="002477BC"/>
    <w:rsid w:val="00247878"/>
    <w:rsid w:val="002478EB"/>
    <w:rsid w:val="00247965"/>
    <w:rsid w:val="00247B52"/>
    <w:rsid w:val="00247DBB"/>
    <w:rsid w:val="00247E57"/>
    <w:rsid w:val="00247FB6"/>
    <w:rsid w:val="00247FF4"/>
    <w:rsid w:val="002506E9"/>
    <w:rsid w:val="0025086B"/>
    <w:rsid w:val="00250DF0"/>
    <w:rsid w:val="00250EF2"/>
    <w:rsid w:val="002513A9"/>
    <w:rsid w:val="002514D4"/>
    <w:rsid w:val="002514D6"/>
    <w:rsid w:val="002517F7"/>
    <w:rsid w:val="0025193C"/>
    <w:rsid w:val="00251C40"/>
    <w:rsid w:val="00251E06"/>
    <w:rsid w:val="00251F33"/>
    <w:rsid w:val="0025203F"/>
    <w:rsid w:val="00252212"/>
    <w:rsid w:val="00252A41"/>
    <w:rsid w:val="00252A66"/>
    <w:rsid w:val="00252D5C"/>
    <w:rsid w:val="002530C9"/>
    <w:rsid w:val="00253824"/>
    <w:rsid w:val="00253962"/>
    <w:rsid w:val="002539CE"/>
    <w:rsid w:val="00253B1F"/>
    <w:rsid w:val="00253C1F"/>
    <w:rsid w:val="00253CAC"/>
    <w:rsid w:val="00253E8D"/>
    <w:rsid w:val="00253F10"/>
    <w:rsid w:val="00254268"/>
    <w:rsid w:val="0025438A"/>
    <w:rsid w:val="0025442D"/>
    <w:rsid w:val="002545B4"/>
    <w:rsid w:val="0025465E"/>
    <w:rsid w:val="00254669"/>
    <w:rsid w:val="002546EF"/>
    <w:rsid w:val="002547EF"/>
    <w:rsid w:val="00254B61"/>
    <w:rsid w:val="002554DC"/>
    <w:rsid w:val="00255568"/>
    <w:rsid w:val="00255882"/>
    <w:rsid w:val="00255BF9"/>
    <w:rsid w:val="00255C9D"/>
    <w:rsid w:val="00255EEF"/>
    <w:rsid w:val="00256343"/>
    <w:rsid w:val="00256441"/>
    <w:rsid w:val="0025651A"/>
    <w:rsid w:val="002568B7"/>
    <w:rsid w:val="00256928"/>
    <w:rsid w:val="0025726C"/>
    <w:rsid w:val="002575B0"/>
    <w:rsid w:val="002575BC"/>
    <w:rsid w:val="002577BB"/>
    <w:rsid w:val="00257B2C"/>
    <w:rsid w:val="00257B7D"/>
    <w:rsid w:val="00260170"/>
    <w:rsid w:val="002601B5"/>
    <w:rsid w:val="00260576"/>
    <w:rsid w:val="0026061C"/>
    <w:rsid w:val="002606D7"/>
    <w:rsid w:val="0026082C"/>
    <w:rsid w:val="002609E2"/>
    <w:rsid w:val="00260ADF"/>
    <w:rsid w:val="00260F96"/>
    <w:rsid w:val="002610BE"/>
    <w:rsid w:val="002612D9"/>
    <w:rsid w:val="002615A5"/>
    <w:rsid w:val="002616A1"/>
    <w:rsid w:val="00261EED"/>
    <w:rsid w:val="00261FBA"/>
    <w:rsid w:val="0026239D"/>
    <w:rsid w:val="00262598"/>
    <w:rsid w:val="002625B1"/>
    <w:rsid w:val="002626B4"/>
    <w:rsid w:val="0026293B"/>
    <w:rsid w:val="00262B73"/>
    <w:rsid w:val="00262C38"/>
    <w:rsid w:val="0026307C"/>
    <w:rsid w:val="00263103"/>
    <w:rsid w:val="002636C0"/>
    <w:rsid w:val="0026399C"/>
    <w:rsid w:val="00263B39"/>
    <w:rsid w:val="00263EFE"/>
    <w:rsid w:val="00264262"/>
    <w:rsid w:val="002642D7"/>
    <w:rsid w:val="0026433A"/>
    <w:rsid w:val="00264539"/>
    <w:rsid w:val="00264AAA"/>
    <w:rsid w:val="00264BD2"/>
    <w:rsid w:val="00264EBA"/>
    <w:rsid w:val="0026510D"/>
    <w:rsid w:val="00265811"/>
    <w:rsid w:val="0026585E"/>
    <w:rsid w:val="00265869"/>
    <w:rsid w:val="00265905"/>
    <w:rsid w:val="00265ACB"/>
    <w:rsid w:val="00265B6E"/>
    <w:rsid w:val="00266163"/>
    <w:rsid w:val="0026617C"/>
    <w:rsid w:val="002665E8"/>
    <w:rsid w:val="00266A63"/>
    <w:rsid w:val="00266C46"/>
    <w:rsid w:val="00266C64"/>
    <w:rsid w:val="00266CBD"/>
    <w:rsid w:val="00266EE6"/>
    <w:rsid w:val="002674F2"/>
    <w:rsid w:val="00267706"/>
    <w:rsid w:val="00267811"/>
    <w:rsid w:val="00267C1F"/>
    <w:rsid w:val="00267CD4"/>
    <w:rsid w:val="00267E49"/>
    <w:rsid w:val="0027005F"/>
    <w:rsid w:val="002703AD"/>
    <w:rsid w:val="002704CB"/>
    <w:rsid w:val="0027054A"/>
    <w:rsid w:val="0027060F"/>
    <w:rsid w:val="002706BC"/>
    <w:rsid w:val="002707A1"/>
    <w:rsid w:val="00270D00"/>
    <w:rsid w:val="002710E1"/>
    <w:rsid w:val="00271348"/>
    <w:rsid w:val="00271351"/>
    <w:rsid w:val="00271662"/>
    <w:rsid w:val="002717F8"/>
    <w:rsid w:val="002718B8"/>
    <w:rsid w:val="0027198F"/>
    <w:rsid w:val="00271D10"/>
    <w:rsid w:val="00271D47"/>
    <w:rsid w:val="00271F1B"/>
    <w:rsid w:val="00272045"/>
    <w:rsid w:val="00272262"/>
    <w:rsid w:val="0027240A"/>
    <w:rsid w:val="002724EC"/>
    <w:rsid w:val="00272588"/>
    <w:rsid w:val="00272714"/>
    <w:rsid w:val="0027282E"/>
    <w:rsid w:val="0027283A"/>
    <w:rsid w:val="00272932"/>
    <w:rsid w:val="00272E25"/>
    <w:rsid w:val="002731E4"/>
    <w:rsid w:val="0027325C"/>
    <w:rsid w:val="00273A90"/>
    <w:rsid w:val="00273BCE"/>
    <w:rsid w:val="00273CF8"/>
    <w:rsid w:val="00273F22"/>
    <w:rsid w:val="00273FC8"/>
    <w:rsid w:val="0027401D"/>
    <w:rsid w:val="0027413C"/>
    <w:rsid w:val="00274488"/>
    <w:rsid w:val="00274541"/>
    <w:rsid w:val="00274775"/>
    <w:rsid w:val="00274A71"/>
    <w:rsid w:val="00274C02"/>
    <w:rsid w:val="00274DFC"/>
    <w:rsid w:val="0027517A"/>
    <w:rsid w:val="002755C8"/>
    <w:rsid w:val="00275CE8"/>
    <w:rsid w:val="0027651D"/>
    <w:rsid w:val="002766EE"/>
    <w:rsid w:val="002767AE"/>
    <w:rsid w:val="0027690C"/>
    <w:rsid w:val="00276935"/>
    <w:rsid w:val="002769FB"/>
    <w:rsid w:val="00276BE5"/>
    <w:rsid w:val="00276D5A"/>
    <w:rsid w:val="00276D6B"/>
    <w:rsid w:val="00276E11"/>
    <w:rsid w:val="002773BD"/>
    <w:rsid w:val="00277633"/>
    <w:rsid w:val="00277C77"/>
    <w:rsid w:val="00277CBC"/>
    <w:rsid w:val="00277CCD"/>
    <w:rsid w:val="00277D7D"/>
    <w:rsid w:val="00277FB9"/>
    <w:rsid w:val="00277FE7"/>
    <w:rsid w:val="00280087"/>
    <w:rsid w:val="0028009E"/>
    <w:rsid w:val="00280801"/>
    <w:rsid w:val="0028082C"/>
    <w:rsid w:val="0028086C"/>
    <w:rsid w:val="00280ECD"/>
    <w:rsid w:val="0028178C"/>
    <w:rsid w:val="00282232"/>
    <w:rsid w:val="0028231C"/>
    <w:rsid w:val="00282502"/>
    <w:rsid w:val="00282509"/>
    <w:rsid w:val="002828F3"/>
    <w:rsid w:val="002829F9"/>
    <w:rsid w:val="00282A3A"/>
    <w:rsid w:val="00282B11"/>
    <w:rsid w:val="00282EC9"/>
    <w:rsid w:val="00283315"/>
    <w:rsid w:val="0028348A"/>
    <w:rsid w:val="00283731"/>
    <w:rsid w:val="002837B3"/>
    <w:rsid w:val="002839C6"/>
    <w:rsid w:val="00283F8D"/>
    <w:rsid w:val="002841C1"/>
    <w:rsid w:val="002843E2"/>
    <w:rsid w:val="002845A2"/>
    <w:rsid w:val="00284953"/>
    <w:rsid w:val="00284ADB"/>
    <w:rsid w:val="00284DFF"/>
    <w:rsid w:val="00284EA3"/>
    <w:rsid w:val="0028541D"/>
    <w:rsid w:val="00285539"/>
    <w:rsid w:val="00285652"/>
    <w:rsid w:val="00285752"/>
    <w:rsid w:val="002859B3"/>
    <w:rsid w:val="00285A7F"/>
    <w:rsid w:val="002862FD"/>
    <w:rsid w:val="00286683"/>
    <w:rsid w:val="00286752"/>
    <w:rsid w:val="00286C73"/>
    <w:rsid w:val="00286DA0"/>
    <w:rsid w:val="00286E6F"/>
    <w:rsid w:val="00287334"/>
    <w:rsid w:val="0028763A"/>
    <w:rsid w:val="00287876"/>
    <w:rsid w:val="00287B49"/>
    <w:rsid w:val="00287BC0"/>
    <w:rsid w:val="00287D24"/>
    <w:rsid w:val="00287E3E"/>
    <w:rsid w:val="002900C8"/>
    <w:rsid w:val="002901E0"/>
    <w:rsid w:val="0029021F"/>
    <w:rsid w:val="00290315"/>
    <w:rsid w:val="002903F4"/>
    <w:rsid w:val="002904F4"/>
    <w:rsid w:val="002905BE"/>
    <w:rsid w:val="0029065F"/>
    <w:rsid w:val="00290785"/>
    <w:rsid w:val="002908D3"/>
    <w:rsid w:val="00290C10"/>
    <w:rsid w:val="00291262"/>
    <w:rsid w:val="0029146E"/>
    <w:rsid w:val="002914BA"/>
    <w:rsid w:val="00291651"/>
    <w:rsid w:val="002916BB"/>
    <w:rsid w:val="00291AC9"/>
    <w:rsid w:val="00291F3B"/>
    <w:rsid w:val="00292434"/>
    <w:rsid w:val="002927CE"/>
    <w:rsid w:val="00292837"/>
    <w:rsid w:val="0029288A"/>
    <w:rsid w:val="002928EF"/>
    <w:rsid w:val="00292AE4"/>
    <w:rsid w:val="00292D3E"/>
    <w:rsid w:val="00292DAC"/>
    <w:rsid w:val="002930FB"/>
    <w:rsid w:val="0029344C"/>
    <w:rsid w:val="00293947"/>
    <w:rsid w:val="00293A5B"/>
    <w:rsid w:val="00293A65"/>
    <w:rsid w:val="00293BC8"/>
    <w:rsid w:val="00293D2F"/>
    <w:rsid w:val="00293F31"/>
    <w:rsid w:val="00293FFA"/>
    <w:rsid w:val="002940A1"/>
    <w:rsid w:val="002941A1"/>
    <w:rsid w:val="00294308"/>
    <w:rsid w:val="002944BE"/>
    <w:rsid w:val="002949DA"/>
    <w:rsid w:val="00294A0E"/>
    <w:rsid w:val="00294E5A"/>
    <w:rsid w:val="002951A7"/>
    <w:rsid w:val="002951C8"/>
    <w:rsid w:val="00295395"/>
    <w:rsid w:val="00295474"/>
    <w:rsid w:val="0029551C"/>
    <w:rsid w:val="0029573A"/>
    <w:rsid w:val="00295B94"/>
    <w:rsid w:val="00295C04"/>
    <w:rsid w:val="00295C79"/>
    <w:rsid w:val="00295D70"/>
    <w:rsid w:val="00296073"/>
    <w:rsid w:val="00296189"/>
    <w:rsid w:val="002966B6"/>
    <w:rsid w:val="0029687C"/>
    <w:rsid w:val="002969CE"/>
    <w:rsid w:val="00296A1C"/>
    <w:rsid w:val="00297B08"/>
    <w:rsid w:val="00297DBD"/>
    <w:rsid w:val="002A0066"/>
    <w:rsid w:val="002A0092"/>
    <w:rsid w:val="002A03FE"/>
    <w:rsid w:val="002A043F"/>
    <w:rsid w:val="002A052F"/>
    <w:rsid w:val="002A0550"/>
    <w:rsid w:val="002A0642"/>
    <w:rsid w:val="002A073C"/>
    <w:rsid w:val="002A0918"/>
    <w:rsid w:val="002A0C27"/>
    <w:rsid w:val="002A0D06"/>
    <w:rsid w:val="002A0E7C"/>
    <w:rsid w:val="002A11E0"/>
    <w:rsid w:val="002A1490"/>
    <w:rsid w:val="002A1CA3"/>
    <w:rsid w:val="002A227E"/>
    <w:rsid w:val="002A235A"/>
    <w:rsid w:val="002A25C8"/>
    <w:rsid w:val="002A25F1"/>
    <w:rsid w:val="002A2793"/>
    <w:rsid w:val="002A286E"/>
    <w:rsid w:val="002A2CA0"/>
    <w:rsid w:val="002A30E8"/>
    <w:rsid w:val="002A3480"/>
    <w:rsid w:val="002A34BF"/>
    <w:rsid w:val="002A3613"/>
    <w:rsid w:val="002A3792"/>
    <w:rsid w:val="002A3A2C"/>
    <w:rsid w:val="002A3A46"/>
    <w:rsid w:val="002A3E88"/>
    <w:rsid w:val="002A40D1"/>
    <w:rsid w:val="002A4212"/>
    <w:rsid w:val="002A43EA"/>
    <w:rsid w:val="002A4422"/>
    <w:rsid w:val="002A46FC"/>
    <w:rsid w:val="002A4D45"/>
    <w:rsid w:val="002A4ECB"/>
    <w:rsid w:val="002A4F82"/>
    <w:rsid w:val="002A505F"/>
    <w:rsid w:val="002A50FB"/>
    <w:rsid w:val="002A521C"/>
    <w:rsid w:val="002A52AC"/>
    <w:rsid w:val="002A543F"/>
    <w:rsid w:val="002A5690"/>
    <w:rsid w:val="002A5722"/>
    <w:rsid w:val="002A5A12"/>
    <w:rsid w:val="002A5B57"/>
    <w:rsid w:val="002A5E80"/>
    <w:rsid w:val="002A6363"/>
    <w:rsid w:val="002A63B1"/>
    <w:rsid w:val="002A6609"/>
    <w:rsid w:val="002A68D3"/>
    <w:rsid w:val="002A69C7"/>
    <w:rsid w:val="002A6B2C"/>
    <w:rsid w:val="002A707C"/>
    <w:rsid w:val="002A7252"/>
    <w:rsid w:val="002A72D7"/>
    <w:rsid w:val="002A7415"/>
    <w:rsid w:val="002A7972"/>
    <w:rsid w:val="002A7A92"/>
    <w:rsid w:val="002A7FA4"/>
    <w:rsid w:val="002A7FBA"/>
    <w:rsid w:val="002B02A8"/>
    <w:rsid w:val="002B0504"/>
    <w:rsid w:val="002B0555"/>
    <w:rsid w:val="002B0570"/>
    <w:rsid w:val="002B0700"/>
    <w:rsid w:val="002B07D6"/>
    <w:rsid w:val="002B0834"/>
    <w:rsid w:val="002B09DC"/>
    <w:rsid w:val="002B0E49"/>
    <w:rsid w:val="002B1627"/>
    <w:rsid w:val="002B1812"/>
    <w:rsid w:val="002B187E"/>
    <w:rsid w:val="002B1B20"/>
    <w:rsid w:val="002B1C35"/>
    <w:rsid w:val="002B1DC8"/>
    <w:rsid w:val="002B1E5D"/>
    <w:rsid w:val="002B1ED9"/>
    <w:rsid w:val="002B1F6A"/>
    <w:rsid w:val="002B2062"/>
    <w:rsid w:val="002B2155"/>
    <w:rsid w:val="002B239C"/>
    <w:rsid w:val="002B24B1"/>
    <w:rsid w:val="002B2610"/>
    <w:rsid w:val="002B26C8"/>
    <w:rsid w:val="002B281E"/>
    <w:rsid w:val="002B2914"/>
    <w:rsid w:val="002B2F58"/>
    <w:rsid w:val="002B3270"/>
    <w:rsid w:val="002B32D5"/>
    <w:rsid w:val="002B3326"/>
    <w:rsid w:val="002B3425"/>
    <w:rsid w:val="002B361D"/>
    <w:rsid w:val="002B36FA"/>
    <w:rsid w:val="002B3FFB"/>
    <w:rsid w:val="002B40D3"/>
    <w:rsid w:val="002B4141"/>
    <w:rsid w:val="002B4516"/>
    <w:rsid w:val="002B45ED"/>
    <w:rsid w:val="002B466C"/>
    <w:rsid w:val="002B4DC0"/>
    <w:rsid w:val="002B4FCB"/>
    <w:rsid w:val="002B5925"/>
    <w:rsid w:val="002B59AD"/>
    <w:rsid w:val="002B59C0"/>
    <w:rsid w:val="002B5AAB"/>
    <w:rsid w:val="002B5D6C"/>
    <w:rsid w:val="002B60AB"/>
    <w:rsid w:val="002B60CB"/>
    <w:rsid w:val="002B62BB"/>
    <w:rsid w:val="002B64AB"/>
    <w:rsid w:val="002B65B4"/>
    <w:rsid w:val="002B6613"/>
    <w:rsid w:val="002B67AA"/>
    <w:rsid w:val="002B6820"/>
    <w:rsid w:val="002B69AF"/>
    <w:rsid w:val="002B6D7A"/>
    <w:rsid w:val="002B6F73"/>
    <w:rsid w:val="002B6F8D"/>
    <w:rsid w:val="002B700E"/>
    <w:rsid w:val="002B7458"/>
    <w:rsid w:val="002B74E1"/>
    <w:rsid w:val="002B7AD9"/>
    <w:rsid w:val="002B7CBB"/>
    <w:rsid w:val="002B7DA8"/>
    <w:rsid w:val="002C00E0"/>
    <w:rsid w:val="002C00F7"/>
    <w:rsid w:val="002C024F"/>
    <w:rsid w:val="002C04AD"/>
    <w:rsid w:val="002C05DA"/>
    <w:rsid w:val="002C05F4"/>
    <w:rsid w:val="002C09AD"/>
    <w:rsid w:val="002C0ADB"/>
    <w:rsid w:val="002C0F74"/>
    <w:rsid w:val="002C12A8"/>
    <w:rsid w:val="002C1315"/>
    <w:rsid w:val="002C164D"/>
    <w:rsid w:val="002C166E"/>
    <w:rsid w:val="002C1954"/>
    <w:rsid w:val="002C19D1"/>
    <w:rsid w:val="002C1CB0"/>
    <w:rsid w:val="002C1CEF"/>
    <w:rsid w:val="002C1DC7"/>
    <w:rsid w:val="002C21D5"/>
    <w:rsid w:val="002C2284"/>
    <w:rsid w:val="002C23E6"/>
    <w:rsid w:val="002C23F0"/>
    <w:rsid w:val="002C273A"/>
    <w:rsid w:val="002C2753"/>
    <w:rsid w:val="002C2A4C"/>
    <w:rsid w:val="002C2B61"/>
    <w:rsid w:val="002C2C2F"/>
    <w:rsid w:val="002C2C72"/>
    <w:rsid w:val="002C2E8D"/>
    <w:rsid w:val="002C2F20"/>
    <w:rsid w:val="002C32E2"/>
    <w:rsid w:val="002C3397"/>
    <w:rsid w:val="002C341F"/>
    <w:rsid w:val="002C3460"/>
    <w:rsid w:val="002C357F"/>
    <w:rsid w:val="002C3862"/>
    <w:rsid w:val="002C3A46"/>
    <w:rsid w:val="002C3E30"/>
    <w:rsid w:val="002C414A"/>
    <w:rsid w:val="002C4369"/>
    <w:rsid w:val="002C4418"/>
    <w:rsid w:val="002C4437"/>
    <w:rsid w:val="002C45CB"/>
    <w:rsid w:val="002C4AAD"/>
    <w:rsid w:val="002C4B33"/>
    <w:rsid w:val="002C4ED2"/>
    <w:rsid w:val="002C520D"/>
    <w:rsid w:val="002C5371"/>
    <w:rsid w:val="002C5B14"/>
    <w:rsid w:val="002C5E68"/>
    <w:rsid w:val="002C5FAE"/>
    <w:rsid w:val="002C622E"/>
    <w:rsid w:val="002C64EF"/>
    <w:rsid w:val="002C6B73"/>
    <w:rsid w:val="002C6D1C"/>
    <w:rsid w:val="002C7485"/>
    <w:rsid w:val="002C7664"/>
    <w:rsid w:val="002C7992"/>
    <w:rsid w:val="002C7BE8"/>
    <w:rsid w:val="002C7CAC"/>
    <w:rsid w:val="002C7CCC"/>
    <w:rsid w:val="002C7DE0"/>
    <w:rsid w:val="002D01BD"/>
    <w:rsid w:val="002D064C"/>
    <w:rsid w:val="002D08DC"/>
    <w:rsid w:val="002D0CD0"/>
    <w:rsid w:val="002D0E8B"/>
    <w:rsid w:val="002D0F6B"/>
    <w:rsid w:val="002D0FA0"/>
    <w:rsid w:val="002D127C"/>
    <w:rsid w:val="002D12C2"/>
    <w:rsid w:val="002D137C"/>
    <w:rsid w:val="002D13DC"/>
    <w:rsid w:val="002D1516"/>
    <w:rsid w:val="002D15A3"/>
    <w:rsid w:val="002D16C3"/>
    <w:rsid w:val="002D17A8"/>
    <w:rsid w:val="002D1853"/>
    <w:rsid w:val="002D18F5"/>
    <w:rsid w:val="002D1BD8"/>
    <w:rsid w:val="002D1CF6"/>
    <w:rsid w:val="002D2212"/>
    <w:rsid w:val="002D2227"/>
    <w:rsid w:val="002D28A7"/>
    <w:rsid w:val="002D2944"/>
    <w:rsid w:val="002D3269"/>
    <w:rsid w:val="002D3353"/>
    <w:rsid w:val="002D3535"/>
    <w:rsid w:val="002D39A9"/>
    <w:rsid w:val="002D3A18"/>
    <w:rsid w:val="002D3C4E"/>
    <w:rsid w:val="002D3E63"/>
    <w:rsid w:val="002D40ED"/>
    <w:rsid w:val="002D41DE"/>
    <w:rsid w:val="002D443D"/>
    <w:rsid w:val="002D46D9"/>
    <w:rsid w:val="002D48C8"/>
    <w:rsid w:val="002D4BA3"/>
    <w:rsid w:val="002D4CF5"/>
    <w:rsid w:val="002D4DAB"/>
    <w:rsid w:val="002D4FA5"/>
    <w:rsid w:val="002D5021"/>
    <w:rsid w:val="002D515D"/>
    <w:rsid w:val="002D5246"/>
    <w:rsid w:val="002D546A"/>
    <w:rsid w:val="002D5536"/>
    <w:rsid w:val="002D562B"/>
    <w:rsid w:val="002D57CD"/>
    <w:rsid w:val="002D5AAE"/>
    <w:rsid w:val="002D5C36"/>
    <w:rsid w:val="002D5DB2"/>
    <w:rsid w:val="002D5E0D"/>
    <w:rsid w:val="002D5F17"/>
    <w:rsid w:val="002D648D"/>
    <w:rsid w:val="002D675F"/>
    <w:rsid w:val="002D6923"/>
    <w:rsid w:val="002D6B30"/>
    <w:rsid w:val="002D7280"/>
    <w:rsid w:val="002D7568"/>
    <w:rsid w:val="002D77C0"/>
    <w:rsid w:val="002D77F4"/>
    <w:rsid w:val="002D79F8"/>
    <w:rsid w:val="002D7A2E"/>
    <w:rsid w:val="002D7A84"/>
    <w:rsid w:val="002D7AE9"/>
    <w:rsid w:val="002D7B25"/>
    <w:rsid w:val="002D7F5D"/>
    <w:rsid w:val="002E00B2"/>
    <w:rsid w:val="002E00B8"/>
    <w:rsid w:val="002E0248"/>
    <w:rsid w:val="002E02D3"/>
    <w:rsid w:val="002E02F1"/>
    <w:rsid w:val="002E04B4"/>
    <w:rsid w:val="002E0773"/>
    <w:rsid w:val="002E09F0"/>
    <w:rsid w:val="002E12A2"/>
    <w:rsid w:val="002E130D"/>
    <w:rsid w:val="002E15FA"/>
    <w:rsid w:val="002E180E"/>
    <w:rsid w:val="002E1B15"/>
    <w:rsid w:val="002E1B33"/>
    <w:rsid w:val="002E1BD9"/>
    <w:rsid w:val="002E23EE"/>
    <w:rsid w:val="002E2400"/>
    <w:rsid w:val="002E2480"/>
    <w:rsid w:val="002E24BA"/>
    <w:rsid w:val="002E2ADE"/>
    <w:rsid w:val="002E2B48"/>
    <w:rsid w:val="002E2BA8"/>
    <w:rsid w:val="002E2E54"/>
    <w:rsid w:val="002E2E56"/>
    <w:rsid w:val="002E3119"/>
    <w:rsid w:val="002E3274"/>
    <w:rsid w:val="002E3657"/>
    <w:rsid w:val="002E3758"/>
    <w:rsid w:val="002E3856"/>
    <w:rsid w:val="002E3A1C"/>
    <w:rsid w:val="002E3D15"/>
    <w:rsid w:val="002E426F"/>
    <w:rsid w:val="002E4542"/>
    <w:rsid w:val="002E4950"/>
    <w:rsid w:val="002E4B64"/>
    <w:rsid w:val="002E4FC2"/>
    <w:rsid w:val="002E54C0"/>
    <w:rsid w:val="002E551C"/>
    <w:rsid w:val="002E5539"/>
    <w:rsid w:val="002E56CA"/>
    <w:rsid w:val="002E575A"/>
    <w:rsid w:val="002E57EA"/>
    <w:rsid w:val="002E58C4"/>
    <w:rsid w:val="002E5BD4"/>
    <w:rsid w:val="002E5C0D"/>
    <w:rsid w:val="002E5D0E"/>
    <w:rsid w:val="002E6134"/>
    <w:rsid w:val="002E61EA"/>
    <w:rsid w:val="002E643A"/>
    <w:rsid w:val="002E643F"/>
    <w:rsid w:val="002E64C3"/>
    <w:rsid w:val="002E6660"/>
    <w:rsid w:val="002E6869"/>
    <w:rsid w:val="002E6A66"/>
    <w:rsid w:val="002E6D0C"/>
    <w:rsid w:val="002E6D4E"/>
    <w:rsid w:val="002E707E"/>
    <w:rsid w:val="002E7672"/>
    <w:rsid w:val="002E78F0"/>
    <w:rsid w:val="002E79A3"/>
    <w:rsid w:val="002E79CD"/>
    <w:rsid w:val="002E7C98"/>
    <w:rsid w:val="002E7CCB"/>
    <w:rsid w:val="002E7FE5"/>
    <w:rsid w:val="002F014B"/>
    <w:rsid w:val="002F02FA"/>
    <w:rsid w:val="002F0484"/>
    <w:rsid w:val="002F049C"/>
    <w:rsid w:val="002F0677"/>
    <w:rsid w:val="002F07CB"/>
    <w:rsid w:val="002F0AC5"/>
    <w:rsid w:val="002F0E96"/>
    <w:rsid w:val="002F18F1"/>
    <w:rsid w:val="002F1E1A"/>
    <w:rsid w:val="002F25F6"/>
    <w:rsid w:val="002F27DF"/>
    <w:rsid w:val="002F2C95"/>
    <w:rsid w:val="002F2DFC"/>
    <w:rsid w:val="002F34B2"/>
    <w:rsid w:val="002F34B4"/>
    <w:rsid w:val="002F3551"/>
    <w:rsid w:val="002F38C3"/>
    <w:rsid w:val="002F3EEC"/>
    <w:rsid w:val="002F3FFE"/>
    <w:rsid w:val="002F4036"/>
    <w:rsid w:val="002F47B9"/>
    <w:rsid w:val="002F4815"/>
    <w:rsid w:val="002F49F9"/>
    <w:rsid w:val="002F4BC0"/>
    <w:rsid w:val="002F4E81"/>
    <w:rsid w:val="002F4ED8"/>
    <w:rsid w:val="002F5066"/>
    <w:rsid w:val="002F5248"/>
    <w:rsid w:val="002F53C2"/>
    <w:rsid w:val="002F5998"/>
    <w:rsid w:val="002F5D20"/>
    <w:rsid w:val="002F5D60"/>
    <w:rsid w:val="002F5DAB"/>
    <w:rsid w:val="002F5F12"/>
    <w:rsid w:val="002F607A"/>
    <w:rsid w:val="002F622B"/>
    <w:rsid w:val="002F669E"/>
    <w:rsid w:val="002F67C3"/>
    <w:rsid w:val="002F6C91"/>
    <w:rsid w:val="002F6EA7"/>
    <w:rsid w:val="002F6F01"/>
    <w:rsid w:val="002F7661"/>
    <w:rsid w:val="002F7B18"/>
    <w:rsid w:val="002F7C5B"/>
    <w:rsid w:val="00300138"/>
    <w:rsid w:val="0030032D"/>
    <w:rsid w:val="003005AF"/>
    <w:rsid w:val="00300656"/>
    <w:rsid w:val="00300856"/>
    <w:rsid w:val="0030099A"/>
    <w:rsid w:val="00300A24"/>
    <w:rsid w:val="00300BB2"/>
    <w:rsid w:val="00300D42"/>
    <w:rsid w:val="00300E50"/>
    <w:rsid w:val="00301173"/>
    <w:rsid w:val="003011FB"/>
    <w:rsid w:val="0030134F"/>
    <w:rsid w:val="0030164F"/>
    <w:rsid w:val="00301F1C"/>
    <w:rsid w:val="00301F40"/>
    <w:rsid w:val="00302005"/>
    <w:rsid w:val="0030213B"/>
    <w:rsid w:val="00302848"/>
    <w:rsid w:val="00302B6F"/>
    <w:rsid w:val="00303085"/>
    <w:rsid w:val="0030383B"/>
    <w:rsid w:val="00303A0D"/>
    <w:rsid w:val="00303C71"/>
    <w:rsid w:val="00303CEC"/>
    <w:rsid w:val="00303DF1"/>
    <w:rsid w:val="00303E96"/>
    <w:rsid w:val="00303FA5"/>
    <w:rsid w:val="00304038"/>
    <w:rsid w:val="00304056"/>
    <w:rsid w:val="0030411C"/>
    <w:rsid w:val="00304610"/>
    <w:rsid w:val="00304637"/>
    <w:rsid w:val="00304656"/>
    <w:rsid w:val="0030465F"/>
    <w:rsid w:val="00304BC9"/>
    <w:rsid w:val="00304D9B"/>
    <w:rsid w:val="00304FC7"/>
    <w:rsid w:val="0030552B"/>
    <w:rsid w:val="003059F4"/>
    <w:rsid w:val="00305C55"/>
    <w:rsid w:val="00306057"/>
    <w:rsid w:val="003063AD"/>
    <w:rsid w:val="0030662D"/>
    <w:rsid w:val="003066A0"/>
    <w:rsid w:val="00306785"/>
    <w:rsid w:val="00306A96"/>
    <w:rsid w:val="00307231"/>
    <w:rsid w:val="003072C4"/>
    <w:rsid w:val="0030769A"/>
    <w:rsid w:val="0030772C"/>
    <w:rsid w:val="003078DD"/>
    <w:rsid w:val="00307BC9"/>
    <w:rsid w:val="00307E03"/>
    <w:rsid w:val="00307E9F"/>
    <w:rsid w:val="00310339"/>
    <w:rsid w:val="003103DD"/>
    <w:rsid w:val="0031058D"/>
    <w:rsid w:val="003106E4"/>
    <w:rsid w:val="00310726"/>
    <w:rsid w:val="00310810"/>
    <w:rsid w:val="00310CB5"/>
    <w:rsid w:val="00310D08"/>
    <w:rsid w:val="00310FF9"/>
    <w:rsid w:val="00310FFC"/>
    <w:rsid w:val="00311269"/>
    <w:rsid w:val="00311AC9"/>
    <w:rsid w:val="0031214E"/>
    <w:rsid w:val="00312284"/>
    <w:rsid w:val="00312314"/>
    <w:rsid w:val="00312365"/>
    <w:rsid w:val="00312396"/>
    <w:rsid w:val="00312525"/>
    <w:rsid w:val="00312603"/>
    <w:rsid w:val="003127E9"/>
    <w:rsid w:val="003128DF"/>
    <w:rsid w:val="00312997"/>
    <w:rsid w:val="00312A4C"/>
    <w:rsid w:val="00312B23"/>
    <w:rsid w:val="003130AF"/>
    <w:rsid w:val="00313649"/>
    <w:rsid w:val="00313C30"/>
    <w:rsid w:val="00313EF2"/>
    <w:rsid w:val="00313F00"/>
    <w:rsid w:val="00313F65"/>
    <w:rsid w:val="00314157"/>
    <w:rsid w:val="00314180"/>
    <w:rsid w:val="00314400"/>
    <w:rsid w:val="003144A2"/>
    <w:rsid w:val="003144C1"/>
    <w:rsid w:val="00314C27"/>
    <w:rsid w:val="00314F2C"/>
    <w:rsid w:val="00315008"/>
    <w:rsid w:val="00315207"/>
    <w:rsid w:val="003153FB"/>
    <w:rsid w:val="0031568A"/>
    <w:rsid w:val="0031590A"/>
    <w:rsid w:val="0031598D"/>
    <w:rsid w:val="00315AD0"/>
    <w:rsid w:val="00315B98"/>
    <w:rsid w:val="00315BC3"/>
    <w:rsid w:val="00315F41"/>
    <w:rsid w:val="00316042"/>
    <w:rsid w:val="00316388"/>
    <w:rsid w:val="003167E4"/>
    <w:rsid w:val="00316885"/>
    <w:rsid w:val="00316EC8"/>
    <w:rsid w:val="00317168"/>
    <w:rsid w:val="0031727D"/>
    <w:rsid w:val="0031731F"/>
    <w:rsid w:val="00317536"/>
    <w:rsid w:val="0031763F"/>
    <w:rsid w:val="00317966"/>
    <w:rsid w:val="00317B80"/>
    <w:rsid w:val="00317BB2"/>
    <w:rsid w:val="00317F3F"/>
    <w:rsid w:val="00320303"/>
    <w:rsid w:val="00320361"/>
    <w:rsid w:val="00320871"/>
    <w:rsid w:val="0032101A"/>
    <w:rsid w:val="003212F7"/>
    <w:rsid w:val="003213E2"/>
    <w:rsid w:val="003214FA"/>
    <w:rsid w:val="003215D6"/>
    <w:rsid w:val="0032167F"/>
    <w:rsid w:val="003217AD"/>
    <w:rsid w:val="003217B4"/>
    <w:rsid w:val="00321882"/>
    <w:rsid w:val="00321A37"/>
    <w:rsid w:val="00321B68"/>
    <w:rsid w:val="00321DEB"/>
    <w:rsid w:val="00321E09"/>
    <w:rsid w:val="00322650"/>
    <w:rsid w:val="0032268A"/>
    <w:rsid w:val="00322814"/>
    <w:rsid w:val="00322ED0"/>
    <w:rsid w:val="00322F01"/>
    <w:rsid w:val="003230BE"/>
    <w:rsid w:val="00323538"/>
    <w:rsid w:val="0032357F"/>
    <w:rsid w:val="00323BEF"/>
    <w:rsid w:val="00323C78"/>
    <w:rsid w:val="00324C71"/>
    <w:rsid w:val="00324D2B"/>
    <w:rsid w:val="00324E0D"/>
    <w:rsid w:val="00324F0F"/>
    <w:rsid w:val="00324FA5"/>
    <w:rsid w:val="00325003"/>
    <w:rsid w:val="0032513C"/>
    <w:rsid w:val="003251F8"/>
    <w:rsid w:val="00325427"/>
    <w:rsid w:val="003254C8"/>
    <w:rsid w:val="003258C0"/>
    <w:rsid w:val="00325CF1"/>
    <w:rsid w:val="00325E3C"/>
    <w:rsid w:val="00326629"/>
    <w:rsid w:val="003267E5"/>
    <w:rsid w:val="003267E7"/>
    <w:rsid w:val="003268F1"/>
    <w:rsid w:val="00326A5E"/>
    <w:rsid w:val="00326AA5"/>
    <w:rsid w:val="00326D04"/>
    <w:rsid w:val="00327341"/>
    <w:rsid w:val="00327411"/>
    <w:rsid w:val="0032745F"/>
    <w:rsid w:val="003274A8"/>
    <w:rsid w:val="0032754D"/>
    <w:rsid w:val="003279A1"/>
    <w:rsid w:val="003279B0"/>
    <w:rsid w:val="00327BE5"/>
    <w:rsid w:val="00327D0C"/>
    <w:rsid w:val="00327F7F"/>
    <w:rsid w:val="0033004A"/>
    <w:rsid w:val="00330181"/>
    <w:rsid w:val="003301B2"/>
    <w:rsid w:val="00330BAA"/>
    <w:rsid w:val="00330EBB"/>
    <w:rsid w:val="003310E2"/>
    <w:rsid w:val="00331459"/>
    <w:rsid w:val="0033160B"/>
    <w:rsid w:val="0033163E"/>
    <w:rsid w:val="003319D2"/>
    <w:rsid w:val="00331A0C"/>
    <w:rsid w:val="00331AB2"/>
    <w:rsid w:val="00331E57"/>
    <w:rsid w:val="00331F5F"/>
    <w:rsid w:val="00332569"/>
    <w:rsid w:val="00332643"/>
    <w:rsid w:val="003327D7"/>
    <w:rsid w:val="00332AFE"/>
    <w:rsid w:val="003331E3"/>
    <w:rsid w:val="003333C6"/>
    <w:rsid w:val="00333745"/>
    <w:rsid w:val="00333A3C"/>
    <w:rsid w:val="00333AFC"/>
    <w:rsid w:val="00333C42"/>
    <w:rsid w:val="00333E7B"/>
    <w:rsid w:val="00333EC8"/>
    <w:rsid w:val="00334499"/>
    <w:rsid w:val="003345CC"/>
    <w:rsid w:val="0033473C"/>
    <w:rsid w:val="0033473F"/>
    <w:rsid w:val="003347CB"/>
    <w:rsid w:val="00334D24"/>
    <w:rsid w:val="00334DE7"/>
    <w:rsid w:val="0033556E"/>
    <w:rsid w:val="0033569C"/>
    <w:rsid w:val="003356EC"/>
    <w:rsid w:val="00335BE2"/>
    <w:rsid w:val="00335F3C"/>
    <w:rsid w:val="00335F9F"/>
    <w:rsid w:val="00335FD9"/>
    <w:rsid w:val="00336174"/>
    <w:rsid w:val="00336223"/>
    <w:rsid w:val="0033636F"/>
    <w:rsid w:val="0033681A"/>
    <w:rsid w:val="00336CCF"/>
    <w:rsid w:val="00336E16"/>
    <w:rsid w:val="00337274"/>
    <w:rsid w:val="003372A8"/>
    <w:rsid w:val="003372AA"/>
    <w:rsid w:val="003376D9"/>
    <w:rsid w:val="003376ED"/>
    <w:rsid w:val="00337CF4"/>
    <w:rsid w:val="003403B6"/>
    <w:rsid w:val="00340651"/>
    <w:rsid w:val="003406D4"/>
    <w:rsid w:val="00340754"/>
    <w:rsid w:val="003407A5"/>
    <w:rsid w:val="00340E1D"/>
    <w:rsid w:val="00340EFA"/>
    <w:rsid w:val="003411EF"/>
    <w:rsid w:val="00341695"/>
    <w:rsid w:val="003417E1"/>
    <w:rsid w:val="00341887"/>
    <w:rsid w:val="00341DFB"/>
    <w:rsid w:val="0034221E"/>
    <w:rsid w:val="003422D2"/>
    <w:rsid w:val="00342990"/>
    <w:rsid w:val="00342AA2"/>
    <w:rsid w:val="00342CDD"/>
    <w:rsid w:val="00342D74"/>
    <w:rsid w:val="00343714"/>
    <w:rsid w:val="00343718"/>
    <w:rsid w:val="003438CF"/>
    <w:rsid w:val="00343B21"/>
    <w:rsid w:val="00343B60"/>
    <w:rsid w:val="00343F25"/>
    <w:rsid w:val="00343F3B"/>
    <w:rsid w:val="00344395"/>
    <w:rsid w:val="003443C4"/>
    <w:rsid w:val="003447A1"/>
    <w:rsid w:val="00344A02"/>
    <w:rsid w:val="00344BF8"/>
    <w:rsid w:val="00344BFA"/>
    <w:rsid w:val="00344C6F"/>
    <w:rsid w:val="00344F1B"/>
    <w:rsid w:val="00345164"/>
    <w:rsid w:val="003451FB"/>
    <w:rsid w:val="00345474"/>
    <w:rsid w:val="00345607"/>
    <w:rsid w:val="00345730"/>
    <w:rsid w:val="00346358"/>
    <w:rsid w:val="003466DC"/>
    <w:rsid w:val="003467C2"/>
    <w:rsid w:val="0034689A"/>
    <w:rsid w:val="00346958"/>
    <w:rsid w:val="00346984"/>
    <w:rsid w:val="003469C6"/>
    <w:rsid w:val="00346C7C"/>
    <w:rsid w:val="00346E1C"/>
    <w:rsid w:val="003472DE"/>
    <w:rsid w:val="00347722"/>
    <w:rsid w:val="00347811"/>
    <w:rsid w:val="00347CB8"/>
    <w:rsid w:val="00347F41"/>
    <w:rsid w:val="003502D4"/>
    <w:rsid w:val="00350314"/>
    <w:rsid w:val="00350662"/>
    <w:rsid w:val="00350EB1"/>
    <w:rsid w:val="003510A3"/>
    <w:rsid w:val="0035120A"/>
    <w:rsid w:val="0035122C"/>
    <w:rsid w:val="003519F3"/>
    <w:rsid w:val="00351C4C"/>
    <w:rsid w:val="00351F8F"/>
    <w:rsid w:val="00352078"/>
    <w:rsid w:val="003521E8"/>
    <w:rsid w:val="003522CC"/>
    <w:rsid w:val="0035235D"/>
    <w:rsid w:val="0035247D"/>
    <w:rsid w:val="00352771"/>
    <w:rsid w:val="0035282D"/>
    <w:rsid w:val="003528F3"/>
    <w:rsid w:val="0035291D"/>
    <w:rsid w:val="00352B21"/>
    <w:rsid w:val="00352B52"/>
    <w:rsid w:val="003530EA"/>
    <w:rsid w:val="00353118"/>
    <w:rsid w:val="0035351B"/>
    <w:rsid w:val="0035367F"/>
    <w:rsid w:val="003538C6"/>
    <w:rsid w:val="00353A0F"/>
    <w:rsid w:val="00353AF9"/>
    <w:rsid w:val="00353B98"/>
    <w:rsid w:val="00353BDB"/>
    <w:rsid w:val="00353CF8"/>
    <w:rsid w:val="00353ECA"/>
    <w:rsid w:val="003541EA"/>
    <w:rsid w:val="00354829"/>
    <w:rsid w:val="003548EE"/>
    <w:rsid w:val="003549D4"/>
    <w:rsid w:val="00354A1B"/>
    <w:rsid w:val="00354D94"/>
    <w:rsid w:val="00354DA2"/>
    <w:rsid w:val="00354E06"/>
    <w:rsid w:val="003550FF"/>
    <w:rsid w:val="00355363"/>
    <w:rsid w:val="00355387"/>
    <w:rsid w:val="0035548A"/>
    <w:rsid w:val="00355A13"/>
    <w:rsid w:val="00355B5C"/>
    <w:rsid w:val="00355BE2"/>
    <w:rsid w:val="00355F23"/>
    <w:rsid w:val="003560A2"/>
    <w:rsid w:val="003560C1"/>
    <w:rsid w:val="00356153"/>
    <w:rsid w:val="003563CB"/>
    <w:rsid w:val="003565B0"/>
    <w:rsid w:val="00356984"/>
    <w:rsid w:val="00356B92"/>
    <w:rsid w:val="00356C58"/>
    <w:rsid w:val="00356C5B"/>
    <w:rsid w:val="00356D86"/>
    <w:rsid w:val="00356DEE"/>
    <w:rsid w:val="00357109"/>
    <w:rsid w:val="0035724C"/>
    <w:rsid w:val="003573F2"/>
    <w:rsid w:val="003573F7"/>
    <w:rsid w:val="00357442"/>
    <w:rsid w:val="003574B6"/>
    <w:rsid w:val="00357638"/>
    <w:rsid w:val="003576F4"/>
    <w:rsid w:val="0035778E"/>
    <w:rsid w:val="003577B7"/>
    <w:rsid w:val="00357904"/>
    <w:rsid w:val="00357A48"/>
    <w:rsid w:val="00357B5E"/>
    <w:rsid w:val="00357C3C"/>
    <w:rsid w:val="00360042"/>
    <w:rsid w:val="0036012E"/>
    <w:rsid w:val="003607B5"/>
    <w:rsid w:val="003609CD"/>
    <w:rsid w:val="00360A43"/>
    <w:rsid w:val="00360B0C"/>
    <w:rsid w:val="00361059"/>
    <w:rsid w:val="003612CC"/>
    <w:rsid w:val="00361951"/>
    <w:rsid w:val="00362003"/>
    <w:rsid w:val="003625B5"/>
    <w:rsid w:val="00362A21"/>
    <w:rsid w:val="00362C1A"/>
    <w:rsid w:val="00362D13"/>
    <w:rsid w:val="00362E22"/>
    <w:rsid w:val="00362FF0"/>
    <w:rsid w:val="0036303D"/>
    <w:rsid w:val="003634C9"/>
    <w:rsid w:val="00363E34"/>
    <w:rsid w:val="00363E7E"/>
    <w:rsid w:val="00363EC6"/>
    <w:rsid w:val="00363F8A"/>
    <w:rsid w:val="00364090"/>
    <w:rsid w:val="003640DB"/>
    <w:rsid w:val="0036443E"/>
    <w:rsid w:val="003648F2"/>
    <w:rsid w:val="00364A86"/>
    <w:rsid w:val="00364AF9"/>
    <w:rsid w:val="00364BD0"/>
    <w:rsid w:val="00364CDC"/>
    <w:rsid w:val="00364E27"/>
    <w:rsid w:val="00364F2B"/>
    <w:rsid w:val="00365011"/>
    <w:rsid w:val="0036504F"/>
    <w:rsid w:val="00365213"/>
    <w:rsid w:val="0036525B"/>
    <w:rsid w:val="003652E6"/>
    <w:rsid w:val="003655B1"/>
    <w:rsid w:val="0036569D"/>
    <w:rsid w:val="00365725"/>
    <w:rsid w:val="00365A9C"/>
    <w:rsid w:val="00365D81"/>
    <w:rsid w:val="003662EA"/>
    <w:rsid w:val="00366434"/>
    <w:rsid w:val="0036674F"/>
    <w:rsid w:val="003672D8"/>
    <w:rsid w:val="003675CC"/>
    <w:rsid w:val="0036797E"/>
    <w:rsid w:val="00367C7B"/>
    <w:rsid w:val="00367DFB"/>
    <w:rsid w:val="00367FA8"/>
    <w:rsid w:val="00367FF2"/>
    <w:rsid w:val="003701AA"/>
    <w:rsid w:val="0037021A"/>
    <w:rsid w:val="00370264"/>
    <w:rsid w:val="003703F5"/>
    <w:rsid w:val="00370447"/>
    <w:rsid w:val="00370462"/>
    <w:rsid w:val="00370802"/>
    <w:rsid w:val="003708A1"/>
    <w:rsid w:val="00370C2D"/>
    <w:rsid w:val="00370D54"/>
    <w:rsid w:val="0037171E"/>
    <w:rsid w:val="0037184B"/>
    <w:rsid w:val="00371A3C"/>
    <w:rsid w:val="00371F83"/>
    <w:rsid w:val="00372100"/>
    <w:rsid w:val="003723C1"/>
    <w:rsid w:val="00372B55"/>
    <w:rsid w:val="00372C88"/>
    <w:rsid w:val="00372E93"/>
    <w:rsid w:val="00373027"/>
    <w:rsid w:val="00373081"/>
    <w:rsid w:val="00373106"/>
    <w:rsid w:val="00373182"/>
    <w:rsid w:val="003732BA"/>
    <w:rsid w:val="003736A2"/>
    <w:rsid w:val="0037389E"/>
    <w:rsid w:val="003738EF"/>
    <w:rsid w:val="00373A61"/>
    <w:rsid w:val="00373BD5"/>
    <w:rsid w:val="00373DE0"/>
    <w:rsid w:val="00373E70"/>
    <w:rsid w:val="003740C7"/>
    <w:rsid w:val="003742F1"/>
    <w:rsid w:val="0037442B"/>
    <w:rsid w:val="00374547"/>
    <w:rsid w:val="00374773"/>
    <w:rsid w:val="003747DB"/>
    <w:rsid w:val="00374914"/>
    <w:rsid w:val="00374A67"/>
    <w:rsid w:val="00374BDC"/>
    <w:rsid w:val="00374FAF"/>
    <w:rsid w:val="0037501A"/>
    <w:rsid w:val="003751FC"/>
    <w:rsid w:val="00375415"/>
    <w:rsid w:val="00375489"/>
    <w:rsid w:val="003755C1"/>
    <w:rsid w:val="00375673"/>
    <w:rsid w:val="00375690"/>
    <w:rsid w:val="00375733"/>
    <w:rsid w:val="0037597E"/>
    <w:rsid w:val="00375B0D"/>
    <w:rsid w:val="00375CCB"/>
    <w:rsid w:val="00375E3F"/>
    <w:rsid w:val="00375E62"/>
    <w:rsid w:val="00375FEB"/>
    <w:rsid w:val="00376040"/>
    <w:rsid w:val="0037635E"/>
    <w:rsid w:val="003765D4"/>
    <w:rsid w:val="00376795"/>
    <w:rsid w:val="003768A2"/>
    <w:rsid w:val="00376AB0"/>
    <w:rsid w:val="00376B6F"/>
    <w:rsid w:val="00376ECE"/>
    <w:rsid w:val="003771C2"/>
    <w:rsid w:val="003772D4"/>
    <w:rsid w:val="00377870"/>
    <w:rsid w:val="0037795D"/>
    <w:rsid w:val="00377B79"/>
    <w:rsid w:val="00377D16"/>
    <w:rsid w:val="00377F82"/>
    <w:rsid w:val="0038027F"/>
    <w:rsid w:val="0038053C"/>
    <w:rsid w:val="003808D4"/>
    <w:rsid w:val="00380C44"/>
    <w:rsid w:val="00380E50"/>
    <w:rsid w:val="003812DA"/>
    <w:rsid w:val="0038133E"/>
    <w:rsid w:val="003813B8"/>
    <w:rsid w:val="00381414"/>
    <w:rsid w:val="00381511"/>
    <w:rsid w:val="00381E5D"/>
    <w:rsid w:val="00381EE7"/>
    <w:rsid w:val="00382210"/>
    <w:rsid w:val="00382407"/>
    <w:rsid w:val="0038245F"/>
    <w:rsid w:val="00382570"/>
    <w:rsid w:val="003825B3"/>
    <w:rsid w:val="00382C0C"/>
    <w:rsid w:val="00382DED"/>
    <w:rsid w:val="00382E5C"/>
    <w:rsid w:val="00382E6D"/>
    <w:rsid w:val="00383020"/>
    <w:rsid w:val="0038317A"/>
    <w:rsid w:val="00383417"/>
    <w:rsid w:val="003835D3"/>
    <w:rsid w:val="003836EE"/>
    <w:rsid w:val="0038385A"/>
    <w:rsid w:val="0038399C"/>
    <w:rsid w:val="00383A16"/>
    <w:rsid w:val="00383A8A"/>
    <w:rsid w:val="00383AA3"/>
    <w:rsid w:val="00383AE1"/>
    <w:rsid w:val="00383D8C"/>
    <w:rsid w:val="00384332"/>
    <w:rsid w:val="003844E4"/>
    <w:rsid w:val="0038473B"/>
    <w:rsid w:val="003847C6"/>
    <w:rsid w:val="00384817"/>
    <w:rsid w:val="0038495A"/>
    <w:rsid w:val="003850C4"/>
    <w:rsid w:val="0038545A"/>
    <w:rsid w:val="0038551E"/>
    <w:rsid w:val="003855E1"/>
    <w:rsid w:val="003856A8"/>
    <w:rsid w:val="00385902"/>
    <w:rsid w:val="00385971"/>
    <w:rsid w:val="00385D9F"/>
    <w:rsid w:val="00386071"/>
    <w:rsid w:val="00386AA6"/>
    <w:rsid w:val="003874B0"/>
    <w:rsid w:val="003875EF"/>
    <w:rsid w:val="00387D78"/>
    <w:rsid w:val="0039012B"/>
    <w:rsid w:val="00390190"/>
    <w:rsid w:val="00390984"/>
    <w:rsid w:val="00390ABB"/>
    <w:rsid w:val="00390CEF"/>
    <w:rsid w:val="00390D98"/>
    <w:rsid w:val="00391EA0"/>
    <w:rsid w:val="00392289"/>
    <w:rsid w:val="003922DB"/>
    <w:rsid w:val="0039251C"/>
    <w:rsid w:val="00392823"/>
    <w:rsid w:val="00392914"/>
    <w:rsid w:val="00392CC7"/>
    <w:rsid w:val="00392F44"/>
    <w:rsid w:val="00392FAE"/>
    <w:rsid w:val="00392FCC"/>
    <w:rsid w:val="003937BF"/>
    <w:rsid w:val="003937D0"/>
    <w:rsid w:val="0039381F"/>
    <w:rsid w:val="00393C91"/>
    <w:rsid w:val="00393DA0"/>
    <w:rsid w:val="00393DF5"/>
    <w:rsid w:val="00394158"/>
    <w:rsid w:val="003942DC"/>
    <w:rsid w:val="003947A3"/>
    <w:rsid w:val="003949B6"/>
    <w:rsid w:val="00394EE8"/>
    <w:rsid w:val="00394F9A"/>
    <w:rsid w:val="00395651"/>
    <w:rsid w:val="00395A6D"/>
    <w:rsid w:val="00395AAD"/>
    <w:rsid w:val="00395BA2"/>
    <w:rsid w:val="00395DE0"/>
    <w:rsid w:val="00395E35"/>
    <w:rsid w:val="003962F9"/>
    <w:rsid w:val="00396753"/>
    <w:rsid w:val="003967E1"/>
    <w:rsid w:val="00396995"/>
    <w:rsid w:val="00396C9B"/>
    <w:rsid w:val="00396DBF"/>
    <w:rsid w:val="003976DD"/>
    <w:rsid w:val="00397A4D"/>
    <w:rsid w:val="00397AA5"/>
    <w:rsid w:val="00397B68"/>
    <w:rsid w:val="00397C8C"/>
    <w:rsid w:val="00397CC3"/>
    <w:rsid w:val="00397E57"/>
    <w:rsid w:val="003A01C0"/>
    <w:rsid w:val="003A046A"/>
    <w:rsid w:val="003A09E1"/>
    <w:rsid w:val="003A0AF3"/>
    <w:rsid w:val="003A0B2A"/>
    <w:rsid w:val="003A0C77"/>
    <w:rsid w:val="003A0CB1"/>
    <w:rsid w:val="003A0DC7"/>
    <w:rsid w:val="003A10EA"/>
    <w:rsid w:val="003A1385"/>
    <w:rsid w:val="003A13E0"/>
    <w:rsid w:val="003A174C"/>
    <w:rsid w:val="003A19F4"/>
    <w:rsid w:val="003A1AA3"/>
    <w:rsid w:val="003A1B03"/>
    <w:rsid w:val="003A1B7E"/>
    <w:rsid w:val="003A1BE8"/>
    <w:rsid w:val="003A2188"/>
    <w:rsid w:val="003A22E4"/>
    <w:rsid w:val="003A2722"/>
    <w:rsid w:val="003A2881"/>
    <w:rsid w:val="003A29AF"/>
    <w:rsid w:val="003A2B77"/>
    <w:rsid w:val="003A2CE4"/>
    <w:rsid w:val="003A2D28"/>
    <w:rsid w:val="003A2DE1"/>
    <w:rsid w:val="003A33A1"/>
    <w:rsid w:val="003A352B"/>
    <w:rsid w:val="003A369B"/>
    <w:rsid w:val="003A3B25"/>
    <w:rsid w:val="003A3FA0"/>
    <w:rsid w:val="003A400C"/>
    <w:rsid w:val="003A40DE"/>
    <w:rsid w:val="003A41E0"/>
    <w:rsid w:val="003A44AA"/>
    <w:rsid w:val="003A4695"/>
    <w:rsid w:val="003A47A5"/>
    <w:rsid w:val="003A4ABF"/>
    <w:rsid w:val="003A4FFE"/>
    <w:rsid w:val="003A50E1"/>
    <w:rsid w:val="003A51A8"/>
    <w:rsid w:val="003A51B7"/>
    <w:rsid w:val="003A53DE"/>
    <w:rsid w:val="003A5A2F"/>
    <w:rsid w:val="003A5CC8"/>
    <w:rsid w:val="003A5EFF"/>
    <w:rsid w:val="003A5F13"/>
    <w:rsid w:val="003A63E9"/>
    <w:rsid w:val="003A6551"/>
    <w:rsid w:val="003A66C2"/>
    <w:rsid w:val="003A67F8"/>
    <w:rsid w:val="003A6B6E"/>
    <w:rsid w:val="003A6CAA"/>
    <w:rsid w:val="003A6DBA"/>
    <w:rsid w:val="003A6F52"/>
    <w:rsid w:val="003A7159"/>
    <w:rsid w:val="003A72E8"/>
    <w:rsid w:val="003A72F9"/>
    <w:rsid w:val="003A73BC"/>
    <w:rsid w:val="003A7AC2"/>
    <w:rsid w:val="003A7F2E"/>
    <w:rsid w:val="003B0719"/>
    <w:rsid w:val="003B0CFA"/>
    <w:rsid w:val="003B0DCA"/>
    <w:rsid w:val="003B138D"/>
    <w:rsid w:val="003B1399"/>
    <w:rsid w:val="003B140C"/>
    <w:rsid w:val="003B1693"/>
    <w:rsid w:val="003B1730"/>
    <w:rsid w:val="003B1894"/>
    <w:rsid w:val="003B18C2"/>
    <w:rsid w:val="003B1BC1"/>
    <w:rsid w:val="003B1C27"/>
    <w:rsid w:val="003B1C74"/>
    <w:rsid w:val="003B1C97"/>
    <w:rsid w:val="003B1D59"/>
    <w:rsid w:val="003B1D8E"/>
    <w:rsid w:val="003B1EC7"/>
    <w:rsid w:val="003B2248"/>
    <w:rsid w:val="003B23A1"/>
    <w:rsid w:val="003B24E3"/>
    <w:rsid w:val="003B26DD"/>
    <w:rsid w:val="003B2974"/>
    <w:rsid w:val="003B338B"/>
    <w:rsid w:val="003B38C2"/>
    <w:rsid w:val="003B3BB2"/>
    <w:rsid w:val="003B3BDD"/>
    <w:rsid w:val="003B3E5A"/>
    <w:rsid w:val="003B42BD"/>
    <w:rsid w:val="003B43E8"/>
    <w:rsid w:val="003B46C2"/>
    <w:rsid w:val="003B47FC"/>
    <w:rsid w:val="003B487A"/>
    <w:rsid w:val="003B48E5"/>
    <w:rsid w:val="003B4B08"/>
    <w:rsid w:val="003B5142"/>
    <w:rsid w:val="003B53C4"/>
    <w:rsid w:val="003B5993"/>
    <w:rsid w:val="003B5AD4"/>
    <w:rsid w:val="003B5B1C"/>
    <w:rsid w:val="003B5BDF"/>
    <w:rsid w:val="003B5D6C"/>
    <w:rsid w:val="003B5EAB"/>
    <w:rsid w:val="003B5EFB"/>
    <w:rsid w:val="003B61B5"/>
    <w:rsid w:val="003B63A5"/>
    <w:rsid w:val="003B644D"/>
    <w:rsid w:val="003B64CC"/>
    <w:rsid w:val="003B65DF"/>
    <w:rsid w:val="003B6D84"/>
    <w:rsid w:val="003B70BD"/>
    <w:rsid w:val="003B70C8"/>
    <w:rsid w:val="003B7596"/>
    <w:rsid w:val="003B7A34"/>
    <w:rsid w:val="003B7BB0"/>
    <w:rsid w:val="003C0004"/>
    <w:rsid w:val="003C00A1"/>
    <w:rsid w:val="003C0805"/>
    <w:rsid w:val="003C092A"/>
    <w:rsid w:val="003C0C88"/>
    <w:rsid w:val="003C0ECE"/>
    <w:rsid w:val="003C0ED8"/>
    <w:rsid w:val="003C1084"/>
    <w:rsid w:val="003C132C"/>
    <w:rsid w:val="003C139F"/>
    <w:rsid w:val="003C1708"/>
    <w:rsid w:val="003C1BC7"/>
    <w:rsid w:val="003C1C5E"/>
    <w:rsid w:val="003C1CBC"/>
    <w:rsid w:val="003C1EF1"/>
    <w:rsid w:val="003C1F8A"/>
    <w:rsid w:val="003C2024"/>
    <w:rsid w:val="003C2073"/>
    <w:rsid w:val="003C258D"/>
    <w:rsid w:val="003C27B2"/>
    <w:rsid w:val="003C2A74"/>
    <w:rsid w:val="003C2A91"/>
    <w:rsid w:val="003C2B9A"/>
    <w:rsid w:val="003C2DE6"/>
    <w:rsid w:val="003C31B2"/>
    <w:rsid w:val="003C3221"/>
    <w:rsid w:val="003C3371"/>
    <w:rsid w:val="003C3411"/>
    <w:rsid w:val="003C34A7"/>
    <w:rsid w:val="003C38E5"/>
    <w:rsid w:val="003C39B2"/>
    <w:rsid w:val="003C3FEB"/>
    <w:rsid w:val="003C40CB"/>
    <w:rsid w:val="003C4236"/>
    <w:rsid w:val="003C43A4"/>
    <w:rsid w:val="003C4804"/>
    <w:rsid w:val="003C4ED7"/>
    <w:rsid w:val="003C505B"/>
    <w:rsid w:val="003C512A"/>
    <w:rsid w:val="003C5228"/>
    <w:rsid w:val="003C555E"/>
    <w:rsid w:val="003C595B"/>
    <w:rsid w:val="003C59D6"/>
    <w:rsid w:val="003C5AE4"/>
    <w:rsid w:val="003C5BE8"/>
    <w:rsid w:val="003C5BF7"/>
    <w:rsid w:val="003C5D0D"/>
    <w:rsid w:val="003C5FBD"/>
    <w:rsid w:val="003C60C0"/>
    <w:rsid w:val="003C62F3"/>
    <w:rsid w:val="003C6413"/>
    <w:rsid w:val="003C646B"/>
    <w:rsid w:val="003C6931"/>
    <w:rsid w:val="003C6A14"/>
    <w:rsid w:val="003C6DC7"/>
    <w:rsid w:val="003C6ED1"/>
    <w:rsid w:val="003C7028"/>
    <w:rsid w:val="003C71BF"/>
    <w:rsid w:val="003C73AD"/>
    <w:rsid w:val="003C7663"/>
    <w:rsid w:val="003C7813"/>
    <w:rsid w:val="003C7C11"/>
    <w:rsid w:val="003C7E9C"/>
    <w:rsid w:val="003C7F43"/>
    <w:rsid w:val="003D0632"/>
    <w:rsid w:val="003D0633"/>
    <w:rsid w:val="003D067E"/>
    <w:rsid w:val="003D0AAF"/>
    <w:rsid w:val="003D0E0D"/>
    <w:rsid w:val="003D0E13"/>
    <w:rsid w:val="003D0EE9"/>
    <w:rsid w:val="003D1192"/>
    <w:rsid w:val="003D18F1"/>
    <w:rsid w:val="003D1A02"/>
    <w:rsid w:val="003D1E4E"/>
    <w:rsid w:val="003D1F95"/>
    <w:rsid w:val="003D1FF8"/>
    <w:rsid w:val="003D202A"/>
    <w:rsid w:val="003D2436"/>
    <w:rsid w:val="003D253D"/>
    <w:rsid w:val="003D25F2"/>
    <w:rsid w:val="003D2AAE"/>
    <w:rsid w:val="003D2CF8"/>
    <w:rsid w:val="003D32F1"/>
    <w:rsid w:val="003D33F2"/>
    <w:rsid w:val="003D358E"/>
    <w:rsid w:val="003D35C3"/>
    <w:rsid w:val="003D3618"/>
    <w:rsid w:val="003D3C39"/>
    <w:rsid w:val="003D3D54"/>
    <w:rsid w:val="003D439B"/>
    <w:rsid w:val="003D45B2"/>
    <w:rsid w:val="003D479C"/>
    <w:rsid w:val="003D4939"/>
    <w:rsid w:val="003D4AD4"/>
    <w:rsid w:val="003D4BEF"/>
    <w:rsid w:val="003D4ECC"/>
    <w:rsid w:val="003D4EE6"/>
    <w:rsid w:val="003D4F62"/>
    <w:rsid w:val="003D509F"/>
    <w:rsid w:val="003D5254"/>
    <w:rsid w:val="003D5571"/>
    <w:rsid w:val="003D5ABD"/>
    <w:rsid w:val="003D5BD3"/>
    <w:rsid w:val="003D5C7B"/>
    <w:rsid w:val="003D6087"/>
    <w:rsid w:val="003D6120"/>
    <w:rsid w:val="003D62A9"/>
    <w:rsid w:val="003D68A8"/>
    <w:rsid w:val="003D6A06"/>
    <w:rsid w:val="003D6A4E"/>
    <w:rsid w:val="003D6A62"/>
    <w:rsid w:val="003D6CF5"/>
    <w:rsid w:val="003D7039"/>
    <w:rsid w:val="003D7124"/>
    <w:rsid w:val="003D718E"/>
    <w:rsid w:val="003D7197"/>
    <w:rsid w:val="003D7290"/>
    <w:rsid w:val="003D73E9"/>
    <w:rsid w:val="003D7626"/>
    <w:rsid w:val="003D7AC6"/>
    <w:rsid w:val="003D7BB1"/>
    <w:rsid w:val="003D7BBE"/>
    <w:rsid w:val="003D7D32"/>
    <w:rsid w:val="003D7EBF"/>
    <w:rsid w:val="003E000B"/>
    <w:rsid w:val="003E03B1"/>
    <w:rsid w:val="003E04E6"/>
    <w:rsid w:val="003E0780"/>
    <w:rsid w:val="003E0E80"/>
    <w:rsid w:val="003E0F85"/>
    <w:rsid w:val="003E129E"/>
    <w:rsid w:val="003E12FE"/>
    <w:rsid w:val="003E13DE"/>
    <w:rsid w:val="003E16C7"/>
    <w:rsid w:val="003E1704"/>
    <w:rsid w:val="003E1B0E"/>
    <w:rsid w:val="003E1FE3"/>
    <w:rsid w:val="003E2417"/>
    <w:rsid w:val="003E24AF"/>
    <w:rsid w:val="003E2584"/>
    <w:rsid w:val="003E25C3"/>
    <w:rsid w:val="003E284C"/>
    <w:rsid w:val="003E2B7C"/>
    <w:rsid w:val="003E2BC0"/>
    <w:rsid w:val="003E2E04"/>
    <w:rsid w:val="003E313F"/>
    <w:rsid w:val="003E32B2"/>
    <w:rsid w:val="003E3418"/>
    <w:rsid w:val="003E343A"/>
    <w:rsid w:val="003E35E5"/>
    <w:rsid w:val="003E35E6"/>
    <w:rsid w:val="003E37E2"/>
    <w:rsid w:val="003E39CC"/>
    <w:rsid w:val="003E3ABF"/>
    <w:rsid w:val="003E3CB7"/>
    <w:rsid w:val="003E3D63"/>
    <w:rsid w:val="003E3E8B"/>
    <w:rsid w:val="003E4974"/>
    <w:rsid w:val="003E4AF3"/>
    <w:rsid w:val="003E4BCE"/>
    <w:rsid w:val="003E500A"/>
    <w:rsid w:val="003E50DB"/>
    <w:rsid w:val="003E5232"/>
    <w:rsid w:val="003E5255"/>
    <w:rsid w:val="003E5D80"/>
    <w:rsid w:val="003E60DE"/>
    <w:rsid w:val="003E6503"/>
    <w:rsid w:val="003E65E1"/>
    <w:rsid w:val="003E6813"/>
    <w:rsid w:val="003E68C6"/>
    <w:rsid w:val="003E6D86"/>
    <w:rsid w:val="003E7020"/>
    <w:rsid w:val="003E7029"/>
    <w:rsid w:val="003E7036"/>
    <w:rsid w:val="003E7137"/>
    <w:rsid w:val="003E7191"/>
    <w:rsid w:val="003E73C2"/>
    <w:rsid w:val="003E761A"/>
    <w:rsid w:val="003E78C6"/>
    <w:rsid w:val="003E7A27"/>
    <w:rsid w:val="003E7A2C"/>
    <w:rsid w:val="003E7F13"/>
    <w:rsid w:val="003E7F37"/>
    <w:rsid w:val="003E7FDA"/>
    <w:rsid w:val="003F001B"/>
    <w:rsid w:val="003F025B"/>
    <w:rsid w:val="003F030C"/>
    <w:rsid w:val="003F0536"/>
    <w:rsid w:val="003F05E3"/>
    <w:rsid w:val="003F06F3"/>
    <w:rsid w:val="003F08BD"/>
    <w:rsid w:val="003F0B2C"/>
    <w:rsid w:val="003F0BFC"/>
    <w:rsid w:val="003F0F6E"/>
    <w:rsid w:val="003F10E8"/>
    <w:rsid w:val="003F13AF"/>
    <w:rsid w:val="003F164A"/>
    <w:rsid w:val="003F1684"/>
    <w:rsid w:val="003F1A22"/>
    <w:rsid w:val="003F1BDD"/>
    <w:rsid w:val="003F1C3F"/>
    <w:rsid w:val="003F1C96"/>
    <w:rsid w:val="003F2549"/>
    <w:rsid w:val="003F2981"/>
    <w:rsid w:val="003F2CB5"/>
    <w:rsid w:val="003F2FCE"/>
    <w:rsid w:val="003F32B6"/>
    <w:rsid w:val="003F3485"/>
    <w:rsid w:val="003F34E0"/>
    <w:rsid w:val="003F36BF"/>
    <w:rsid w:val="003F371B"/>
    <w:rsid w:val="003F3ADF"/>
    <w:rsid w:val="003F3BDF"/>
    <w:rsid w:val="003F3C8A"/>
    <w:rsid w:val="003F3FC5"/>
    <w:rsid w:val="003F43E5"/>
    <w:rsid w:val="003F45FA"/>
    <w:rsid w:val="003F4B15"/>
    <w:rsid w:val="003F4D36"/>
    <w:rsid w:val="003F4EFA"/>
    <w:rsid w:val="003F4F28"/>
    <w:rsid w:val="003F4FD8"/>
    <w:rsid w:val="003F50BA"/>
    <w:rsid w:val="003F50BD"/>
    <w:rsid w:val="003F5132"/>
    <w:rsid w:val="003F51C7"/>
    <w:rsid w:val="003F571C"/>
    <w:rsid w:val="003F5922"/>
    <w:rsid w:val="003F6302"/>
    <w:rsid w:val="003F64A4"/>
    <w:rsid w:val="003F64CF"/>
    <w:rsid w:val="003F6747"/>
    <w:rsid w:val="003F676B"/>
    <w:rsid w:val="003F6ADC"/>
    <w:rsid w:val="003F6BCC"/>
    <w:rsid w:val="003F6EE5"/>
    <w:rsid w:val="003F6F4A"/>
    <w:rsid w:val="003F7132"/>
    <w:rsid w:val="003F75DC"/>
    <w:rsid w:val="003F77F1"/>
    <w:rsid w:val="003F788F"/>
    <w:rsid w:val="003F7897"/>
    <w:rsid w:val="003F79A9"/>
    <w:rsid w:val="003F79C8"/>
    <w:rsid w:val="003F7F2F"/>
    <w:rsid w:val="003F7FCD"/>
    <w:rsid w:val="0040004A"/>
    <w:rsid w:val="004005E3"/>
    <w:rsid w:val="00400DF2"/>
    <w:rsid w:val="00400DFB"/>
    <w:rsid w:val="00400E01"/>
    <w:rsid w:val="00400F49"/>
    <w:rsid w:val="0040151F"/>
    <w:rsid w:val="004016EB"/>
    <w:rsid w:val="00401DD8"/>
    <w:rsid w:val="00402164"/>
    <w:rsid w:val="0040219B"/>
    <w:rsid w:val="00402294"/>
    <w:rsid w:val="004022B0"/>
    <w:rsid w:val="00402389"/>
    <w:rsid w:val="00402B3B"/>
    <w:rsid w:val="00402BC0"/>
    <w:rsid w:val="00402EA4"/>
    <w:rsid w:val="00402F6F"/>
    <w:rsid w:val="00403067"/>
    <w:rsid w:val="004030DD"/>
    <w:rsid w:val="004030FE"/>
    <w:rsid w:val="00403261"/>
    <w:rsid w:val="004032C2"/>
    <w:rsid w:val="0040332B"/>
    <w:rsid w:val="00403812"/>
    <w:rsid w:val="00403C71"/>
    <w:rsid w:val="00403D25"/>
    <w:rsid w:val="00403F11"/>
    <w:rsid w:val="00403F6E"/>
    <w:rsid w:val="00404047"/>
    <w:rsid w:val="004042CD"/>
    <w:rsid w:val="00404330"/>
    <w:rsid w:val="004049A8"/>
    <w:rsid w:val="00404AC2"/>
    <w:rsid w:val="00404B89"/>
    <w:rsid w:val="0040525C"/>
    <w:rsid w:val="00405366"/>
    <w:rsid w:val="004053FC"/>
    <w:rsid w:val="00405A9A"/>
    <w:rsid w:val="00405D6A"/>
    <w:rsid w:val="00406064"/>
    <w:rsid w:val="0040623B"/>
    <w:rsid w:val="004062C6"/>
    <w:rsid w:val="004062D3"/>
    <w:rsid w:val="004067CB"/>
    <w:rsid w:val="00406D8B"/>
    <w:rsid w:val="00406F68"/>
    <w:rsid w:val="00406FAA"/>
    <w:rsid w:val="004078D4"/>
    <w:rsid w:val="00407DAF"/>
    <w:rsid w:val="00410118"/>
    <w:rsid w:val="00410434"/>
    <w:rsid w:val="004106CC"/>
    <w:rsid w:val="00410856"/>
    <w:rsid w:val="00410980"/>
    <w:rsid w:val="00410B07"/>
    <w:rsid w:val="004115BB"/>
    <w:rsid w:val="00411914"/>
    <w:rsid w:val="00411D79"/>
    <w:rsid w:val="0041231B"/>
    <w:rsid w:val="00412398"/>
    <w:rsid w:val="00412530"/>
    <w:rsid w:val="004128E6"/>
    <w:rsid w:val="0041292B"/>
    <w:rsid w:val="004133C0"/>
    <w:rsid w:val="004134E4"/>
    <w:rsid w:val="00413536"/>
    <w:rsid w:val="004135DF"/>
    <w:rsid w:val="00413D75"/>
    <w:rsid w:val="00414020"/>
    <w:rsid w:val="0041430F"/>
    <w:rsid w:val="004144B7"/>
    <w:rsid w:val="00414610"/>
    <w:rsid w:val="0041465C"/>
    <w:rsid w:val="004146A5"/>
    <w:rsid w:val="0041481B"/>
    <w:rsid w:val="00414A68"/>
    <w:rsid w:val="00414AB9"/>
    <w:rsid w:val="00414AF7"/>
    <w:rsid w:val="00414F86"/>
    <w:rsid w:val="00415253"/>
    <w:rsid w:val="004155E0"/>
    <w:rsid w:val="0041566B"/>
    <w:rsid w:val="00415838"/>
    <w:rsid w:val="00415A7B"/>
    <w:rsid w:val="004160F2"/>
    <w:rsid w:val="00416303"/>
    <w:rsid w:val="004165AF"/>
    <w:rsid w:val="004166F4"/>
    <w:rsid w:val="00416863"/>
    <w:rsid w:val="004168DC"/>
    <w:rsid w:val="00416956"/>
    <w:rsid w:val="00416A0B"/>
    <w:rsid w:val="00416E5C"/>
    <w:rsid w:val="00417276"/>
    <w:rsid w:val="004175F5"/>
    <w:rsid w:val="004175FF"/>
    <w:rsid w:val="004176AB"/>
    <w:rsid w:val="00420810"/>
    <w:rsid w:val="00420A97"/>
    <w:rsid w:val="00420E51"/>
    <w:rsid w:val="00420E63"/>
    <w:rsid w:val="00420F67"/>
    <w:rsid w:val="00420FF3"/>
    <w:rsid w:val="004210F9"/>
    <w:rsid w:val="00421574"/>
    <w:rsid w:val="00421673"/>
    <w:rsid w:val="0042176D"/>
    <w:rsid w:val="00421A81"/>
    <w:rsid w:val="00421C16"/>
    <w:rsid w:val="00421C5E"/>
    <w:rsid w:val="00421CB8"/>
    <w:rsid w:val="00421D9F"/>
    <w:rsid w:val="0042205A"/>
    <w:rsid w:val="004223A5"/>
    <w:rsid w:val="0042240B"/>
    <w:rsid w:val="0042255A"/>
    <w:rsid w:val="00422594"/>
    <w:rsid w:val="004225CE"/>
    <w:rsid w:val="00422717"/>
    <w:rsid w:val="00422844"/>
    <w:rsid w:val="004228C7"/>
    <w:rsid w:val="00422D70"/>
    <w:rsid w:val="004230AB"/>
    <w:rsid w:val="0042314E"/>
    <w:rsid w:val="00423428"/>
    <w:rsid w:val="00423568"/>
    <w:rsid w:val="00423744"/>
    <w:rsid w:val="00423823"/>
    <w:rsid w:val="00423B26"/>
    <w:rsid w:val="00423B5A"/>
    <w:rsid w:val="00423F95"/>
    <w:rsid w:val="00423FAA"/>
    <w:rsid w:val="0042410F"/>
    <w:rsid w:val="00424127"/>
    <w:rsid w:val="004241CB"/>
    <w:rsid w:val="00424329"/>
    <w:rsid w:val="0042452C"/>
    <w:rsid w:val="0042458E"/>
    <w:rsid w:val="00424873"/>
    <w:rsid w:val="004248EE"/>
    <w:rsid w:val="00424C37"/>
    <w:rsid w:val="00424D30"/>
    <w:rsid w:val="00424D5C"/>
    <w:rsid w:val="004250D0"/>
    <w:rsid w:val="004251F5"/>
    <w:rsid w:val="0042523D"/>
    <w:rsid w:val="00425322"/>
    <w:rsid w:val="0042585B"/>
    <w:rsid w:val="00425ABF"/>
    <w:rsid w:val="00425B08"/>
    <w:rsid w:val="00425C3F"/>
    <w:rsid w:val="00425CB8"/>
    <w:rsid w:val="00425E71"/>
    <w:rsid w:val="00425F69"/>
    <w:rsid w:val="00426026"/>
    <w:rsid w:val="00426372"/>
    <w:rsid w:val="004263D8"/>
    <w:rsid w:val="0042646F"/>
    <w:rsid w:val="004264AB"/>
    <w:rsid w:val="004264C4"/>
    <w:rsid w:val="00426679"/>
    <w:rsid w:val="00426687"/>
    <w:rsid w:val="00426990"/>
    <w:rsid w:val="004269B2"/>
    <w:rsid w:val="00426A31"/>
    <w:rsid w:val="00426AD0"/>
    <w:rsid w:val="00426C33"/>
    <w:rsid w:val="00426CFB"/>
    <w:rsid w:val="00426D97"/>
    <w:rsid w:val="00426E9F"/>
    <w:rsid w:val="00426F5A"/>
    <w:rsid w:val="004272A1"/>
    <w:rsid w:val="004274A7"/>
    <w:rsid w:val="00427552"/>
    <w:rsid w:val="004279A1"/>
    <w:rsid w:val="00427ABE"/>
    <w:rsid w:val="00427D00"/>
    <w:rsid w:val="00427F5C"/>
    <w:rsid w:val="004301B5"/>
    <w:rsid w:val="0043026E"/>
    <w:rsid w:val="0043048A"/>
    <w:rsid w:val="00430864"/>
    <w:rsid w:val="00430AC1"/>
    <w:rsid w:val="00430B1C"/>
    <w:rsid w:val="00430F65"/>
    <w:rsid w:val="00431094"/>
    <w:rsid w:val="00431138"/>
    <w:rsid w:val="004312BD"/>
    <w:rsid w:val="004312C9"/>
    <w:rsid w:val="004313FB"/>
    <w:rsid w:val="00431B16"/>
    <w:rsid w:val="00431C11"/>
    <w:rsid w:val="00431C28"/>
    <w:rsid w:val="00431D66"/>
    <w:rsid w:val="00432528"/>
    <w:rsid w:val="004326CE"/>
    <w:rsid w:val="004327A2"/>
    <w:rsid w:val="0043291B"/>
    <w:rsid w:val="00432BCE"/>
    <w:rsid w:val="00432D17"/>
    <w:rsid w:val="004330C7"/>
    <w:rsid w:val="004330F6"/>
    <w:rsid w:val="0043343B"/>
    <w:rsid w:val="00433552"/>
    <w:rsid w:val="004339D2"/>
    <w:rsid w:val="00433AC6"/>
    <w:rsid w:val="0043408A"/>
    <w:rsid w:val="0043427A"/>
    <w:rsid w:val="00434561"/>
    <w:rsid w:val="004346AA"/>
    <w:rsid w:val="00434896"/>
    <w:rsid w:val="0043500E"/>
    <w:rsid w:val="004351CE"/>
    <w:rsid w:val="00435318"/>
    <w:rsid w:val="0043531F"/>
    <w:rsid w:val="004354F5"/>
    <w:rsid w:val="00435697"/>
    <w:rsid w:val="00435699"/>
    <w:rsid w:val="00435805"/>
    <w:rsid w:val="004358EF"/>
    <w:rsid w:val="004358FC"/>
    <w:rsid w:val="00435B36"/>
    <w:rsid w:val="00435BCD"/>
    <w:rsid w:val="00435C66"/>
    <w:rsid w:val="00435D26"/>
    <w:rsid w:val="004360CC"/>
    <w:rsid w:val="0043643A"/>
    <w:rsid w:val="004368FA"/>
    <w:rsid w:val="00436BB6"/>
    <w:rsid w:val="00436BF2"/>
    <w:rsid w:val="00436C5F"/>
    <w:rsid w:val="00437036"/>
    <w:rsid w:val="00437071"/>
    <w:rsid w:val="004377E6"/>
    <w:rsid w:val="00437887"/>
    <w:rsid w:val="0043793F"/>
    <w:rsid w:val="00437971"/>
    <w:rsid w:val="00437BAC"/>
    <w:rsid w:val="00437F7E"/>
    <w:rsid w:val="0044011B"/>
    <w:rsid w:val="004404E7"/>
    <w:rsid w:val="004404ED"/>
    <w:rsid w:val="00440F5F"/>
    <w:rsid w:val="0044102B"/>
    <w:rsid w:val="00441320"/>
    <w:rsid w:val="004418F5"/>
    <w:rsid w:val="00441994"/>
    <w:rsid w:val="004419EA"/>
    <w:rsid w:val="00441E21"/>
    <w:rsid w:val="00441F3E"/>
    <w:rsid w:val="00441FE6"/>
    <w:rsid w:val="00442104"/>
    <w:rsid w:val="004421CA"/>
    <w:rsid w:val="0044273E"/>
    <w:rsid w:val="00442782"/>
    <w:rsid w:val="00442840"/>
    <w:rsid w:val="00442913"/>
    <w:rsid w:val="00442935"/>
    <w:rsid w:val="00442CB7"/>
    <w:rsid w:val="00443180"/>
    <w:rsid w:val="0044335E"/>
    <w:rsid w:val="00443A99"/>
    <w:rsid w:val="00443CD0"/>
    <w:rsid w:val="0044447C"/>
    <w:rsid w:val="00444746"/>
    <w:rsid w:val="00444BFA"/>
    <w:rsid w:val="00444C16"/>
    <w:rsid w:val="00444F10"/>
    <w:rsid w:val="00444F5C"/>
    <w:rsid w:val="004451F9"/>
    <w:rsid w:val="004453F2"/>
    <w:rsid w:val="0044541A"/>
    <w:rsid w:val="0044582A"/>
    <w:rsid w:val="00445921"/>
    <w:rsid w:val="00445A6A"/>
    <w:rsid w:val="004467B1"/>
    <w:rsid w:val="00446ACE"/>
    <w:rsid w:val="004470AE"/>
    <w:rsid w:val="0044716C"/>
    <w:rsid w:val="004473DD"/>
    <w:rsid w:val="004473FE"/>
    <w:rsid w:val="00447604"/>
    <w:rsid w:val="0044784D"/>
    <w:rsid w:val="00447C61"/>
    <w:rsid w:val="00447C93"/>
    <w:rsid w:val="00447CF0"/>
    <w:rsid w:val="00447E16"/>
    <w:rsid w:val="004500D1"/>
    <w:rsid w:val="00450678"/>
    <w:rsid w:val="004507AD"/>
    <w:rsid w:val="004509CB"/>
    <w:rsid w:val="00450B1C"/>
    <w:rsid w:val="00450B96"/>
    <w:rsid w:val="00450CA1"/>
    <w:rsid w:val="00450E47"/>
    <w:rsid w:val="00450E7F"/>
    <w:rsid w:val="00451214"/>
    <w:rsid w:val="00451658"/>
    <w:rsid w:val="00451A3A"/>
    <w:rsid w:val="00451B63"/>
    <w:rsid w:val="00451C02"/>
    <w:rsid w:val="00451E5D"/>
    <w:rsid w:val="00451E5E"/>
    <w:rsid w:val="004522C3"/>
    <w:rsid w:val="00452334"/>
    <w:rsid w:val="00452540"/>
    <w:rsid w:val="00452721"/>
    <w:rsid w:val="004527F4"/>
    <w:rsid w:val="00452A96"/>
    <w:rsid w:val="00452AB7"/>
    <w:rsid w:val="004537F0"/>
    <w:rsid w:val="004538D2"/>
    <w:rsid w:val="004539F2"/>
    <w:rsid w:val="00453DCB"/>
    <w:rsid w:val="00453F1E"/>
    <w:rsid w:val="00454048"/>
    <w:rsid w:val="004544F7"/>
    <w:rsid w:val="00454547"/>
    <w:rsid w:val="00454CEF"/>
    <w:rsid w:val="00454E8F"/>
    <w:rsid w:val="0045571B"/>
    <w:rsid w:val="00455845"/>
    <w:rsid w:val="00455876"/>
    <w:rsid w:val="00455878"/>
    <w:rsid w:val="004559EC"/>
    <w:rsid w:val="00455C37"/>
    <w:rsid w:val="00455CAD"/>
    <w:rsid w:val="00455E78"/>
    <w:rsid w:val="00455F32"/>
    <w:rsid w:val="0045622B"/>
    <w:rsid w:val="00456592"/>
    <w:rsid w:val="0045661E"/>
    <w:rsid w:val="00456B66"/>
    <w:rsid w:val="00456CE8"/>
    <w:rsid w:val="00456CF4"/>
    <w:rsid w:val="00456D0D"/>
    <w:rsid w:val="0045723F"/>
    <w:rsid w:val="0045748F"/>
    <w:rsid w:val="0045769F"/>
    <w:rsid w:val="00457864"/>
    <w:rsid w:val="004579E8"/>
    <w:rsid w:val="004579F2"/>
    <w:rsid w:val="00457B7A"/>
    <w:rsid w:val="00457D4C"/>
    <w:rsid w:val="004600C6"/>
    <w:rsid w:val="004600E9"/>
    <w:rsid w:val="004601A5"/>
    <w:rsid w:val="004603A4"/>
    <w:rsid w:val="004608B8"/>
    <w:rsid w:val="004608CF"/>
    <w:rsid w:val="00460B84"/>
    <w:rsid w:val="00460D3C"/>
    <w:rsid w:val="00460E24"/>
    <w:rsid w:val="00460F99"/>
    <w:rsid w:val="0046102C"/>
    <w:rsid w:val="004610C9"/>
    <w:rsid w:val="004611EA"/>
    <w:rsid w:val="00461781"/>
    <w:rsid w:val="00461841"/>
    <w:rsid w:val="00461C85"/>
    <w:rsid w:val="00461C9F"/>
    <w:rsid w:val="00461D53"/>
    <w:rsid w:val="00461F0A"/>
    <w:rsid w:val="00461F17"/>
    <w:rsid w:val="0046218C"/>
    <w:rsid w:val="004621BD"/>
    <w:rsid w:val="00462676"/>
    <w:rsid w:val="0046281D"/>
    <w:rsid w:val="00462849"/>
    <w:rsid w:val="004629F5"/>
    <w:rsid w:val="00463259"/>
    <w:rsid w:val="004634DA"/>
    <w:rsid w:val="004639CC"/>
    <w:rsid w:val="00463CA4"/>
    <w:rsid w:val="00464000"/>
    <w:rsid w:val="00464437"/>
    <w:rsid w:val="0046484C"/>
    <w:rsid w:val="0046490C"/>
    <w:rsid w:val="00464A29"/>
    <w:rsid w:val="00464E4C"/>
    <w:rsid w:val="00465485"/>
    <w:rsid w:val="00465592"/>
    <w:rsid w:val="00465641"/>
    <w:rsid w:val="004659B7"/>
    <w:rsid w:val="00465D9F"/>
    <w:rsid w:val="0046607E"/>
    <w:rsid w:val="00466198"/>
    <w:rsid w:val="0046620E"/>
    <w:rsid w:val="00466665"/>
    <w:rsid w:val="00466742"/>
    <w:rsid w:val="00466F7A"/>
    <w:rsid w:val="00467333"/>
    <w:rsid w:val="00467755"/>
    <w:rsid w:val="004677D7"/>
    <w:rsid w:val="00467848"/>
    <w:rsid w:val="00467B7B"/>
    <w:rsid w:val="00467FBC"/>
    <w:rsid w:val="004702CD"/>
    <w:rsid w:val="0047035C"/>
    <w:rsid w:val="0047065A"/>
    <w:rsid w:val="00470812"/>
    <w:rsid w:val="00470A0A"/>
    <w:rsid w:val="00470B4A"/>
    <w:rsid w:val="00470B4B"/>
    <w:rsid w:val="00470C1B"/>
    <w:rsid w:val="00470C4D"/>
    <w:rsid w:val="0047102F"/>
    <w:rsid w:val="00471033"/>
    <w:rsid w:val="004711DE"/>
    <w:rsid w:val="00471903"/>
    <w:rsid w:val="0047194E"/>
    <w:rsid w:val="004719D1"/>
    <w:rsid w:val="00471AD2"/>
    <w:rsid w:val="00471CD8"/>
    <w:rsid w:val="004722D4"/>
    <w:rsid w:val="004725E6"/>
    <w:rsid w:val="00472748"/>
    <w:rsid w:val="00472D03"/>
    <w:rsid w:val="00472FAB"/>
    <w:rsid w:val="00473098"/>
    <w:rsid w:val="0047329F"/>
    <w:rsid w:val="004732C3"/>
    <w:rsid w:val="004736F2"/>
    <w:rsid w:val="00473909"/>
    <w:rsid w:val="00473967"/>
    <w:rsid w:val="004739F2"/>
    <w:rsid w:val="00473A1F"/>
    <w:rsid w:val="00474304"/>
    <w:rsid w:val="004743E9"/>
    <w:rsid w:val="00474413"/>
    <w:rsid w:val="00474426"/>
    <w:rsid w:val="00474719"/>
    <w:rsid w:val="004748FE"/>
    <w:rsid w:val="0047490A"/>
    <w:rsid w:val="00474D57"/>
    <w:rsid w:val="00474E94"/>
    <w:rsid w:val="004756B6"/>
    <w:rsid w:val="00475821"/>
    <w:rsid w:val="0047582F"/>
    <w:rsid w:val="004758D0"/>
    <w:rsid w:val="00475921"/>
    <w:rsid w:val="0047595E"/>
    <w:rsid w:val="004759F3"/>
    <w:rsid w:val="00475A66"/>
    <w:rsid w:val="00475AAA"/>
    <w:rsid w:val="00475D7E"/>
    <w:rsid w:val="00475E36"/>
    <w:rsid w:val="004761C7"/>
    <w:rsid w:val="00476210"/>
    <w:rsid w:val="00476349"/>
    <w:rsid w:val="00476718"/>
    <w:rsid w:val="00476721"/>
    <w:rsid w:val="0047696C"/>
    <w:rsid w:val="004769C6"/>
    <w:rsid w:val="004769FC"/>
    <w:rsid w:val="00476B4B"/>
    <w:rsid w:val="00476B58"/>
    <w:rsid w:val="00476F40"/>
    <w:rsid w:val="004771FC"/>
    <w:rsid w:val="0047726B"/>
    <w:rsid w:val="0047741D"/>
    <w:rsid w:val="0047752A"/>
    <w:rsid w:val="00477703"/>
    <w:rsid w:val="00477727"/>
    <w:rsid w:val="00477A1B"/>
    <w:rsid w:val="00477B34"/>
    <w:rsid w:val="004802B5"/>
    <w:rsid w:val="0048041B"/>
    <w:rsid w:val="004804C6"/>
    <w:rsid w:val="004809B5"/>
    <w:rsid w:val="00480AF2"/>
    <w:rsid w:val="00480DFD"/>
    <w:rsid w:val="00481026"/>
    <w:rsid w:val="0048119B"/>
    <w:rsid w:val="004813D9"/>
    <w:rsid w:val="004817C4"/>
    <w:rsid w:val="00481891"/>
    <w:rsid w:val="00481948"/>
    <w:rsid w:val="00481CB1"/>
    <w:rsid w:val="00481D62"/>
    <w:rsid w:val="00481F08"/>
    <w:rsid w:val="00482093"/>
    <w:rsid w:val="004821B1"/>
    <w:rsid w:val="00482461"/>
    <w:rsid w:val="00482565"/>
    <w:rsid w:val="00482684"/>
    <w:rsid w:val="00482853"/>
    <w:rsid w:val="00482A53"/>
    <w:rsid w:val="00482FDD"/>
    <w:rsid w:val="004830B5"/>
    <w:rsid w:val="00483284"/>
    <w:rsid w:val="004836B0"/>
    <w:rsid w:val="004836D5"/>
    <w:rsid w:val="00483738"/>
    <w:rsid w:val="004837DF"/>
    <w:rsid w:val="00483B27"/>
    <w:rsid w:val="00483BD0"/>
    <w:rsid w:val="00483BEC"/>
    <w:rsid w:val="00483C40"/>
    <w:rsid w:val="00483C4D"/>
    <w:rsid w:val="00483F18"/>
    <w:rsid w:val="00484118"/>
    <w:rsid w:val="00484484"/>
    <w:rsid w:val="00484883"/>
    <w:rsid w:val="00484A53"/>
    <w:rsid w:val="00484A97"/>
    <w:rsid w:val="00484FAC"/>
    <w:rsid w:val="004850FA"/>
    <w:rsid w:val="00485285"/>
    <w:rsid w:val="004854C0"/>
    <w:rsid w:val="00485536"/>
    <w:rsid w:val="004855B3"/>
    <w:rsid w:val="0048570B"/>
    <w:rsid w:val="00485735"/>
    <w:rsid w:val="00485751"/>
    <w:rsid w:val="00485760"/>
    <w:rsid w:val="00485DE0"/>
    <w:rsid w:val="00485F77"/>
    <w:rsid w:val="004861BD"/>
    <w:rsid w:val="004862E2"/>
    <w:rsid w:val="00486584"/>
    <w:rsid w:val="004865C4"/>
    <w:rsid w:val="0048673F"/>
    <w:rsid w:val="00486A0C"/>
    <w:rsid w:val="00486C61"/>
    <w:rsid w:val="0048716D"/>
    <w:rsid w:val="0048717D"/>
    <w:rsid w:val="004873A7"/>
    <w:rsid w:val="0048760C"/>
    <w:rsid w:val="00487789"/>
    <w:rsid w:val="00487E0D"/>
    <w:rsid w:val="00490026"/>
    <w:rsid w:val="004904CD"/>
    <w:rsid w:val="00490E33"/>
    <w:rsid w:val="004910E9"/>
    <w:rsid w:val="0049123C"/>
    <w:rsid w:val="004912CB"/>
    <w:rsid w:val="00491CC0"/>
    <w:rsid w:val="00491E91"/>
    <w:rsid w:val="004920B4"/>
    <w:rsid w:val="00492785"/>
    <w:rsid w:val="004927D8"/>
    <w:rsid w:val="00492BE0"/>
    <w:rsid w:val="00492C07"/>
    <w:rsid w:val="00492E27"/>
    <w:rsid w:val="00492FA0"/>
    <w:rsid w:val="0049326B"/>
    <w:rsid w:val="00493D8B"/>
    <w:rsid w:val="00493EA7"/>
    <w:rsid w:val="004941BC"/>
    <w:rsid w:val="004941E2"/>
    <w:rsid w:val="00494423"/>
    <w:rsid w:val="00494549"/>
    <w:rsid w:val="0049469F"/>
    <w:rsid w:val="0049476C"/>
    <w:rsid w:val="00494872"/>
    <w:rsid w:val="00494B0F"/>
    <w:rsid w:val="00494CEE"/>
    <w:rsid w:val="00494D85"/>
    <w:rsid w:val="00494E6B"/>
    <w:rsid w:val="004951BC"/>
    <w:rsid w:val="0049529A"/>
    <w:rsid w:val="00495591"/>
    <w:rsid w:val="00495824"/>
    <w:rsid w:val="0049587A"/>
    <w:rsid w:val="00495897"/>
    <w:rsid w:val="004959AD"/>
    <w:rsid w:val="00495BFE"/>
    <w:rsid w:val="00495E1E"/>
    <w:rsid w:val="00495E26"/>
    <w:rsid w:val="00495EA1"/>
    <w:rsid w:val="00495EC7"/>
    <w:rsid w:val="00495EFA"/>
    <w:rsid w:val="00495FBF"/>
    <w:rsid w:val="004966AC"/>
    <w:rsid w:val="004968C9"/>
    <w:rsid w:val="0049699C"/>
    <w:rsid w:val="00496BED"/>
    <w:rsid w:val="00496EC1"/>
    <w:rsid w:val="00496F17"/>
    <w:rsid w:val="00497365"/>
    <w:rsid w:val="00497708"/>
    <w:rsid w:val="00497A66"/>
    <w:rsid w:val="00497D98"/>
    <w:rsid w:val="00497DFD"/>
    <w:rsid w:val="004A00C8"/>
    <w:rsid w:val="004A026C"/>
    <w:rsid w:val="004A0D7D"/>
    <w:rsid w:val="004A0E3F"/>
    <w:rsid w:val="004A11D2"/>
    <w:rsid w:val="004A1230"/>
    <w:rsid w:val="004A1312"/>
    <w:rsid w:val="004A133C"/>
    <w:rsid w:val="004A171E"/>
    <w:rsid w:val="004A1738"/>
    <w:rsid w:val="004A1B9A"/>
    <w:rsid w:val="004A20A9"/>
    <w:rsid w:val="004A22BB"/>
    <w:rsid w:val="004A2871"/>
    <w:rsid w:val="004A2AE6"/>
    <w:rsid w:val="004A2BBF"/>
    <w:rsid w:val="004A2C28"/>
    <w:rsid w:val="004A2E5E"/>
    <w:rsid w:val="004A2F02"/>
    <w:rsid w:val="004A3028"/>
    <w:rsid w:val="004A3188"/>
    <w:rsid w:val="004A3434"/>
    <w:rsid w:val="004A37DF"/>
    <w:rsid w:val="004A3ABE"/>
    <w:rsid w:val="004A3B9B"/>
    <w:rsid w:val="004A3C30"/>
    <w:rsid w:val="004A3ED2"/>
    <w:rsid w:val="004A40C8"/>
    <w:rsid w:val="004A41B8"/>
    <w:rsid w:val="004A42EB"/>
    <w:rsid w:val="004A4443"/>
    <w:rsid w:val="004A46C9"/>
    <w:rsid w:val="004A49DF"/>
    <w:rsid w:val="004A4D87"/>
    <w:rsid w:val="004A5127"/>
    <w:rsid w:val="004A5358"/>
    <w:rsid w:val="004A535E"/>
    <w:rsid w:val="004A5674"/>
    <w:rsid w:val="004A571E"/>
    <w:rsid w:val="004A5809"/>
    <w:rsid w:val="004A5BDB"/>
    <w:rsid w:val="004A5CB8"/>
    <w:rsid w:val="004A630B"/>
    <w:rsid w:val="004A639F"/>
    <w:rsid w:val="004A668C"/>
    <w:rsid w:val="004A679B"/>
    <w:rsid w:val="004A69C6"/>
    <w:rsid w:val="004A6AC7"/>
    <w:rsid w:val="004A6B96"/>
    <w:rsid w:val="004A6CC4"/>
    <w:rsid w:val="004A7367"/>
    <w:rsid w:val="004A749B"/>
    <w:rsid w:val="004A7704"/>
    <w:rsid w:val="004A793E"/>
    <w:rsid w:val="004A7989"/>
    <w:rsid w:val="004B0011"/>
    <w:rsid w:val="004B019E"/>
    <w:rsid w:val="004B01FF"/>
    <w:rsid w:val="004B047D"/>
    <w:rsid w:val="004B06C7"/>
    <w:rsid w:val="004B0A52"/>
    <w:rsid w:val="004B0CF4"/>
    <w:rsid w:val="004B1280"/>
    <w:rsid w:val="004B1415"/>
    <w:rsid w:val="004B1501"/>
    <w:rsid w:val="004B199F"/>
    <w:rsid w:val="004B2001"/>
    <w:rsid w:val="004B22DE"/>
    <w:rsid w:val="004B239B"/>
    <w:rsid w:val="004B2752"/>
    <w:rsid w:val="004B2852"/>
    <w:rsid w:val="004B2A7C"/>
    <w:rsid w:val="004B2AB9"/>
    <w:rsid w:val="004B2E6E"/>
    <w:rsid w:val="004B2F5C"/>
    <w:rsid w:val="004B2F7A"/>
    <w:rsid w:val="004B30AB"/>
    <w:rsid w:val="004B3197"/>
    <w:rsid w:val="004B354B"/>
    <w:rsid w:val="004B35F3"/>
    <w:rsid w:val="004B3862"/>
    <w:rsid w:val="004B3879"/>
    <w:rsid w:val="004B3B9F"/>
    <w:rsid w:val="004B439C"/>
    <w:rsid w:val="004B43C0"/>
    <w:rsid w:val="004B462C"/>
    <w:rsid w:val="004B467A"/>
    <w:rsid w:val="004B49CC"/>
    <w:rsid w:val="004B4C9B"/>
    <w:rsid w:val="004B4F38"/>
    <w:rsid w:val="004B5376"/>
    <w:rsid w:val="004B53E4"/>
    <w:rsid w:val="004B5576"/>
    <w:rsid w:val="004B593B"/>
    <w:rsid w:val="004B5BE0"/>
    <w:rsid w:val="004B5E1B"/>
    <w:rsid w:val="004B6560"/>
    <w:rsid w:val="004B6639"/>
    <w:rsid w:val="004B670C"/>
    <w:rsid w:val="004B684D"/>
    <w:rsid w:val="004B6B17"/>
    <w:rsid w:val="004B6D04"/>
    <w:rsid w:val="004B6EA9"/>
    <w:rsid w:val="004B6EB1"/>
    <w:rsid w:val="004B71CD"/>
    <w:rsid w:val="004B7219"/>
    <w:rsid w:val="004B74A3"/>
    <w:rsid w:val="004B7C26"/>
    <w:rsid w:val="004B7CE4"/>
    <w:rsid w:val="004B7D2E"/>
    <w:rsid w:val="004C0437"/>
    <w:rsid w:val="004C0576"/>
    <w:rsid w:val="004C075B"/>
    <w:rsid w:val="004C078F"/>
    <w:rsid w:val="004C0985"/>
    <w:rsid w:val="004C09CC"/>
    <w:rsid w:val="004C0CD6"/>
    <w:rsid w:val="004C0D86"/>
    <w:rsid w:val="004C1010"/>
    <w:rsid w:val="004C1095"/>
    <w:rsid w:val="004C1848"/>
    <w:rsid w:val="004C1949"/>
    <w:rsid w:val="004C19C2"/>
    <w:rsid w:val="004C1EBE"/>
    <w:rsid w:val="004C207B"/>
    <w:rsid w:val="004C20CF"/>
    <w:rsid w:val="004C246E"/>
    <w:rsid w:val="004C24A7"/>
    <w:rsid w:val="004C24B7"/>
    <w:rsid w:val="004C2509"/>
    <w:rsid w:val="004C278E"/>
    <w:rsid w:val="004C2966"/>
    <w:rsid w:val="004C2ADE"/>
    <w:rsid w:val="004C2AFF"/>
    <w:rsid w:val="004C2C45"/>
    <w:rsid w:val="004C2D4B"/>
    <w:rsid w:val="004C2F9A"/>
    <w:rsid w:val="004C3031"/>
    <w:rsid w:val="004C323B"/>
    <w:rsid w:val="004C35EB"/>
    <w:rsid w:val="004C380A"/>
    <w:rsid w:val="004C3941"/>
    <w:rsid w:val="004C3B31"/>
    <w:rsid w:val="004C3B4C"/>
    <w:rsid w:val="004C3C4D"/>
    <w:rsid w:val="004C3D0D"/>
    <w:rsid w:val="004C4140"/>
    <w:rsid w:val="004C41ED"/>
    <w:rsid w:val="004C4762"/>
    <w:rsid w:val="004C48BB"/>
    <w:rsid w:val="004C51D7"/>
    <w:rsid w:val="004C533E"/>
    <w:rsid w:val="004C54F9"/>
    <w:rsid w:val="004C56F6"/>
    <w:rsid w:val="004C5BC7"/>
    <w:rsid w:val="004C5C73"/>
    <w:rsid w:val="004C5CBB"/>
    <w:rsid w:val="004C5E01"/>
    <w:rsid w:val="004C5E79"/>
    <w:rsid w:val="004C5EBE"/>
    <w:rsid w:val="004C650F"/>
    <w:rsid w:val="004C6A13"/>
    <w:rsid w:val="004C6C40"/>
    <w:rsid w:val="004C6F48"/>
    <w:rsid w:val="004C6FF3"/>
    <w:rsid w:val="004C73D1"/>
    <w:rsid w:val="004C768D"/>
    <w:rsid w:val="004C7A7A"/>
    <w:rsid w:val="004C7D24"/>
    <w:rsid w:val="004C7E02"/>
    <w:rsid w:val="004C7F94"/>
    <w:rsid w:val="004D019A"/>
    <w:rsid w:val="004D09D9"/>
    <w:rsid w:val="004D0A18"/>
    <w:rsid w:val="004D0BAD"/>
    <w:rsid w:val="004D0DA7"/>
    <w:rsid w:val="004D0E0D"/>
    <w:rsid w:val="004D0EBD"/>
    <w:rsid w:val="004D1088"/>
    <w:rsid w:val="004D112C"/>
    <w:rsid w:val="004D118C"/>
    <w:rsid w:val="004D15AE"/>
    <w:rsid w:val="004D15CC"/>
    <w:rsid w:val="004D1644"/>
    <w:rsid w:val="004D1C3A"/>
    <w:rsid w:val="004D1DEC"/>
    <w:rsid w:val="004D1FB6"/>
    <w:rsid w:val="004D2078"/>
    <w:rsid w:val="004D22B4"/>
    <w:rsid w:val="004D22DB"/>
    <w:rsid w:val="004D22F4"/>
    <w:rsid w:val="004D248D"/>
    <w:rsid w:val="004D24F9"/>
    <w:rsid w:val="004D2690"/>
    <w:rsid w:val="004D29C4"/>
    <w:rsid w:val="004D29DE"/>
    <w:rsid w:val="004D2A08"/>
    <w:rsid w:val="004D2BE3"/>
    <w:rsid w:val="004D2D8E"/>
    <w:rsid w:val="004D2E71"/>
    <w:rsid w:val="004D31EE"/>
    <w:rsid w:val="004D3288"/>
    <w:rsid w:val="004D3291"/>
    <w:rsid w:val="004D33D1"/>
    <w:rsid w:val="004D340E"/>
    <w:rsid w:val="004D35DF"/>
    <w:rsid w:val="004D363B"/>
    <w:rsid w:val="004D3659"/>
    <w:rsid w:val="004D3688"/>
    <w:rsid w:val="004D3AD0"/>
    <w:rsid w:val="004D3B0B"/>
    <w:rsid w:val="004D3C39"/>
    <w:rsid w:val="004D3C73"/>
    <w:rsid w:val="004D3F52"/>
    <w:rsid w:val="004D4642"/>
    <w:rsid w:val="004D4D44"/>
    <w:rsid w:val="004D4F56"/>
    <w:rsid w:val="004D4F7E"/>
    <w:rsid w:val="004D4FE0"/>
    <w:rsid w:val="004D546B"/>
    <w:rsid w:val="004D55C7"/>
    <w:rsid w:val="004D566D"/>
    <w:rsid w:val="004D57EA"/>
    <w:rsid w:val="004D58F9"/>
    <w:rsid w:val="004D59EB"/>
    <w:rsid w:val="004D5D1E"/>
    <w:rsid w:val="004D6006"/>
    <w:rsid w:val="004D649B"/>
    <w:rsid w:val="004D6644"/>
    <w:rsid w:val="004D69F8"/>
    <w:rsid w:val="004D6FC5"/>
    <w:rsid w:val="004D70EE"/>
    <w:rsid w:val="004D711A"/>
    <w:rsid w:val="004D76E6"/>
    <w:rsid w:val="004D7A66"/>
    <w:rsid w:val="004D7D50"/>
    <w:rsid w:val="004E000E"/>
    <w:rsid w:val="004E007F"/>
    <w:rsid w:val="004E03BA"/>
    <w:rsid w:val="004E0628"/>
    <w:rsid w:val="004E0A5B"/>
    <w:rsid w:val="004E0B95"/>
    <w:rsid w:val="004E0C32"/>
    <w:rsid w:val="004E0D34"/>
    <w:rsid w:val="004E0D8D"/>
    <w:rsid w:val="004E1E9C"/>
    <w:rsid w:val="004E1ECA"/>
    <w:rsid w:val="004E1F8E"/>
    <w:rsid w:val="004E1FAE"/>
    <w:rsid w:val="004E20A7"/>
    <w:rsid w:val="004E2257"/>
    <w:rsid w:val="004E2366"/>
    <w:rsid w:val="004E25AB"/>
    <w:rsid w:val="004E2602"/>
    <w:rsid w:val="004E29CB"/>
    <w:rsid w:val="004E2BD4"/>
    <w:rsid w:val="004E2E9C"/>
    <w:rsid w:val="004E3CED"/>
    <w:rsid w:val="004E3D81"/>
    <w:rsid w:val="004E3E8B"/>
    <w:rsid w:val="004E3F54"/>
    <w:rsid w:val="004E3F83"/>
    <w:rsid w:val="004E4051"/>
    <w:rsid w:val="004E43EF"/>
    <w:rsid w:val="004E4453"/>
    <w:rsid w:val="004E46EC"/>
    <w:rsid w:val="004E4719"/>
    <w:rsid w:val="004E48B7"/>
    <w:rsid w:val="004E4988"/>
    <w:rsid w:val="004E4E06"/>
    <w:rsid w:val="004E5023"/>
    <w:rsid w:val="004E5039"/>
    <w:rsid w:val="004E519D"/>
    <w:rsid w:val="004E5319"/>
    <w:rsid w:val="004E5680"/>
    <w:rsid w:val="004E613C"/>
    <w:rsid w:val="004E65BC"/>
    <w:rsid w:val="004E68CF"/>
    <w:rsid w:val="004E69A3"/>
    <w:rsid w:val="004E6DF9"/>
    <w:rsid w:val="004E6E42"/>
    <w:rsid w:val="004E7178"/>
    <w:rsid w:val="004F01CB"/>
    <w:rsid w:val="004F028D"/>
    <w:rsid w:val="004F06F9"/>
    <w:rsid w:val="004F0882"/>
    <w:rsid w:val="004F09D2"/>
    <w:rsid w:val="004F0A49"/>
    <w:rsid w:val="004F0AB9"/>
    <w:rsid w:val="004F0B5C"/>
    <w:rsid w:val="004F0E73"/>
    <w:rsid w:val="004F0ED3"/>
    <w:rsid w:val="004F1207"/>
    <w:rsid w:val="004F12AF"/>
    <w:rsid w:val="004F12EA"/>
    <w:rsid w:val="004F163D"/>
    <w:rsid w:val="004F18BE"/>
    <w:rsid w:val="004F1A2F"/>
    <w:rsid w:val="004F1D43"/>
    <w:rsid w:val="004F20F4"/>
    <w:rsid w:val="004F2235"/>
    <w:rsid w:val="004F2334"/>
    <w:rsid w:val="004F2373"/>
    <w:rsid w:val="004F26D3"/>
    <w:rsid w:val="004F26ED"/>
    <w:rsid w:val="004F275D"/>
    <w:rsid w:val="004F28E9"/>
    <w:rsid w:val="004F29A0"/>
    <w:rsid w:val="004F29AA"/>
    <w:rsid w:val="004F2DA8"/>
    <w:rsid w:val="004F3040"/>
    <w:rsid w:val="004F314E"/>
    <w:rsid w:val="004F31D3"/>
    <w:rsid w:val="004F3708"/>
    <w:rsid w:val="004F4005"/>
    <w:rsid w:val="004F43D8"/>
    <w:rsid w:val="004F4B79"/>
    <w:rsid w:val="004F4E67"/>
    <w:rsid w:val="004F4E72"/>
    <w:rsid w:val="004F4FC9"/>
    <w:rsid w:val="004F4FCF"/>
    <w:rsid w:val="004F501B"/>
    <w:rsid w:val="004F5095"/>
    <w:rsid w:val="004F5423"/>
    <w:rsid w:val="004F54F5"/>
    <w:rsid w:val="004F5ADA"/>
    <w:rsid w:val="004F5F78"/>
    <w:rsid w:val="004F5FCB"/>
    <w:rsid w:val="004F62C8"/>
    <w:rsid w:val="004F64BD"/>
    <w:rsid w:val="004F6B17"/>
    <w:rsid w:val="004F6D58"/>
    <w:rsid w:val="004F6E7C"/>
    <w:rsid w:val="004F7242"/>
    <w:rsid w:val="004F72ED"/>
    <w:rsid w:val="004F731B"/>
    <w:rsid w:val="004F73AD"/>
    <w:rsid w:val="004F7841"/>
    <w:rsid w:val="004F7A00"/>
    <w:rsid w:val="004F7C5A"/>
    <w:rsid w:val="004F7E0C"/>
    <w:rsid w:val="004F7F78"/>
    <w:rsid w:val="005000F3"/>
    <w:rsid w:val="005002B6"/>
    <w:rsid w:val="00500BB9"/>
    <w:rsid w:val="00500C3B"/>
    <w:rsid w:val="00500C6A"/>
    <w:rsid w:val="00500CCF"/>
    <w:rsid w:val="005010A5"/>
    <w:rsid w:val="005010DB"/>
    <w:rsid w:val="00501442"/>
    <w:rsid w:val="005014F3"/>
    <w:rsid w:val="005015AD"/>
    <w:rsid w:val="00501970"/>
    <w:rsid w:val="00501AC9"/>
    <w:rsid w:val="00501C50"/>
    <w:rsid w:val="00501DAB"/>
    <w:rsid w:val="00501E84"/>
    <w:rsid w:val="005020C3"/>
    <w:rsid w:val="005021A2"/>
    <w:rsid w:val="005023A8"/>
    <w:rsid w:val="005023D7"/>
    <w:rsid w:val="00502660"/>
    <w:rsid w:val="00502818"/>
    <w:rsid w:val="00502B67"/>
    <w:rsid w:val="00502CE4"/>
    <w:rsid w:val="00503364"/>
    <w:rsid w:val="0050382F"/>
    <w:rsid w:val="00503BE5"/>
    <w:rsid w:val="005043F8"/>
    <w:rsid w:val="00504532"/>
    <w:rsid w:val="005047A4"/>
    <w:rsid w:val="00504B3B"/>
    <w:rsid w:val="00504DF1"/>
    <w:rsid w:val="00504E40"/>
    <w:rsid w:val="00505121"/>
    <w:rsid w:val="00505127"/>
    <w:rsid w:val="005052E5"/>
    <w:rsid w:val="00505445"/>
    <w:rsid w:val="0050568D"/>
    <w:rsid w:val="00505886"/>
    <w:rsid w:val="005059B3"/>
    <w:rsid w:val="00505C6B"/>
    <w:rsid w:val="00505D45"/>
    <w:rsid w:val="00505EF2"/>
    <w:rsid w:val="0050658B"/>
    <w:rsid w:val="0050676D"/>
    <w:rsid w:val="00506D65"/>
    <w:rsid w:val="0050707A"/>
    <w:rsid w:val="00507085"/>
    <w:rsid w:val="005075B4"/>
    <w:rsid w:val="005077A6"/>
    <w:rsid w:val="0050793F"/>
    <w:rsid w:val="005079B7"/>
    <w:rsid w:val="00507AAA"/>
    <w:rsid w:val="00507ADE"/>
    <w:rsid w:val="00507B6B"/>
    <w:rsid w:val="00507C56"/>
    <w:rsid w:val="00507E6E"/>
    <w:rsid w:val="00507E97"/>
    <w:rsid w:val="00507F55"/>
    <w:rsid w:val="005101BB"/>
    <w:rsid w:val="005103C1"/>
    <w:rsid w:val="005109AF"/>
    <w:rsid w:val="00510E2F"/>
    <w:rsid w:val="00511191"/>
    <w:rsid w:val="0051195F"/>
    <w:rsid w:val="00511C2F"/>
    <w:rsid w:val="00511CED"/>
    <w:rsid w:val="005122E6"/>
    <w:rsid w:val="00512342"/>
    <w:rsid w:val="005123C2"/>
    <w:rsid w:val="00512436"/>
    <w:rsid w:val="005124EB"/>
    <w:rsid w:val="00512973"/>
    <w:rsid w:val="00512994"/>
    <w:rsid w:val="00512E70"/>
    <w:rsid w:val="00512E99"/>
    <w:rsid w:val="00513110"/>
    <w:rsid w:val="005137F2"/>
    <w:rsid w:val="00513980"/>
    <w:rsid w:val="00513CCA"/>
    <w:rsid w:val="00513EFD"/>
    <w:rsid w:val="0051416D"/>
    <w:rsid w:val="0051448A"/>
    <w:rsid w:val="005144A7"/>
    <w:rsid w:val="0051484D"/>
    <w:rsid w:val="00514AED"/>
    <w:rsid w:val="00515013"/>
    <w:rsid w:val="0051553F"/>
    <w:rsid w:val="005155F6"/>
    <w:rsid w:val="0051566A"/>
    <w:rsid w:val="00515745"/>
    <w:rsid w:val="00516188"/>
    <w:rsid w:val="0051652C"/>
    <w:rsid w:val="0051678D"/>
    <w:rsid w:val="005167FB"/>
    <w:rsid w:val="00516A6F"/>
    <w:rsid w:val="00516C50"/>
    <w:rsid w:val="00516C58"/>
    <w:rsid w:val="00516DDC"/>
    <w:rsid w:val="00516EDD"/>
    <w:rsid w:val="00517255"/>
    <w:rsid w:val="00517558"/>
    <w:rsid w:val="00517664"/>
    <w:rsid w:val="00517FF6"/>
    <w:rsid w:val="00520661"/>
    <w:rsid w:val="00520870"/>
    <w:rsid w:val="0052102A"/>
    <w:rsid w:val="005213A9"/>
    <w:rsid w:val="005217FB"/>
    <w:rsid w:val="00521AE8"/>
    <w:rsid w:val="00521B37"/>
    <w:rsid w:val="00521B4F"/>
    <w:rsid w:val="00521CE2"/>
    <w:rsid w:val="0052203C"/>
    <w:rsid w:val="0052223A"/>
    <w:rsid w:val="005223AE"/>
    <w:rsid w:val="00522C64"/>
    <w:rsid w:val="00522E53"/>
    <w:rsid w:val="0052312D"/>
    <w:rsid w:val="00523399"/>
    <w:rsid w:val="0052367F"/>
    <w:rsid w:val="005236E2"/>
    <w:rsid w:val="00523702"/>
    <w:rsid w:val="0052384F"/>
    <w:rsid w:val="0052386E"/>
    <w:rsid w:val="00523D52"/>
    <w:rsid w:val="00523DD0"/>
    <w:rsid w:val="00523E96"/>
    <w:rsid w:val="00523F0E"/>
    <w:rsid w:val="00523FCB"/>
    <w:rsid w:val="0052401A"/>
    <w:rsid w:val="005244BB"/>
    <w:rsid w:val="005244C2"/>
    <w:rsid w:val="0052454C"/>
    <w:rsid w:val="005248BE"/>
    <w:rsid w:val="005248D2"/>
    <w:rsid w:val="00524A00"/>
    <w:rsid w:val="00524B56"/>
    <w:rsid w:val="005250E9"/>
    <w:rsid w:val="0052526F"/>
    <w:rsid w:val="005253B9"/>
    <w:rsid w:val="005256A2"/>
    <w:rsid w:val="00525D7B"/>
    <w:rsid w:val="0052615C"/>
    <w:rsid w:val="0052680D"/>
    <w:rsid w:val="00526997"/>
    <w:rsid w:val="005269DF"/>
    <w:rsid w:val="00526A8D"/>
    <w:rsid w:val="00526BA9"/>
    <w:rsid w:val="0052732D"/>
    <w:rsid w:val="0052748A"/>
    <w:rsid w:val="005276CF"/>
    <w:rsid w:val="005277BF"/>
    <w:rsid w:val="00530073"/>
    <w:rsid w:val="00530212"/>
    <w:rsid w:val="00530750"/>
    <w:rsid w:val="00530976"/>
    <w:rsid w:val="00530CAC"/>
    <w:rsid w:val="00530D0A"/>
    <w:rsid w:val="00530FC5"/>
    <w:rsid w:val="005311EA"/>
    <w:rsid w:val="0053129D"/>
    <w:rsid w:val="005321EA"/>
    <w:rsid w:val="005323D9"/>
    <w:rsid w:val="005323DA"/>
    <w:rsid w:val="005326C4"/>
    <w:rsid w:val="005326D1"/>
    <w:rsid w:val="00532825"/>
    <w:rsid w:val="00532CC6"/>
    <w:rsid w:val="00532D8D"/>
    <w:rsid w:val="00532D94"/>
    <w:rsid w:val="0053341D"/>
    <w:rsid w:val="005334FC"/>
    <w:rsid w:val="00533639"/>
    <w:rsid w:val="00533790"/>
    <w:rsid w:val="005339A5"/>
    <w:rsid w:val="005341EE"/>
    <w:rsid w:val="00534227"/>
    <w:rsid w:val="0053459F"/>
    <w:rsid w:val="00534644"/>
    <w:rsid w:val="00534782"/>
    <w:rsid w:val="0053491B"/>
    <w:rsid w:val="00534BA8"/>
    <w:rsid w:val="00534DD2"/>
    <w:rsid w:val="00534DDE"/>
    <w:rsid w:val="00535568"/>
    <w:rsid w:val="0053557A"/>
    <w:rsid w:val="00535845"/>
    <w:rsid w:val="0053598F"/>
    <w:rsid w:val="00535ACC"/>
    <w:rsid w:val="00535AD2"/>
    <w:rsid w:val="00535BEA"/>
    <w:rsid w:val="00535DC7"/>
    <w:rsid w:val="00535EA6"/>
    <w:rsid w:val="00535F02"/>
    <w:rsid w:val="00536020"/>
    <w:rsid w:val="0053655B"/>
    <w:rsid w:val="00536C7A"/>
    <w:rsid w:val="00536E79"/>
    <w:rsid w:val="00536EC8"/>
    <w:rsid w:val="00536EFE"/>
    <w:rsid w:val="00537555"/>
    <w:rsid w:val="0053755F"/>
    <w:rsid w:val="005377B9"/>
    <w:rsid w:val="00537833"/>
    <w:rsid w:val="00537CB2"/>
    <w:rsid w:val="00537F7E"/>
    <w:rsid w:val="00540280"/>
    <w:rsid w:val="00540D7D"/>
    <w:rsid w:val="00541202"/>
    <w:rsid w:val="005413AA"/>
    <w:rsid w:val="0054157A"/>
    <w:rsid w:val="005415EA"/>
    <w:rsid w:val="0054198C"/>
    <w:rsid w:val="00541C9C"/>
    <w:rsid w:val="00541E0B"/>
    <w:rsid w:val="005420A1"/>
    <w:rsid w:val="0054238C"/>
    <w:rsid w:val="00542782"/>
    <w:rsid w:val="0054293C"/>
    <w:rsid w:val="00542C8D"/>
    <w:rsid w:val="00542E7D"/>
    <w:rsid w:val="00542E90"/>
    <w:rsid w:val="00542EB8"/>
    <w:rsid w:val="00543293"/>
    <w:rsid w:val="005434BB"/>
    <w:rsid w:val="005439E4"/>
    <w:rsid w:val="00543B10"/>
    <w:rsid w:val="00543B1D"/>
    <w:rsid w:val="00543CB9"/>
    <w:rsid w:val="00543FCD"/>
    <w:rsid w:val="00544238"/>
    <w:rsid w:val="00544555"/>
    <w:rsid w:val="00544894"/>
    <w:rsid w:val="00544A07"/>
    <w:rsid w:val="00544A0B"/>
    <w:rsid w:val="00544BF6"/>
    <w:rsid w:val="00544C18"/>
    <w:rsid w:val="00544E24"/>
    <w:rsid w:val="00544FBF"/>
    <w:rsid w:val="0054534F"/>
    <w:rsid w:val="00545515"/>
    <w:rsid w:val="0054566A"/>
    <w:rsid w:val="00545E3F"/>
    <w:rsid w:val="005460AC"/>
    <w:rsid w:val="00546150"/>
    <w:rsid w:val="0054616F"/>
    <w:rsid w:val="00546209"/>
    <w:rsid w:val="005462C4"/>
    <w:rsid w:val="00546460"/>
    <w:rsid w:val="005465CD"/>
    <w:rsid w:val="00546A50"/>
    <w:rsid w:val="00546AB2"/>
    <w:rsid w:val="00546B1F"/>
    <w:rsid w:val="00546B26"/>
    <w:rsid w:val="00546CF9"/>
    <w:rsid w:val="00546D01"/>
    <w:rsid w:val="00546D23"/>
    <w:rsid w:val="00546ECA"/>
    <w:rsid w:val="005473D7"/>
    <w:rsid w:val="00547428"/>
    <w:rsid w:val="00547556"/>
    <w:rsid w:val="00547732"/>
    <w:rsid w:val="00547BA4"/>
    <w:rsid w:val="00547BCC"/>
    <w:rsid w:val="00547DAD"/>
    <w:rsid w:val="00547FE4"/>
    <w:rsid w:val="0055002D"/>
    <w:rsid w:val="00550338"/>
    <w:rsid w:val="0055042F"/>
    <w:rsid w:val="00550444"/>
    <w:rsid w:val="00550613"/>
    <w:rsid w:val="005506BB"/>
    <w:rsid w:val="0055089F"/>
    <w:rsid w:val="0055093C"/>
    <w:rsid w:val="005509AC"/>
    <w:rsid w:val="00550E15"/>
    <w:rsid w:val="00551158"/>
    <w:rsid w:val="005511A4"/>
    <w:rsid w:val="00551587"/>
    <w:rsid w:val="005515A9"/>
    <w:rsid w:val="005515B2"/>
    <w:rsid w:val="0055175F"/>
    <w:rsid w:val="00551867"/>
    <w:rsid w:val="00551FF5"/>
    <w:rsid w:val="00552287"/>
    <w:rsid w:val="005525BE"/>
    <w:rsid w:val="00552765"/>
    <w:rsid w:val="00552849"/>
    <w:rsid w:val="00552875"/>
    <w:rsid w:val="005528C8"/>
    <w:rsid w:val="00552D9D"/>
    <w:rsid w:val="00552EC5"/>
    <w:rsid w:val="00552F63"/>
    <w:rsid w:val="0055311D"/>
    <w:rsid w:val="0055368E"/>
    <w:rsid w:val="005538EA"/>
    <w:rsid w:val="005539E8"/>
    <w:rsid w:val="00553C04"/>
    <w:rsid w:val="005543C3"/>
    <w:rsid w:val="005543E8"/>
    <w:rsid w:val="005544C0"/>
    <w:rsid w:val="00554B6F"/>
    <w:rsid w:val="00554B7E"/>
    <w:rsid w:val="00554E1B"/>
    <w:rsid w:val="00554F77"/>
    <w:rsid w:val="005556CC"/>
    <w:rsid w:val="005557C9"/>
    <w:rsid w:val="00555889"/>
    <w:rsid w:val="0055589B"/>
    <w:rsid w:val="00556096"/>
    <w:rsid w:val="005563CA"/>
    <w:rsid w:val="005563FF"/>
    <w:rsid w:val="00556798"/>
    <w:rsid w:val="00556A46"/>
    <w:rsid w:val="00556B3B"/>
    <w:rsid w:val="005570E9"/>
    <w:rsid w:val="00557775"/>
    <w:rsid w:val="00557854"/>
    <w:rsid w:val="005579D0"/>
    <w:rsid w:val="00557A1A"/>
    <w:rsid w:val="00557A45"/>
    <w:rsid w:val="00557BB5"/>
    <w:rsid w:val="00557C43"/>
    <w:rsid w:val="00557E68"/>
    <w:rsid w:val="00557F4D"/>
    <w:rsid w:val="0056047C"/>
    <w:rsid w:val="00560837"/>
    <w:rsid w:val="005609BC"/>
    <w:rsid w:val="00560A17"/>
    <w:rsid w:val="00560A5D"/>
    <w:rsid w:val="00560F17"/>
    <w:rsid w:val="00561100"/>
    <w:rsid w:val="005613EC"/>
    <w:rsid w:val="0056197B"/>
    <w:rsid w:val="00561C87"/>
    <w:rsid w:val="00561F61"/>
    <w:rsid w:val="0056201B"/>
    <w:rsid w:val="0056210A"/>
    <w:rsid w:val="00562365"/>
    <w:rsid w:val="0056236C"/>
    <w:rsid w:val="0056296C"/>
    <w:rsid w:val="00562A0A"/>
    <w:rsid w:val="00562EBE"/>
    <w:rsid w:val="005630ED"/>
    <w:rsid w:val="0056313F"/>
    <w:rsid w:val="00563303"/>
    <w:rsid w:val="005633DF"/>
    <w:rsid w:val="005636DE"/>
    <w:rsid w:val="00563723"/>
    <w:rsid w:val="00563773"/>
    <w:rsid w:val="005642F3"/>
    <w:rsid w:val="0056493A"/>
    <w:rsid w:val="005649EB"/>
    <w:rsid w:val="00564AE9"/>
    <w:rsid w:val="00564D87"/>
    <w:rsid w:val="0056501F"/>
    <w:rsid w:val="005650B6"/>
    <w:rsid w:val="00565197"/>
    <w:rsid w:val="00565312"/>
    <w:rsid w:val="0056543C"/>
    <w:rsid w:val="0056579B"/>
    <w:rsid w:val="005658CA"/>
    <w:rsid w:val="00565B59"/>
    <w:rsid w:val="00565C78"/>
    <w:rsid w:val="00566240"/>
    <w:rsid w:val="0056625E"/>
    <w:rsid w:val="005668EC"/>
    <w:rsid w:val="00566A39"/>
    <w:rsid w:val="00566A43"/>
    <w:rsid w:val="00566AF2"/>
    <w:rsid w:val="00566B04"/>
    <w:rsid w:val="00566C7B"/>
    <w:rsid w:val="00566D2E"/>
    <w:rsid w:val="00566F6D"/>
    <w:rsid w:val="00567098"/>
    <w:rsid w:val="00567141"/>
    <w:rsid w:val="005672C0"/>
    <w:rsid w:val="00567374"/>
    <w:rsid w:val="00567855"/>
    <w:rsid w:val="0056790C"/>
    <w:rsid w:val="00567AA6"/>
    <w:rsid w:val="00567AE0"/>
    <w:rsid w:val="00567B65"/>
    <w:rsid w:val="00567B9B"/>
    <w:rsid w:val="00567E29"/>
    <w:rsid w:val="00567E52"/>
    <w:rsid w:val="00570299"/>
    <w:rsid w:val="0057039A"/>
    <w:rsid w:val="00570709"/>
    <w:rsid w:val="005707B5"/>
    <w:rsid w:val="0057080F"/>
    <w:rsid w:val="00570985"/>
    <w:rsid w:val="005709EA"/>
    <w:rsid w:val="00570C99"/>
    <w:rsid w:val="00570CC6"/>
    <w:rsid w:val="00570E02"/>
    <w:rsid w:val="00570E42"/>
    <w:rsid w:val="0057105C"/>
    <w:rsid w:val="005712F3"/>
    <w:rsid w:val="00571507"/>
    <w:rsid w:val="00571514"/>
    <w:rsid w:val="0057175D"/>
    <w:rsid w:val="00571DC4"/>
    <w:rsid w:val="0057229B"/>
    <w:rsid w:val="005726E4"/>
    <w:rsid w:val="00572758"/>
    <w:rsid w:val="0057287D"/>
    <w:rsid w:val="00572899"/>
    <w:rsid w:val="00572A70"/>
    <w:rsid w:val="00572C32"/>
    <w:rsid w:val="005734CA"/>
    <w:rsid w:val="00573895"/>
    <w:rsid w:val="005738B5"/>
    <w:rsid w:val="00573BAA"/>
    <w:rsid w:val="00573BCD"/>
    <w:rsid w:val="00573D32"/>
    <w:rsid w:val="00573E0F"/>
    <w:rsid w:val="00573E16"/>
    <w:rsid w:val="0057449B"/>
    <w:rsid w:val="00574AFA"/>
    <w:rsid w:val="00574EF7"/>
    <w:rsid w:val="00575083"/>
    <w:rsid w:val="005752D8"/>
    <w:rsid w:val="00575352"/>
    <w:rsid w:val="005758A4"/>
    <w:rsid w:val="005758DB"/>
    <w:rsid w:val="00575C83"/>
    <w:rsid w:val="00575FC6"/>
    <w:rsid w:val="00575FCE"/>
    <w:rsid w:val="0057607C"/>
    <w:rsid w:val="005762BA"/>
    <w:rsid w:val="00576326"/>
    <w:rsid w:val="00576612"/>
    <w:rsid w:val="0057679B"/>
    <w:rsid w:val="00576843"/>
    <w:rsid w:val="00576A66"/>
    <w:rsid w:val="00576C35"/>
    <w:rsid w:val="00576D79"/>
    <w:rsid w:val="005773C7"/>
    <w:rsid w:val="00577736"/>
    <w:rsid w:val="00577751"/>
    <w:rsid w:val="00577954"/>
    <w:rsid w:val="005779E6"/>
    <w:rsid w:val="00577B35"/>
    <w:rsid w:val="00577E5D"/>
    <w:rsid w:val="00577F09"/>
    <w:rsid w:val="00577FA3"/>
    <w:rsid w:val="005800B0"/>
    <w:rsid w:val="005802B0"/>
    <w:rsid w:val="00580398"/>
    <w:rsid w:val="00580464"/>
    <w:rsid w:val="005808D5"/>
    <w:rsid w:val="00580A2D"/>
    <w:rsid w:val="00580A45"/>
    <w:rsid w:val="00580B82"/>
    <w:rsid w:val="00580C61"/>
    <w:rsid w:val="00580F1B"/>
    <w:rsid w:val="005812AB"/>
    <w:rsid w:val="00581418"/>
    <w:rsid w:val="005816C7"/>
    <w:rsid w:val="00581AC6"/>
    <w:rsid w:val="00581AD2"/>
    <w:rsid w:val="00581C3C"/>
    <w:rsid w:val="005825D1"/>
    <w:rsid w:val="005826A6"/>
    <w:rsid w:val="005826CC"/>
    <w:rsid w:val="005826EE"/>
    <w:rsid w:val="0058289A"/>
    <w:rsid w:val="00582B58"/>
    <w:rsid w:val="00582BB7"/>
    <w:rsid w:val="00582C90"/>
    <w:rsid w:val="00582C94"/>
    <w:rsid w:val="00583828"/>
    <w:rsid w:val="00583C5B"/>
    <w:rsid w:val="005840C1"/>
    <w:rsid w:val="00584109"/>
    <w:rsid w:val="005842A7"/>
    <w:rsid w:val="0058458F"/>
    <w:rsid w:val="0058498D"/>
    <w:rsid w:val="00584C24"/>
    <w:rsid w:val="005853EF"/>
    <w:rsid w:val="005854CC"/>
    <w:rsid w:val="00585872"/>
    <w:rsid w:val="005859CB"/>
    <w:rsid w:val="00585F39"/>
    <w:rsid w:val="00586233"/>
    <w:rsid w:val="005862BA"/>
    <w:rsid w:val="00586386"/>
    <w:rsid w:val="0058650D"/>
    <w:rsid w:val="00586960"/>
    <w:rsid w:val="00586A01"/>
    <w:rsid w:val="00586C36"/>
    <w:rsid w:val="00586D87"/>
    <w:rsid w:val="00586E68"/>
    <w:rsid w:val="005870C2"/>
    <w:rsid w:val="005871CD"/>
    <w:rsid w:val="005875A0"/>
    <w:rsid w:val="00587B16"/>
    <w:rsid w:val="00587B69"/>
    <w:rsid w:val="00587B74"/>
    <w:rsid w:val="00587B9A"/>
    <w:rsid w:val="00587C12"/>
    <w:rsid w:val="00587F97"/>
    <w:rsid w:val="005901C2"/>
    <w:rsid w:val="00590385"/>
    <w:rsid w:val="0059069F"/>
    <w:rsid w:val="00590B45"/>
    <w:rsid w:val="00590F05"/>
    <w:rsid w:val="00590F26"/>
    <w:rsid w:val="00590F3A"/>
    <w:rsid w:val="0059140C"/>
    <w:rsid w:val="00591502"/>
    <w:rsid w:val="005915AD"/>
    <w:rsid w:val="0059181C"/>
    <w:rsid w:val="00591983"/>
    <w:rsid w:val="00591DC6"/>
    <w:rsid w:val="00591F6D"/>
    <w:rsid w:val="00592001"/>
    <w:rsid w:val="005920A6"/>
    <w:rsid w:val="00592521"/>
    <w:rsid w:val="00592B59"/>
    <w:rsid w:val="00592CE1"/>
    <w:rsid w:val="00592E96"/>
    <w:rsid w:val="00593073"/>
    <w:rsid w:val="0059323A"/>
    <w:rsid w:val="005932FF"/>
    <w:rsid w:val="00593547"/>
    <w:rsid w:val="00593BA0"/>
    <w:rsid w:val="00594333"/>
    <w:rsid w:val="005947F0"/>
    <w:rsid w:val="00594961"/>
    <w:rsid w:val="00594B40"/>
    <w:rsid w:val="00594C12"/>
    <w:rsid w:val="00594DDE"/>
    <w:rsid w:val="00594ED5"/>
    <w:rsid w:val="005950CB"/>
    <w:rsid w:val="00595569"/>
    <w:rsid w:val="005955E0"/>
    <w:rsid w:val="0059563E"/>
    <w:rsid w:val="0059588B"/>
    <w:rsid w:val="00595B6E"/>
    <w:rsid w:val="00595BCC"/>
    <w:rsid w:val="00595C6C"/>
    <w:rsid w:val="00595DE8"/>
    <w:rsid w:val="00595E86"/>
    <w:rsid w:val="005961F3"/>
    <w:rsid w:val="00596325"/>
    <w:rsid w:val="00596602"/>
    <w:rsid w:val="00596819"/>
    <w:rsid w:val="0059682B"/>
    <w:rsid w:val="0059694A"/>
    <w:rsid w:val="00596954"/>
    <w:rsid w:val="00596A31"/>
    <w:rsid w:val="005970D0"/>
    <w:rsid w:val="00597268"/>
    <w:rsid w:val="005973EA"/>
    <w:rsid w:val="0059756C"/>
    <w:rsid w:val="0059766B"/>
    <w:rsid w:val="005978C6"/>
    <w:rsid w:val="00597A98"/>
    <w:rsid w:val="00597AC0"/>
    <w:rsid w:val="00597AE1"/>
    <w:rsid w:val="005A01DB"/>
    <w:rsid w:val="005A05DC"/>
    <w:rsid w:val="005A0688"/>
    <w:rsid w:val="005A0959"/>
    <w:rsid w:val="005A0AB8"/>
    <w:rsid w:val="005A0B6D"/>
    <w:rsid w:val="005A0CE6"/>
    <w:rsid w:val="005A0DC8"/>
    <w:rsid w:val="005A1255"/>
    <w:rsid w:val="005A1370"/>
    <w:rsid w:val="005A13B6"/>
    <w:rsid w:val="005A1414"/>
    <w:rsid w:val="005A14A3"/>
    <w:rsid w:val="005A14F0"/>
    <w:rsid w:val="005A2209"/>
    <w:rsid w:val="005A2603"/>
    <w:rsid w:val="005A26C5"/>
    <w:rsid w:val="005A283A"/>
    <w:rsid w:val="005A2A64"/>
    <w:rsid w:val="005A2B68"/>
    <w:rsid w:val="005A2C9F"/>
    <w:rsid w:val="005A2FBE"/>
    <w:rsid w:val="005A32BF"/>
    <w:rsid w:val="005A3381"/>
    <w:rsid w:val="005A33C9"/>
    <w:rsid w:val="005A3E78"/>
    <w:rsid w:val="005A3EE6"/>
    <w:rsid w:val="005A3EE9"/>
    <w:rsid w:val="005A4069"/>
    <w:rsid w:val="005A417D"/>
    <w:rsid w:val="005A4354"/>
    <w:rsid w:val="005A4598"/>
    <w:rsid w:val="005A4D9C"/>
    <w:rsid w:val="005A4EB0"/>
    <w:rsid w:val="005A5CA9"/>
    <w:rsid w:val="005A5D67"/>
    <w:rsid w:val="005A5FEB"/>
    <w:rsid w:val="005A60BB"/>
    <w:rsid w:val="005A612B"/>
    <w:rsid w:val="005A6275"/>
    <w:rsid w:val="005A64E3"/>
    <w:rsid w:val="005A6693"/>
    <w:rsid w:val="005A66C0"/>
    <w:rsid w:val="005A6836"/>
    <w:rsid w:val="005A6910"/>
    <w:rsid w:val="005A69BF"/>
    <w:rsid w:val="005A6B13"/>
    <w:rsid w:val="005A6B37"/>
    <w:rsid w:val="005A6FA4"/>
    <w:rsid w:val="005A732B"/>
    <w:rsid w:val="005A74CD"/>
    <w:rsid w:val="005A7540"/>
    <w:rsid w:val="005A7549"/>
    <w:rsid w:val="005A7738"/>
    <w:rsid w:val="005A786E"/>
    <w:rsid w:val="005A78BA"/>
    <w:rsid w:val="005A796B"/>
    <w:rsid w:val="005A7EFB"/>
    <w:rsid w:val="005B03B0"/>
    <w:rsid w:val="005B0551"/>
    <w:rsid w:val="005B0617"/>
    <w:rsid w:val="005B081F"/>
    <w:rsid w:val="005B0DA0"/>
    <w:rsid w:val="005B1014"/>
    <w:rsid w:val="005B10A9"/>
    <w:rsid w:val="005B140B"/>
    <w:rsid w:val="005B1EC7"/>
    <w:rsid w:val="005B2084"/>
    <w:rsid w:val="005B2140"/>
    <w:rsid w:val="005B2219"/>
    <w:rsid w:val="005B22E3"/>
    <w:rsid w:val="005B2447"/>
    <w:rsid w:val="005B26D0"/>
    <w:rsid w:val="005B27AD"/>
    <w:rsid w:val="005B29AA"/>
    <w:rsid w:val="005B2DE0"/>
    <w:rsid w:val="005B2ECE"/>
    <w:rsid w:val="005B2FA7"/>
    <w:rsid w:val="005B2FE1"/>
    <w:rsid w:val="005B31B6"/>
    <w:rsid w:val="005B3294"/>
    <w:rsid w:val="005B37EB"/>
    <w:rsid w:val="005B3AEE"/>
    <w:rsid w:val="005B3B9B"/>
    <w:rsid w:val="005B3FE0"/>
    <w:rsid w:val="005B4130"/>
    <w:rsid w:val="005B47FA"/>
    <w:rsid w:val="005B4FC9"/>
    <w:rsid w:val="005B4FD2"/>
    <w:rsid w:val="005B5160"/>
    <w:rsid w:val="005B53D3"/>
    <w:rsid w:val="005B5629"/>
    <w:rsid w:val="005B56A5"/>
    <w:rsid w:val="005B57AA"/>
    <w:rsid w:val="005B5ACD"/>
    <w:rsid w:val="005B61A7"/>
    <w:rsid w:val="005B6394"/>
    <w:rsid w:val="005B6BE9"/>
    <w:rsid w:val="005B6E2F"/>
    <w:rsid w:val="005B7081"/>
    <w:rsid w:val="005B716B"/>
    <w:rsid w:val="005B726F"/>
    <w:rsid w:val="005B74DC"/>
    <w:rsid w:val="005B76DA"/>
    <w:rsid w:val="005B776A"/>
    <w:rsid w:val="005B77E8"/>
    <w:rsid w:val="005B7C28"/>
    <w:rsid w:val="005B7DA0"/>
    <w:rsid w:val="005B7DD0"/>
    <w:rsid w:val="005B7F3D"/>
    <w:rsid w:val="005C00F3"/>
    <w:rsid w:val="005C07E8"/>
    <w:rsid w:val="005C0810"/>
    <w:rsid w:val="005C0B55"/>
    <w:rsid w:val="005C140F"/>
    <w:rsid w:val="005C1956"/>
    <w:rsid w:val="005C1A1B"/>
    <w:rsid w:val="005C1D0C"/>
    <w:rsid w:val="005C1F9D"/>
    <w:rsid w:val="005C212B"/>
    <w:rsid w:val="005C23D6"/>
    <w:rsid w:val="005C251E"/>
    <w:rsid w:val="005C2B3B"/>
    <w:rsid w:val="005C2BCD"/>
    <w:rsid w:val="005C315D"/>
    <w:rsid w:val="005C341A"/>
    <w:rsid w:val="005C38C5"/>
    <w:rsid w:val="005C38D5"/>
    <w:rsid w:val="005C38EB"/>
    <w:rsid w:val="005C3D60"/>
    <w:rsid w:val="005C40A0"/>
    <w:rsid w:val="005C4278"/>
    <w:rsid w:val="005C4341"/>
    <w:rsid w:val="005C43E5"/>
    <w:rsid w:val="005C452A"/>
    <w:rsid w:val="005C4EBC"/>
    <w:rsid w:val="005C509E"/>
    <w:rsid w:val="005C5557"/>
    <w:rsid w:val="005C55E8"/>
    <w:rsid w:val="005C577C"/>
    <w:rsid w:val="005C57C1"/>
    <w:rsid w:val="005C5928"/>
    <w:rsid w:val="005C5A95"/>
    <w:rsid w:val="005C5C14"/>
    <w:rsid w:val="005C5D92"/>
    <w:rsid w:val="005C5EE8"/>
    <w:rsid w:val="005C6876"/>
    <w:rsid w:val="005C6A22"/>
    <w:rsid w:val="005C6AB9"/>
    <w:rsid w:val="005C6C81"/>
    <w:rsid w:val="005C6D05"/>
    <w:rsid w:val="005C6FDD"/>
    <w:rsid w:val="005C76DA"/>
    <w:rsid w:val="005C790E"/>
    <w:rsid w:val="005C7940"/>
    <w:rsid w:val="005C799A"/>
    <w:rsid w:val="005C79C2"/>
    <w:rsid w:val="005C7C7E"/>
    <w:rsid w:val="005C7C9D"/>
    <w:rsid w:val="005C7CC7"/>
    <w:rsid w:val="005C7DB3"/>
    <w:rsid w:val="005C7DC5"/>
    <w:rsid w:val="005D00DB"/>
    <w:rsid w:val="005D0111"/>
    <w:rsid w:val="005D09BA"/>
    <w:rsid w:val="005D0BD9"/>
    <w:rsid w:val="005D0D29"/>
    <w:rsid w:val="005D0E31"/>
    <w:rsid w:val="005D101D"/>
    <w:rsid w:val="005D11C7"/>
    <w:rsid w:val="005D138B"/>
    <w:rsid w:val="005D1675"/>
    <w:rsid w:val="005D1A74"/>
    <w:rsid w:val="005D1B94"/>
    <w:rsid w:val="005D1BC8"/>
    <w:rsid w:val="005D1D7B"/>
    <w:rsid w:val="005D2181"/>
    <w:rsid w:val="005D21BC"/>
    <w:rsid w:val="005D2450"/>
    <w:rsid w:val="005D25F1"/>
    <w:rsid w:val="005D271E"/>
    <w:rsid w:val="005D277A"/>
    <w:rsid w:val="005D2848"/>
    <w:rsid w:val="005D29FD"/>
    <w:rsid w:val="005D2A43"/>
    <w:rsid w:val="005D2C68"/>
    <w:rsid w:val="005D2F86"/>
    <w:rsid w:val="005D30F5"/>
    <w:rsid w:val="005D33D0"/>
    <w:rsid w:val="005D3520"/>
    <w:rsid w:val="005D3D3B"/>
    <w:rsid w:val="005D3E8C"/>
    <w:rsid w:val="005D417B"/>
    <w:rsid w:val="005D4407"/>
    <w:rsid w:val="005D4B0B"/>
    <w:rsid w:val="005D4B3D"/>
    <w:rsid w:val="005D4D90"/>
    <w:rsid w:val="005D50AE"/>
    <w:rsid w:val="005D528B"/>
    <w:rsid w:val="005D5C6D"/>
    <w:rsid w:val="005D610A"/>
    <w:rsid w:val="005D6692"/>
    <w:rsid w:val="005D66B7"/>
    <w:rsid w:val="005D6C17"/>
    <w:rsid w:val="005D6CD5"/>
    <w:rsid w:val="005D75AD"/>
    <w:rsid w:val="005D76CA"/>
    <w:rsid w:val="005D77BC"/>
    <w:rsid w:val="005D7901"/>
    <w:rsid w:val="005D7941"/>
    <w:rsid w:val="005D7B5E"/>
    <w:rsid w:val="005E04AE"/>
    <w:rsid w:val="005E07BD"/>
    <w:rsid w:val="005E0D82"/>
    <w:rsid w:val="005E0E88"/>
    <w:rsid w:val="005E118E"/>
    <w:rsid w:val="005E137B"/>
    <w:rsid w:val="005E1432"/>
    <w:rsid w:val="005E1566"/>
    <w:rsid w:val="005E1A5E"/>
    <w:rsid w:val="005E1D27"/>
    <w:rsid w:val="005E1EB7"/>
    <w:rsid w:val="005E1EBF"/>
    <w:rsid w:val="005E1F18"/>
    <w:rsid w:val="005E25B3"/>
    <w:rsid w:val="005E266D"/>
    <w:rsid w:val="005E2704"/>
    <w:rsid w:val="005E2724"/>
    <w:rsid w:val="005E289D"/>
    <w:rsid w:val="005E2D3B"/>
    <w:rsid w:val="005E2FB9"/>
    <w:rsid w:val="005E32F6"/>
    <w:rsid w:val="005E3E38"/>
    <w:rsid w:val="005E3E77"/>
    <w:rsid w:val="005E3FAB"/>
    <w:rsid w:val="005E40F2"/>
    <w:rsid w:val="005E40FF"/>
    <w:rsid w:val="005E4180"/>
    <w:rsid w:val="005E43F5"/>
    <w:rsid w:val="005E4524"/>
    <w:rsid w:val="005E4868"/>
    <w:rsid w:val="005E4ABA"/>
    <w:rsid w:val="005E4E7B"/>
    <w:rsid w:val="005E4F53"/>
    <w:rsid w:val="005E4FE3"/>
    <w:rsid w:val="005E51D1"/>
    <w:rsid w:val="005E5372"/>
    <w:rsid w:val="005E59DB"/>
    <w:rsid w:val="005E5AAD"/>
    <w:rsid w:val="005E5DD0"/>
    <w:rsid w:val="005E61E0"/>
    <w:rsid w:val="005E63BA"/>
    <w:rsid w:val="005E6400"/>
    <w:rsid w:val="005E6527"/>
    <w:rsid w:val="005E6801"/>
    <w:rsid w:val="005E6D83"/>
    <w:rsid w:val="005E6DE4"/>
    <w:rsid w:val="005E70A1"/>
    <w:rsid w:val="005E7201"/>
    <w:rsid w:val="005E7227"/>
    <w:rsid w:val="005E74FF"/>
    <w:rsid w:val="005E7503"/>
    <w:rsid w:val="005E7830"/>
    <w:rsid w:val="005E790B"/>
    <w:rsid w:val="005E7930"/>
    <w:rsid w:val="005E7C61"/>
    <w:rsid w:val="005E7DA1"/>
    <w:rsid w:val="005E7EF2"/>
    <w:rsid w:val="005F008C"/>
    <w:rsid w:val="005F03B8"/>
    <w:rsid w:val="005F045E"/>
    <w:rsid w:val="005F10EA"/>
    <w:rsid w:val="005F1132"/>
    <w:rsid w:val="005F132C"/>
    <w:rsid w:val="005F13E4"/>
    <w:rsid w:val="005F1525"/>
    <w:rsid w:val="005F174E"/>
    <w:rsid w:val="005F1A00"/>
    <w:rsid w:val="005F1AE7"/>
    <w:rsid w:val="005F1D99"/>
    <w:rsid w:val="005F2128"/>
    <w:rsid w:val="005F2581"/>
    <w:rsid w:val="005F25E8"/>
    <w:rsid w:val="005F2910"/>
    <w:rsid w:val="005F2D41"/>
    <w:rsid w:val="005F2F68"/>
    <w:rsid w:val="005F2F6E"/>
    <w:rsid w:val="005F2FCB"/>
    <w:rsid w:val="005F314D"/>
    <w:rsid w:val="005F330F"/>
    <w:rsid w:val="005F3AE2"/>
    <w:rsid w:val="005F3E95"/>
    <w:rsid w:val="005F40D9"/>
    <w:rsid w:val="005F412C"/>
    <w:rsid w:val="005F414E"/>
    <w:rsid w:val="005F448D"/>
    <w:rsid w:val="005F4589"/>
    <w:rsid w:val="005F4639"/>
    <w:rsid w:val="005F463A"/>
    <w:rsid w:val="005F4682"/>
    <w:rsid w:val="005F470E"/>
    <w:rsid w:val="005F4A4A"/>
    <w:rsid w:val="005F4B7F"/>
    <w:rsid w:val="005F4C26"/>
    <w:rsid w:val="005F4E20"/>
    <w:rsid w:val="005F4E30"/>
    <w:rsid w:val="005F521F"/>
    <w:rsid w:val="005F524F"/>
    <w:rsid w:val="005F52F9"/>
    <w:rsid w:val="005F54D9"/>
    <w:rsid w:val="005F590D"/>
    <w:rsid w:val="005F60BC"/>
    <w:rsid w:val="005F633E"/>
    <w:rsid w:val="005F6635"/>
    <w:rsid w:val="005F66A4"/>
    <w:rsid w:val="005F690D"/>
    <w:rsid w:val="005F6A7B"/>
    <w:rsid w:val="005F6BC7"/>
    <w:rsid w:val="005F705F"/>
    <w:rsid w:val="005F77F9"/>
    <w:rsid w:val="005F79B3"/>
    <w:rsid w:val="005F7A86"/>
    <w:rsid w:val="005F7ED9"/>
    <w:rsid w:val="00600253"/>
    <w:rsid w:val="00600288"/>
    <w:rsid w:val="006002A3"/>
    <w:rsid w:val="00600450"/>
    <w:rsid w:val="00600929"/>
    <w:rsid w:val="00600B1F"/>
    <w:rsid w:val="00600B32"/>
    <w:rsid w:val="00600C80"/>
    <w:rsid w:val="00600E8B"/>
    <w:rsid w:val="00600F81"/>
    <w:rsid w:val="006015CF"/>
    <w:rsid w:val="006015D2"/>
    <w:rsid w:val="00601AFA"/>
    <w:rsid w:val="00601B9B"/>
    <w:rsid w:val="00601E6C"/>
    <w:rsid w:val="00601EB6"/>
    <w:rsid w:val="00601FC0"/>
    <w:rsid w:val="006020BD"/>
    <w:rsid w:val="0060217B"/>
    <w:rsid w:val="006022E2"/>
    <w:rsid w:val="0060291C"/>
    <w:rsid w:val="00602AB2"/>
    <w:rsid w:val="0060305D"/>
    <w:rsid w:val="00603267"/>
    <w:rsid w:val="0060358B"/>
    <w:rsid w:val="00603667"/>
    <w:rsid w:val="006038F5"/>
    <w:rsid w:val="006039DC"/>
    <w:rsid w:val="00603BEB"/>
    <w:rsid w:val="00603D5E"/>
    <w:rsid w:val="00603D8A"/>
    <w:rsid w:val="00603EB1"/>
    <w:rsid w:val="0060400D"/>
    <w:rsid w:val="00604012"/>
    <w:rsid w:val="00604082"/>
    <w:rsid w:val="00604455"/>
    <w:rsid w:val="006045F3"/>
    <w:rsid w:val="00604668"/>
    <w:rsid w:val="00604F15"/>
    <w:rsid w:val="006051E1"/>
    <w:rsid w:val="0060577D"/>
    <w:rsid w:val="006057BC"/>
    <w:rsid w:val="006057EA"/>
    <w:rsid w:val="00605A25"/>
    <w:rsid w:val="00605C17"/>
    <w:rsid w:val="00606322"/>
    <w:rsid w:val="0060645A"/>
    <w:rsid w:val="006064E1"/>
    <w:rsid w:val="00606525"/>
    <w:rsid w:val="00606938"/>
    <w:rsid w:val="00606A01"/>
    <w:rsid w:val="006070B6"/>
    <w:rsid w:val="00607239"/>
    <w:rsid w:val="0060726B"/>
    <w:rsid w:val="00607304"/>
    <w:rsid w:val="00607512"/>
    <w:rsid w:val="00607580"/>
    <w:rsid w:val="006075F1"/>
    <w:rsid w:val="006076E2"/>
    <w:rsid w:val="006077BF"/>
    <w:rsid w:val="006077FE"/>
    <w:rsid w:val="00607AAF"/>
    <w:rsid w:val="00607D45"/>
    <w:rsid w:val="00607E87"/>
    <w:rsid w:val="00607F3B"/>
    <w:rsid w:val="00610263"/>
    <w:rsid w:val="00610267"/>
    <w:rsid w:val="0061030A"/>
    <w:rsid w:val="00610710"/>
    <w:rsid w:val="006107B4"/>
    <w:rsid w:val="0061083E"/>
    <w:rsid w:val="006108FB"/>
    <w:rsid w:val="00610A99"/>
    <w:rsid w:val="00610B08"/>
    <w:rsid w:val="00610D30"/>
    <w:rsid w:val="00610EF2"/>
    <w:rsid w:val="00610FB8"/>
    <w:rsid w:val="006111D5"/>
    <w:rsid w:val="00611415"/>
    <w:rsid w:val="0061197D"/>
    <w:rsid w:val="00611C1F"/>
    <w:rsid w:val="00611F9D"/>
    <w:rsid w:val="00612072"/>
    <w:rsid w:val="0061233E"/>
    <w:rsid w:val="00612717"/>
    <w:rsid w:val="006129EA"/>
    <w:rsid w:val="00612AA0"/>
    <w:rsid w:val="00612BBE"/>
    <w:rsid w:val="00612C84"/>
    <w:rsid w:val="00612EC7"/>
    <w:rsid w:val="00612EE5"/>
    <w:rsid w:val="00612F14"/>
    <w:rsid w:val="00613578"/>
    <w:rsid w:val="00613874"/>
    <w:rsid w:val="00613CCA"/>
    <w:rsid w:val="00613E7B"/>
    <w:rsid w:val="00614378"/>
    <w:rsid w:val="0061437B"/>
    <w:rsid w:val="0061443D"/>
    <w:rsid w:val="006146B1"/>
    <w:rsid w:val="00614D09"/>
    <w:rsid w:val="00615478"/>
    <w:rsid w:val="006154E8"/>
    <w:rsid w:val="006155CF"/>
    <w:rsid w:val="006156BF"/>
    <w:rsid w:val="00615701"/>
    <w:rsid w:val="006161B6"/>
    <w:rsid w:val="0061676B"/>
    <w:rsid w:val="006168F8"/>
    <w:rsid w:val="0061699D"/>
    <w:rsid w:val="006169AB"/>
    <w:rsid w:val="00616E18"/>
    <w:rsid w:val="0061730A"/>
    <w:rsid w:val="006174DB"/>
    <w:rsid w:val="00617616"/>
    <w:rsid w:val="006179EB"/>
    <w:rsid w:val="00617AA6"/>
    <w:rsid w:val="00617AE0"/>
    <w:rsid w:val="00617BDA"/>
    <w:rsid w:val="00617E62"/>
    <w:rsid w:val="006202E2"/>
    <w:rsid w:val="0062039C"/>
    <w:rsid w:val="00620412"/>
    <w:rsid w:val="00620434"/>
    <w:rsid w:val="00620A96"/>
    <w:rsid w:val="00620AEC"/>
    <w:rsid w:val="00620C06"/>
    <w:rsid w:val="00620C7C"/>
    <w:rsid w:val="00620D76"/>
    <w:rsid w:val="00620DBE"/>
    <w:rsid w:val="00620E51"/>
    <w:rsid w:val="00621024"/>
    <w:rsid w:val="00621211"/>
    <w:rsid w:val="006217A3"/>
    <w:rsid w:val="00621928"/>
    <w:rsid w:val="00621C4D"/>
    <w:rsid w:val="006223AC"/>
    <w:rsid w:val="0062296B"/>
    <w:rsid w:val="00622CCB"/>
    <w:rsid w:val="00622D1B"/>
    <w:rsid w:val="00622FD5"/>
    <w:rsid w:val="0062304D"/>
    <w:rsid w:val="0062328B"/>
    <w:rsid w:val="00623528"/>
    <w:rsid w:val="00623580"/>
    <w:rsid w:val="00623618"/>
    <w:rsid w:val="00623823"/>
    <w:rsid w:val="0062399B"/>
    <w:rsid w:val="00623C1D"/>
    <w:rsid w:val="006240AD"/>
    <w:rsid w:val="00624466"/>
    <w:rsid w:val="00624592"/>
    <w:rsid w:val="006245B7"/>
    <w:rsid w:val="0062467A"/>
    <w:rsid w:val="0062476B"/>
    <w:rsid w:val="00624B76"/>
    <w:rsid w:val="00624E4F"/>
    <w:rsid w:val="00624FB3"/>
    <w:rsid w:val="00625878"/>
    <w:rsid w:val="006258DD"/>
    <w:rsid w:val="00625CC3"/>
    <w:rsid w:val="00625D8E"/>
    <w:rsid w:val="0062621E"/>
    <w:rsid w:val="006264C1"/>
    <w:rsid w:val="00626A08"/>
    <w:rsid w:val="00626C3F"/>
    <w:rsid w:val="00626D81"/>
    <w:rsid w:val="0062715E"/>
    <w:rsid w:val="006275DE"/>
    <w:rsid w:val="0062783D"/>
    <w:rsid w:val="00627ABA"/>
    <w:rsid w:val="00627B14"/>
    <w:rsid w:val="00627B6F"/>
    <w:rsid w:val="00627C99"/>
    <w:rsid w:val="00627CB8"/>
    <w:rsid w:val="00627D47"/>
    <w:rsid w:val="00627DBB"/>
    <w:rsid w:val="00627DF9"/>
    <w:rsid w:val="00627F0B"/>
    <w:rsid w:val="00630709"/>
    <w:rsid w:val="00630860"/>
    <w:rsid w:val="0063087B"/>
    <w:rsid w:val="00630970"/>
    <w:rsid w:val="00630AD4"/>
    <w:rsid w:val="00631125"/>
    <w:rsid w:val="006315D0"/>
    <w:rsid w:val="006316A0"/>
    <w:rsid w:val="006317DC"/>
    <w:rsid w:val="0063191A"/>
    <w:rsid w:val="00631968"/>
    <w:rsid w:val="00631B74"/>
    <w:rsid w:val="00632266"/>
    <w:rsid w:val="0063232A"/>
    <w:rsid w:val="006325AA"/>
    <w:rsid w:val="00632C30"/>
    <w:rsid w:val="00632DF1"/>
    <w:rsid w:val="0063303A"/>
    <w:rsid w:val="006331A6"/>
    <w:rsid w:val="00633245"/>
    <w:rsid w:val="00633253"/>
    <w:rsid w:val="00633AA0"/>
    <w:rsid w:val="00633C84"/>
    <w:rsid w:val="00633C8C"/>
    <w:rsid w:val="00633E58"/>
    <w:rsid w:val="006344FD"/>
    <w:rsid w:val="00634937"/>
    <w:rsid w:val="0063510E"/>
    <w:rsid w:val="00635460"/>
    <w:rsid w:val="00635479"/>
    <w:rsid w:val="0063549A"/>
    <w:rsid w:val="006354D4"/>
    <w:rsid w:val="0063557A"/>
    <w:rsid w:val="006355D8"/>
    <w:rsid w:val="00635628"/>
    <w:rsid w:val="00635BC2"/>
    <w:rsid w:val="00635E9A"/>
    <w:rsid w:val="00636263"/>
    <w:rsid w:val="00636619"/>
    <w:rsid w:val="0063684D"/>
    <w:rsid w:val="0063692C"/>
    <w:rsid w:val="00637121"/>
    <w:rsid w:val="006371C0"/>
    <w:rsid w:val="00637236"/>
    <w:rsid w:val="006379A3"/>
    <w:rsid w:val="006379D4"/>
    <w:rsid w:val="00637AE9"/>
    <w:rsid w:val="00637EE4"/>
    <w:rsid w:val="00637FDA"/>
    <w:rsid w:val="006400F2"/>
    <w:rsid w:val="006403A1"/>
    <w:rsid w:val="00640534"/>
    <w:rsid w:val="00640695"/>
    <w:rsid w:val="00640A03"/>
    <w:rsid w:val="00640C6C"/>
    <w:rsid w:val="00640DE1"/>
    <w:rsid w:val="00641137"/>
    <w:rsid w:val="0064122A"/>
    <w:rsid w:val="00641250"/>
    <w:rsid w:val="006414AD"/>
    <w:rsid w:val="006415E2"/>
    <w:rsid w:val="00641627"/>
    <w:rsid w:val="006416ED"/>
    <w:rsid w:val="00641B02"/>
    <w:rsid w:val="00641D0A"/>
    <w:rsid w:val="00641D4A"/>
    <w:rsid w:val="00641E40"/>
    <w:rsid w:val="00641F9F"/>
    <w:rsid w:val="00642037"/>
    <w:rsid w:val="0064222F"/>
    <w:rsid w:val="00642C7F"/>
    <w:rsid w:val="00642D95"/>
    <w:rsid w:val="006431E9"/>
    <w:rsid w:val="00643BB5"/>
    <w:rsid w:val="00643C93"/>
    <w:rsid w:val="006444B3"/>
    <w:rsid w:val="0064455D"/>
    <w:rsid w:val="00644675"/>
    <w:rsid w:val="00644851"/>
    <w:rsid w:val="00644A92"/>
    <w:rsid w:val="00644AAE"/>
    <w:rsid w:val="00644E5C"/>
    <w:rsid w:val="0064561C"/>
    <w:rsid w:val="0064563D"/>
    <w:rsid w:val="00645F08"/>
    <w:rsid w:val="0064632B"/>
    <w:rsid w:val="00646D7C"/>
    <w:rsid w:val="00646E7B"/>
    <w:rsid w:val="00646FA3"/>
    <w:rsid w:val="00647577"/>
    <w:rsid w:val="006476D7"/>
    <w:rsid w:val="00647765"/>
    <w:rsid w:val="00647802"/>
    <w:rsid w:val="00647A8C"/>
    <w:rsid w:val="00647B74"/>
    <w:rsid w:val="00647C2F"/>
    <w:rsid w:val="00647C48"/>
    <w:rsid w:val="00647C5A"/>
    <w:rsid w:val="00647CDF"/>
    <w:rsid w:val="00647DB5"/>
    <w:rsid w:val="00647E0E"/>
    <w:rsid w:val="0065023B"/>
    <w:rsid w:val="00650424"/>
    <w:rsid w:val="006509C3"/>
    <w:rsid w:val="00650C31"/>
    <w:rsid w:val="00651084"/>
    <w:rsid w:val="0065115A"/>
    <w:rsid w:val="006511A0"/>
    <w:rsid w:val="006511BD"/>
    <w:rsid w:val="0065148E"/>
    <w:rsid w:val="00651491"/>
    <w:rsid w:val="00651894"/>
    <w:rsid w:val="00651C0F"/>
    <w:rsid w:val="00651DD4"/>
    <w:rsid w:val="006521E3"/>
    <w:rsid w:val="006525E3"/>
    <w:rsid w:val="0065262C"/>
    <w:rsid w:val="006526E8"/>
    <w:rsid w:val="006527B0"/>
    <w:rsid w:val="006529DF"/>
    <w:rsid w:val="006529ED"/>
    <w:rsid w:val="00652C3C"/>
    <w:rsid w:val="00652CE4"/>
    <w:rsid w:val="00652DB0"/>
    <w:rsid w:val="00652DF1"/>
    <w:rsid w:val="00652E41"/>
    <w:rsid w:val="00653411"/>
    <w:rsid w:val="0065342B"/>
    <w:rsid w:val="006538DF"/>
    <w:rsid w:val="00653B15"/>
    <w:rsid w:val="00653B82"/>
    <w:rsid w:val="00653C2A"/>
    <w:rsid w:val="00653D86"/>
    <w:rsid w:val="00653E6A"/>
    <w:rsid w:val="00654174"/>
    <w:rsid w:val="00654336"/>
    <w:rsid w:val="00654379"/>
    <w:rsid w:val="00654564"/>
    <w:rsid w:val="006547D9"/>
    <w:rsid w:val="006548A0"/>
    <w:rsid w:val="006549FC"/>
    <w:rsid w:val="00654A68"/>
    <w:rsid w:val="00654A77"/>
    <w:rsid w:val="00654B74"/>
    <w:rsid w:val="00654C60"/>
    <w:rsid w:val="00654D34"/>
    <w:rsid w:val="00654E6F"/>
    <w:rsid w:val="00654FCD"/>
    <w:rsid w:val="006550AE"/>
    <w:rsid w:val="00655229"/>
    <w:rsid w:val="0065525D"/>
    <w:rsid w:val="00655568"/>
    <w:rsid w:val="0065572C"/>
    <w:rsid w:val="0065587C"/>
    <w:rsid w:val="00655B9A"/>
    <w:rsid w:val="00655C3C"/>
    <w:rsid w:val="00655D63"/>
    <w:rsid w:val="00655E70"/>
    <w:rsid w:val="00656051"/>
    <w:rsid w:val="00656061"/>
    <w:rsid w:val="00656101"/>
    <w:rsid w:val="0065617A"/>
    <w:rsid w:val="006563A5"/>
    <w:rsid w:val="006566CF"/>
    <w:rsid w:val="0065680B"/>
    <w:rsid w:val="00656838"/>
    <w:rsid w:val="00656ABA"/>
    <w:rsid w:val="00657380"/>
    <w:rsid w:val="0065738B"/>
    <w:rsid w:val="00657555"/>
    <w:rsid w:val="006601D6"/>
    <w:rsid w:val="006605DC"/>
    <w:rsid w:val="00660624"/>
    <w:rsid w:val="006606B8"/>
    <w:rsid w:val="00660A57"/>
    <w:rsid w:val="00660CB9"/>
    <w:rsid w:val="00660EC9"/>
    <w:rsid w:val="006610BD"/>
    <w:rsid w:val="006611FB"/>
    <w:rsid w:val="0066150B"/>
    <w:rsid w:val="0066159A"/>
    <w:rsid w:val="006615CD"/>
    <w:rsid w:val="00661A0D"/>
    <w:rsid w:val="00661F4C"/>
    <w:rsid w:val="00662175"/>
    <w:rsid w:val="006621E4"/>
    <w:rsid w:val="006623D6"/>
    <w:rsid w:val="006625A6"/>
    <w:rsid w:val="00662652"/>
    <w:rsid w:val="00662C06"/>
    <w:rsid w:val="00662E0B"/>
    <w:rsid w:val="0066306F"/>
    <w:rsid w:val="006630B8"/>
    <w:rsid w:val="0066338C"/>
    <w:rsid w:val="00663435"/>
    <w:rsid w:val="006637D3"/>
    <w:rsid w:val="00663E90"/>
    <w:rsid w:val="00664187"/>
    <w:rsid w:val="00664250"/>
    <w:rsid w:val="006648FB"/>
    <w:rsid w:val="0066491B"/>
    <w:rsid w:val="00665092"/>
    <w:rsid w:val="006650D0"/>
    <w:rsid w:val="0066582D"/>
    <w:rsid w:val="006659B0"/>
    <w:rsid w:val="00665AB1"/>
    <w:rsid w:val="00665B7D"/>
    <w:rsid w:val="006666FB"/>
    <w:rsid w:val="00666787"/>
    <w:rsid w:val="006669AE"/>
    <w:rsid w:val="00666A62"/>
    <w:rsid w:val="00666AC4"/>
    <w:rsid w:val="00666B1E"/>
    <w:rsid w:val="00666B54"/>
    <w:rsid w:val="00666CDA"/>
    <w:rsid w:val="00666FFA"/>
    <w:rsid w:val="00667062"/>
    <w:rsid w:val="006671C3"/>
    <w:rsid w:val="0066724F"/>
    <w:rsid w:val="00667477"/>
    <w:rsid w:val="0066798A"/>
    <w:rsid w:val="00667B7A"/>
    <w:rsid w:val="00667C2C"/>
    <w:rsid w:val="00667E69"/>
    <w:rsid w:val="00667E77"/>
    <w:rsid w:val="00670030"/>
    <w:rsid w:val="0067013A"/>
    <w:rsid w:val="006705B2"/>
    <w:rsid w:val="006708CC"/>
    <w:rsid w:val="006709F1"/>
    <w:rsid w:val="00670BA7"/>
    <w:rsid w:val="00671004"/>
    <w:rsid w:val="00671151"/>
    <w:rsid w:val="006711B9"/>
    <w:rsid w:val="006711E2"/>
    <w:rsid w:val="00671288"/>
    <w:rsid w:val="00671565"/>
    <w:rsid w:val="00671C45"/>
    <w:rsid w:val="006720BD"/>
    <w:rsid w:val="006721FC"/>
    <w:rsid w:val="006727D1"/>
    <w:rsid w:val="00672AE1"/>
    <w:rsid w:val="00672F13"/>
    <w:rsid w:val="006738F2"/>
    <w:rsid w:val="0067390A"/>
    <w:rsid w:val="0067396A"/>
    <w:rsid w:val="006739C8"/>
    <w:rsid w:val="006739E7"/>
    <w:rsid w:val="00673A3C"/>
    <w:rsid w:val="00673CC5"/>
    <w:rsid w:val="00673D07"/>
    <w:rsid w:val="00674343"/>
    <w:rsid w:val="0067488A"/>
    <w:rsid w:val="006750A7"/>
    <w:rsid w:val="00675194"/>
    <w:rsid w:val="0067544B"/>
    <w:rsid w:val="00675AA1"/>
    <w:rsid w:val="00675C60"/>
    <w:rsid w:val="00675F61"/>
    <w:rsid w:val="00676062"/>
    <w:rsid w:val="00676107"/>
    <w:rsid w:val="006762B6"/>
    <w:rsid w:val="0067647F"/>
    <w:rsid w:val="00676567"/>
    <w:rsid w:val="006765BA"/>
    <w:rsid w:val="0067677B"/>
    <w:rsid w:val="006768D5"/>
    <w:rsid w:val="00676C7D"/>
    <w:rsid w:val="00676FF3"/>
    <w:rsid w:val="00676FF6"/>
    <w:rsid w:val="00677844"/>
    <w:rsid w:val="00677A80"/>
    <w:rsid w:val="006800E1"/>
    <w:rsid w:val="006802E5"/>
    <w:rsid w:val="0068044A"/>
    <w:rsid w:val="00680535"/>
    <w:rsid w:val="00680592"/>
    <w:rsid w:val="006808A6"/>
    <w:rsid w:val="00680A28"/>
    <w:rsid w:val="00680A8B"/>
    <w:rsid w:val="00680A9A"/>
    <w:rsid w:val="00680BA9"/>
    <w:rsid w:val="00680DE5"/>
    <w:rsid w:val="006810CD"/>
    <w:rsid w:val="00681244"/>
    <w:rsid w:val="006813E1"/>
    <w:rsid w:val="0068164C"/>
    <w:rsid w:val="0068179D"/>
    <w:rsid w:val="00681C3C"/>
    <w:rsid w:val="00681FAE"/>
    <w:rsid w:val="006820E5"/>
    <w:rsid w:val="0068237D"/>
    <w:rsid w:val="006824E4"/>
    <w:rsid w:val="00682A50"/>
    <w:rsid w:val="00682A55"/>
    <w:rsid w:val="00682D06"/>
    <w:rsid w:val="00682E53"/>
    <w:rsid w:val="0068317B"/>
    <w:rsid w:val="0068328C"/>
    <w:rsid w:val="00683325"/>
    <w:rsid w:val="00683730"/>
    <w:rsid w:val="006838E8"/>
    <w:rsid w:val="00683CF7"/>
    <w:rsid w:val="00684488"/>
    <w:rsid w:val="006847C4"/>
    <w:rsid w:val="006849F0"/>
    <w:rsid w:val="00684A3A"/>
    <w:rsid w:val="00685083"/>
    <w:rsid w:val="006851C4"/>
    <w:rsid w:val="0068522E"/>
    <w:rsid w:val="0068534B"/>
    <w:rsid w:val="00685430"/>
    <w:rsid w:val="006854FB"/>
    <w:rsid w:val="00685992"/>
    <w:rsid w:val="00685AAB"/>
    <w:rsid w:val="00685B59"/>
    <w:rsid w:val="00685CBD"/>
    <w:rsid w:val="00685DDC"/>
    <w:rsid w:val="00686099"/>
    <w:rsid w:val="00686288"/>
    <w:rsid w:val="006863CD"/>
    <w:rsid w:val="006867C0"/>
    <w:rsid w:val="00686850"/>
    <w:rsid w:val="006873F7"/>
    <w:rsid w:val="00687ECD"/>
    <w:rsid w:val="0069036E"/>
    <w:rsid w:val="00690493"/>
    <w:rsid w:val="00690582"/>
    <w:rsid w:val="006906BA"/>
    <w:rsid w:val="00690849"/>
    <w:rsid w:val="00690990"/>
    <w:rsid w:val="00690A7F"/>
    <w:rsid w:val="00690A93"/>
    <w:rsid w:val="00690ED4"/>
    <w:rsid w:val="00691035"/>
    <w:rsid w:val="00691155"/>
    <w:rsid w:val="006912A5"/>
    <w:rsid w:val="006912B7"/>
    <w:rsid w:val="00691319"/>
    <w:rsid w:val="006915C0"/>
    <w:rsid w:val="006917E6"/>
    <w:rsid w:val="00691811"/>
    <w:rsid w:val="00691CB6"/>
    <w:rsid w:val="00692018"/>
    <w:rsid w:val="00692901"/>
    <w:rsid w:val="0069297A"/>
    <w:rsid w:val="00692B63"/>
    <w:rsid w:val="00692C7C"/>
    <w:rsid w:val="00692CD9"/>
    <w:rsid w:val="00692CDE"/>
    <w:rsid w:val="00692E07"/>
    <w:rsid w:val="006930C7"/>
    <w:rsid w:val="00693492"/>
    <w:rsid w:val="00693511"/>
    <w:rsid w:val="0069358A"/>
    <w:rsid w:val="00693601"/>
    <w:rsid w:val="00693672"/>
    <w:rsid w:val="006938B9"/>
    <w:rsid w:val="00693AB3"/>
    <w:rsid w:val="00693D69"/>
    <w:rsid w:val="006942AD"/>
    <w:rsid w:val="00694347"/>
    <w:rsid w:val="006943B6"/>
    <w:rsid w:val="0069448F"/>
    <w:rsid w:val="0069455A"/>
    <w:rsid w:val="00694635"/>
    <w:rsid w:val="00694649"/>
    <w:rsid w:val="00694A30"/>
    <w:rsid w:val="00694B19"/>
    <w:rsid w:val="00694BC5"/>
    <w:rsid w:val="00694C70"/>
    <w:rsid w:val="00694CB1"/>
    <w:rsid w:val="00695049"/>
    <w:rsid w:val="0069506D"/>
    <w:rsid w:val="0069521C"/>
    <w:rsid w:val="006952BE"/>
    <w:rsid w:val="00695622"/>
    <w:rsid w:val="00695BDA"/>
    <w:rsid w:val="006966ED"/>
    <w:rsid w:val="006967F4"/>
    <w:rsid w:val="0069697F"/>
    <w:rsid w:val="006969B1"/>
    <w:rsid w:val="00696ACA"/>
    <w:rsid w:val="00696BB6"/>
    <w:rsid w:val="00696C28"/>
    <w:rsid w:val="00696D0A"/>
    <w:rsid w:val="00696DA8"/>
    <w:rsid w:val="006971DE"/>
    <w:rsid w:val="00697796"/>
    <w:rsid w:val="00697EE4"/>
    <w:rsid w:val="006A01FC"/>
    <w:rsid w:val="006A044D"/>
    <w:rsid w:val="006A09D4"/>
    <w:rsid w:val="006A09F6"/>
    <w:rsid w:val="006A0BBF"/>
    <w:rsid w:val="006A0E84"/>
    <w:rsid w:val="006A12E5"/>
    <w:rsid w:val="006A1407"/>
    <w:rsid w:val="006A15C5"/>
    <w:rsid w:val="006A1B02"/>
    <w:rsid w:val="006A1BFE"/>
    <w:rsid w:val="006A1F1C"/>
    <w:rsid w:val="006A1F2B"/>
    <w:rsid w:val="006A20F2"/>
    <w:rsid w:val="006A2219"/>
    <w:rsid w:val="006A22CA"/>
    <w:rsid w:val="006A2307"/>
    <w:rsid w:val="006A2318"/>
    <w:rsid w:val="006A2628"/>
    <w:rsid w:val="006A2729"/>
    <w:rsid w:val="006A2F20"/>
    <w:rsid w:val="006A2F3E"/>
    <w:rsid w:val="006A338E"/>
    <w:rsid w:val="006A3414"/>
    <w:rsid w:val="006A371B"/>
    <w:rsid w:val="006A3BBF"/>
    <w:rsid w:val="006A3C6C"/>
    <w:rsid w:val="006A3D69"/>
    <w:rsid w:val="006A41C1"/>
    <w:rsid w:val="006A42D0"/>
    <w:rsid w:val="006A442A"/>
    <w:rsid w:val="006A4808"/>
    <w:rsid w:val="006A4BC4"/>
    <w:rsid w:val="006A4F5E"/>
    <w:rsid w:val="006A519D"/>
    <w:rsid w:val="006A529E"/>
    <w:rsid w:val="006A53B4"/>
    <w:rsid w:val="006A54E2"/>
    <w:rsid w:val="006A57E8"/>
    <w:rsid w:val="006A5A15"/>
    <w:rsid w:val="006A6463"/>
    <w:rsid w:val="006A65D7"/>
    <w:rsid w:val="006A66DB"/>
    <w:rsid w:val="006A6AFA"/>
    <w:rsid w:val="006A6DBE"/>
    <w:rsid w:val="006A6FBA"/>
    <w:rsid w:val="006A70C9"/>
    <w:rsid w:val="006A73B6"/>
    <w:rsid w:val="006A754A"/>
    <w:rsid w:val="006A7617"/>
    <w:rsid w:val="006A76DA"/>
    <w:rsid w:val="006A7EE8"/>
    <w:rsid w:val="006B026B"/>
    <w:rsid w:val="006B0333"/>
    <w:rsid w:val="006B07CB"/>
    <w:rsid w:val="006B0885"/>
    <w:rsid w:val="006B0C0E"/>
    <w:rsid w:val="006B0D26"/>
    <w:rsid w:val="006B0F35"/>
    <w:rsid w:val="006B14CE"/>
    <w:rsid w:val="006B18A3"/>
    <w:rsid w:val="006B1AF8"/>
    <w:rsid w:val="006B1BAB"/>
    <w:rsid w:val="006B1BC0"/>
    <w:rsid w:val="006B1EC1"/>
    <w:rsid w:val="006B1FA1"/>
    <w:rsid w:val="006B2140"/>
    <w:rsid w:val="006B2352"/>
    <w:rsid w:val="006B276A"/>
    <w:rsid w:val="006B286A"/>
    <w:rsid w:val="006B2BFC"/>
    <w:rsid w:val="006B2E1A"/>
    <w:rsid w:val="006B2EE2"/>
    <w:rsid w:val="006B30B3"/>
    <w:rsid w:val="006B32D2"/>
    <w:rsid w:val="006B32E8"/>
    <w:rsid w:val="006B37E3"/>
    <w:rsid w:val="006B3A78"/>
    <w:rsid w:val="006B3D17"/>
    <w:rsid w:val="006B3DFA"/>
    <w:rsid w:val="006B3EB9"/>
    <w:rsid w:val="006B41E9"/>
    <w:rsid w:val="006B4213"/>
    <w:rsid w:val="006B464F"/>
    <w:rsid w:val="006B46BD"/>
    <w:rsid w:val="006B4BCE"/>
    <w:rsid w:val="006B50A9"/>
    <w:rsid w:val="006B5322"/>
    <w:rsid w:val="006B5477"/>
    <w:rsid w:val="006B564E"/>
    <w:rsid w:val="006B5710"/>
    <w:rsid w:val="006B58C6"/>
    <w:rsid w:val="006B5B9D"/>
    <w:rsid w:val="006B5CFE"/>
    <w:rsid w:val="006B5E26"/>
    <w:rsid w:val="006B5FE4"/>
    <w:rsid w:val="006B61ED"/>
    <w:rsid w:val="006B6EAF"/>
    <w:rsid w:val="006B7A71"/>
    <w:rsid w:val="006B7B5B"/>
    <w:rsid w:val="006B7B80"/>
    <w:rsid w:val="006B7BA2"/>
    <w:rsid w:val="006B7BF0"/>
    <w:rsid w:val="006C00F8"/>
    <w:rsid w:val="006C03F6"/>
    <w:rsid w:val="006C04BD"/>
    <w:rsid w:val="006C0C35"/>
    <w:rsid w:val="006C0D19"/>
    <w:rsid w:val="006C0F3F"/>
    <w:rsid w:val="006C11EF"/>
    <w:rsid w:val="006C12EC"/>
    <w:rsid w:val="006C1488"/>
    <w:rsid w:val="006C1C3A"/>
    <w:rsid w:val="006C1C4D"/>
    <w:rsid w:val="006C1F7E"/>
    <w:rsid w:val="006C2061"/>
    <w:rsid w:val="006C2718"/>
    <w:rsid w:val="006C2785"/>
    <w:rsid w:val="006C2B61"/>
    <w:rsid w:val="006C2BDB"/>
    <w:rsid w:val="006C2BF2"/>
    <w:rsid w:val="006C2E85"/>
    <w:rsid w:val="006C2F8B"/>
    <w:rsid w:val="006C34DE"/>
    <w:rsid w:val="006C38F0"/>
    <w:rsid w:val="006C3912"/>
    <w:rsid w:val="006C3938"/>
    <w:rsid w:val="006C394A"/>
    <w:rsid w:val="006C3A10"/>
    <w:rsid w:val="006C3D5D"/>
    <w:rsid w:val="006C3F04"/>
    <w:rsid w:val="006C3F99"/>
    <w:rsid w:val="006C4154"/>
    <w:rsid w:val="006C45FF"/>
    <w:rsid w:val="006C47EB"/>
    <w:rsid w:val="006C4856"/>
    <w:rsid w:val="006C4AC3"/>
    <w:rsid w:val="006C4DB9"/>
    <w:rsid w:val="006C503E"/>
    <w:rsid w:val="006C525F"/>
    <w:rsid w:val="006C5427"/>
    <w:rsid w:val="006C54C4"/>
    <w:rsid w:val="006C576C"/>
    <w:rsid w:val="006C5B66"/>
    <w:rsid w:val="006C5C36"/>
    <w:rsid w:val="006C5ECB"/>
    <w:rsid w:val="006C601D"/>
    <w:rsid w:val="006C604A"/>
    <w:rsid w:val="006C6690"/>
    <w:rsid w:val="006C673C"/>
    <w:rsid w:val="006C6896"/>
    <w:rsid w:val="006C6A32"/>
    <w:rsid w:val="006C7416"/>
    <w:rsid w:val="006C7798"/>
    <w:rsid w:val="006C7825"/>
    <w:rsid w:val="006C7971"/>
    <w:rsid w:val="006C7E40"/>
    <w:rsid w:val="006D0225"/>
    <w:rsid w:val="006D0670"/>
    <w:rsid w:val="006D08DF"/>
    <w:rsid w:val="006D0F35"/>
    <w:rsid w:val="006D1365"/>
    <w:rsid w:val="006D148E"/>
    <w:rsid w:val="006D195F"/>
    <w:rsid w:val="006D206C"/>
    <w:rsid w:val="006D22D2"/>
    <w:rsid w:val="006D23B9"/>
    <w:rsid w:val="006D291D"/>
    <w:rsid w:val="006D2AC1"/>
    <w:rsid w:val="006D2C1A"/>
    <w:rsid w:val="006D2CB7"/>
    <w:rsid w:val="006D3247"/>
    <w:rsid w:val="006D3351"/>
    <w:rsid w:val="006D339B"/>
    <w:rsid w:val="006D346B"/>
    <w:rsid w:val="006D36F3"/>
    <w:rsid w:val="006D3871"/>
    <w:rsid w:val="006D3E98"/>
    <w:rsid w:val="006D4209"/>
    <w:rsid w:val="006D438B"/>
    <w:rsid w:val="006D4688"/>
    <w:rsid w:val="006D48DB"/>
    <w:rsid w:val="006D48ED"/>
    <w:rsid w:val="006D4F63"/>
    <w:rsid w:val="006D50B9"/>
    <w:rsid w:val="006D5241"/>
    <w:rsid w:val="006D5258"/>
    <w:rsid w:val="006D52C0"/>
    <w:rsid w:val="006D585A"/>
    <w:rsid w:val="006D5B76"/>
    <w:rsid w:val="006D5DE8"/>
    <w:rsid w:val="006D5F8D"/>
    <w:rsid w:val="006D6032"/>
    <w:rsid w:val="006D604E"/>
    <w:rsid w:val="006D6113"/>
    <w:rsid w:val="006D613E"/>
    <w:rsid w:val="006D653D"/>
    <w:rsid w:val="006D6CA6"/>
    <w:rsid w:val="006D6DA2"/>
    <w:rsid w:val="006D6E07"/>
    <w:rsid w:val="006D73A6"/>
    <w:rsid w:val="006D7421"/>
    <w:rsid w:val="006D7756"/>
    <w:rsid w:val="006D7873"/>
    <w:rsid w:val="006D7CD4"/>
    <w:rsid w:val="006D7ED8"/>
    <w:rsid w:val="006E0077"/>
    <w:rsid w:val="006E01BC"/>
    <w:rsid w:val="006E05A9"/>
    <w:rsid w:val="006E06CA"/>
    <w:rsid w:val="006E07C7"/>
    <w:rsid w:val="006E0D5B"/>
    <w:rsid w:val="006E0DC7"/>
    <w:rsid w:val="006E142C"/>
    <w:rsid w:val="006E14DB"/>
    <w:rsid w:val="006E1516"/>
    <w:rsid w:val="006E1590"/>
    <w:rsid w:val="006E15B6"/>
    <w:rsid w:val="006E17AA"/>
    <w:rsid w:val="006E1B65"/>
    <w:rsid w:val="006E1C41"/>
    <w:rsid w:val="006E209F"/>
    <w:rsid w:val="006E2197"/>
    <w:rsid w:val="006E232E"/>
    <w:rsid w:val="006E24C6"/>
    <w:rsid w:val="006E2577"/>
    <w:rsid w:val="006E28A5"/>
    <w:rsid w:val="006E2B42"/>
    <w:rsid w:val="006E2BF0"/>
    <w:rsid w:val="006E2FEF"/>
    <w:rsid w:val="006E3304"/>
    <w:rsid w:val="006E38A3"/>
    <w:rsid w:val="006E3998"/>
    <w:rsid w:val="006E3C74"/>
    <w:rsid w:val="006E4099"/>
    <w:rsid w:val="006E43E0"/>
    <w:rsid w:val="006E4420"/>
    <w:rsid w:val="006E4E82"/>
    <w:rsid w:val="006E50AD"/>
    <w:rsid w:val="006E51A3"/>
    <w:rsid w:val="006E5244"/>
    <w:rsid w:val="006E5275"/>
    <w:rsid w:val="006E5283"/>
    <w:rsid w:val="006E5442"/>
    <w:rsid w:val="006E5624"/>
    <w:rsid w:val="006E5634"/>
    <w:rsid w:val="006E5785"/>
    <w:rsid w:val="006E5828"/>
    <w:rsid w:val="006E5B8A"/>
    <w:rsid w:val="006E5B8B"/>
    <w:rsid w:val="006E5C58"/>
    <w:rsid w:val="006E6133"/>
    <w:rsid w:val="006E61A8"/>
    <w:rsid w:val="006E61D1"/>
    <w:rsid w:val="006E61EE"/>
    <w:rsid w:val="006E63DF"/>
    <w:rsid w:val="006E66B2"/>
    <w:rsid w:val="006E694E"/>
    <w:rsid w:val="006E6C22"/>
    <w:rsid w:val="006E6D3E"/>
    <w:rsid w:val="006E6E8C"/>
    <w:rsid w:val="006E7177"/>
    <w:rsid w:val="006E7224"/>
    <w:rsid w:val="006E7251"/>
    <w:rsid w:val="006E74D0"/>
    <w:rsid w:val="006E757E"/>
    <w:rsid w:val="006E75FD"/>
    <w:rsid w:val="006E77D1"/>
    <w:rsid w:val="006E7E24"/>
    <w:rsid w:val="006E7E47"/>
    <w:rsid w:val="006F034F"/>
    <w:rsid w:val="006F0785"/>
    <w:rsid w:val="006F07F1"/>
    <w:rsid w:val="006F0D5A"/>
    <w:rsid w:val="006F0E16"/>
    <w:rsid w:val="006F0F7B"/>
    <w:rsid w:val="006F111C"/>
    <w:rsid w:val="006F1136"/>
    <w:rsid w:val="006F13E1"/>
    <w:rsid w:val="006F1469"/>
    <w:rsid w:val="006F14FF"/>
    <w:rsid w:val="006F155F"/>
    <w:rsid w:val="006F1908"/>
    <w:rsid w:val="006F1BD7"/>
    <w:rsid w:val="006F1D4C"/>
    <w:rsid w:val="006F20A9"/>
    <w:rsid w:val="006F2162"/>
    <w:rsid w:val="006F2883"/>
    <w:rsid w:val="006F2AC6"/>
    <w:rsid w:val="006F2BDD"/>
    <w:rsid w:val="006F2CF8"/>
    <w:rsid w:val="006F3021"/>
    <w:rsid w:val="006F3027"/>
    <w:rsid w:val="006F3410"/>
    <w:rsid w:val="006F359D"/>
    <w:rsid w:val="006F38BC"/>
    <w:rsid w:val="006F3920"/>
    <w:rsid w:val="006F3A8E"/>
    <w:rsid w:val="006F3B9E"/>
    <w:rsid w:val="006F3BA7"/>
    <w:rsid w:val="006F3F52"/>
    <w:rsid w:val="006F442F"/>
    <w:rsid w:val="006F443D"/>
    <w:rsid w:val="006F4640"/>
    <w:rsid w:val="006F464D"/>
    <w:rsid w:val="006F4653"/>
    <w:rsid w:val="006F4684"/>
    <w:rsid w:val="006F46E9"/>
    <w:rsid w:val="006F47FD"/>
    <w:rsid w:val="006F4F10"/>
    <w:rsid w:val="006F5087"/>
    <w:rsid w:val="006F50EE"/>
    <w:rsid w:val="006F5152"/>
    <w:rsid w:val="006F5253"/>
    <w:rsid w:val="006F566B"/>
    <w:rsid w:val="006F56C2"/>
    <w:rsid w:val="006F5829"/>
    <w:rsid w:val="006F5ADD"/>
    <w:rsid w:val="006F5AE8"/>
    <w:rsid w:val="006F5B93"/>
    <w:rsid w:val="006F5E25"/>
    <w:rsid w:val="006F618F"/>
    <w:rsid w:val="006F6278"/>
    <w:rsid w:val="006F6AE2"/>
    <w:rsid w:val="006F6B27"/>
    <w:rsid w:val="006F6FC9"/>
    <w:rsid w:val="006F747C"/>
    <w:rsid w:val="006F7969"/>
    <w:rsid w:val="006F7A6E"/>
    <w:rsid w:val="006F7B5F"/>
    <w:rsid w:val="006F7C33"/>
    <w:rsid w:val="00700079"/>
    <w:rsid w:val="00700214"/>
    <w:rsid w:val="007005F5"/>
    <w:rsid w:val="007006E9"/>
    <w:rsid w:val="0070093D"/>
    <w:rsid w:val="00700987"/>
    <w:rsid w:val="00700F03"/>
    <w:rsid w:val="00701030"/>
    <w:rsid w:val="00701086"/>
    <w:rsid w:val="0070126E"/>
    <w:rsid w:val="0070127F"/>
    <w:rsid w:val="00701330"/>
    <w:rsid w:val="00701435"/>
    <w:rsid w:val="00701867"/>
    <w:rsid w:val="00701C5F"/>
    <w:rsid w:val="00701CD5"/>
    <w:rsid w:val="00702185"/>
    <w:rsid w:val="00702741"/>
    <w:rsid w:val="00702965"/>
    <w:rsid w:val="0070305B"/>
    <w:rsid w:val="00703363"/>
    <w:rsid w:val="007038BE"/>
    <w:rsid w:val="00703BDC"/>
    <w:rsid w:val="00703C77"/>
    <w:rsid w:val="00703CA6"/>
    <w:rsid w:val="007040E1"/>
    <w:rsid w:val="0070420C"/>
    <w:rsid w:val="00704259"/>
    <w:rsid w:val="007044B6"/>
    <w:rsid w:val="007044FF"/>
    <w:rsid w:val="00704577"/>
    <w:rsid w:val="0070473A"/>
    <w:rsid w:val="007049D4"/>
    <w:rsid w:val="00705494"/>
    <w:rsid w:val="00705606"/>
    <w:rsid w:val="00705692"/>
    <w:rsid w:val="00705761"/>
    <w:rsid w:val="007057E3"/>
    <w:rsid w:val="00705B39"/>
    <w:rsid w:val="00705F0A"/>
    <w:rsid w:val="00705FB4"/>
    <w:rsid w:val="007061CF"/>
    <w:rsid w:val="0070635E"/>
    <w:rsid w:val="007069D1"/>
    <w:rsid w:val="00706AF3"/>
    <w:rsid w:val="00706C60"/>
    <w:rsid w:val="00706FA1"/>
    <w:rsid w:val="007073FD"/>
    <w:rsid w:val="007074A3"/>
    <w:rsid w:val="00707582"/>
    <w:rsid w:val="007075B1"/>
    <w:rsid w:val="007075EC"/>
    <w:rsid w:val="00707999"/>
    <w:rsid w:val="00707BBE"/>
    <w:rsid w:val="00707EA1"/>
    <w:rsid w:val="00710118"/>
    <w:rsid w:val="0071058F"/>
    <w:rsid w:val="00710832"/>
    <w:rsid w:val="00710C2C"/>
    <w:rsid w:val="00710E03"/>
    <w:rsid w:val="00710E86"/>
    <w:rsid w:val="00711050"/>
    <w:rsid w:val="00711529"/>
    <w:rsid w:val="0071161D"/>
    <w:rsid w:val="0071171F"/>
    <w:rsid w:val="0071173E"/>
    <w:rsid w:val="007118D8"/>
    <w:rsid w:val="0071195D"/>
    <w:rsid w:val="0071199B"/>
    <w:rsid w:val="00711AB1"/>
    <w:rsid w:val="00711CA0"/>
    <w:rsid w:val="00711CCE"/>
    <w:rsid w:val="0071231A"/>
    <w:rsid w:val="00712354"/>
    <w:rsid w:val="0071267A"/>
    <w:rsid w:val="007127F8"/>
    <w:rsid w:val="00712C12"/>
    <w:rsid w:val="00712CCB"/>
    <w:rsid w:val="00712EA8"/>
    <w:rsid w:val="007131C9"/>
    <w:rsid w:val="0071359C"/>
    <w:rsid w:val="0071371D"/>
    <w:rsid w:val="00713875"/>
    <w:rsid w:val="007139DB"/>
    <w:rsid w:val="00713D1F"/>
    <w:rsid w:val="00713DD6"/>
    <w:rsid w:val="00714DE2"/>
    <w:rsid w:val="00714EF4"/>
    <w:rsid w:val="007152E4"/>
    <w:rsid w:val="00715553"/>
    <w:rsid w:val="007156E5"/>
    <w:rsid w:val="00715B36"/>
    <w:rsid w:val="00715C86"/>
    <w:rsid w:val="00715F53"/>
    <w:rsid w:val="00715F56"/>
    <w:rsid w:val="007162FB"/>
    <w:rsid w:val="007163B0"/>
    <w:rsid w:val="0071665A"/>
    <w:rsid w:val="0071679A"/>
    <w:rsid w:val="007167E4"/>
    <w:rsid w:val="007169AF"/>
    <w:rsid w:val="00716AE0"/>
    <w:rsid w:val="00716BC8"/>
    <w:rsid w:val="00716F7A"/>
    <w:rsid w:val="00716F84"/>
    <w:rsid w:val="007170E4"/>
    <w:rsid w:val="00717880"/>
    <w:rsid w:val="007179F7"/>
    <w:rsid w:val="00717BDD"/>
    <w:rsid w:val="00717D2B"/>
    <w:rsid w:val="00717E18"/>
    <w:rsid w:val="007202ED"/>
    <w:rsid w:val="007204D5"/>
    <w:rsid w:val="007205AB"/>
    <w:rsid w:val="007208F4"/>
    <w:rsid w:val="00721109"/>
    <w:rsid w:val="007211E6"/>
    <w:rsid w:val="007212E1"/>
    <w:rsid w:val="00721357"/>
    <w:rsid w:val="00721431"/>
    <w:rsid w:val="0072149A"/>
    <w:rsid w:val="007217E8"/>
    <w:rsid w:val="007218D0"/>
    <w:rsid w:val="00721CA3"/>
    <w:rsid w:val="00721FCD"/>
    <w:rsid w:val="00722209"/>
    <w:rsid w:val="00722392"/>
    <w:rsid w:val="007224E7"/>
    <w:rsid w:val="007229A9"/>
    <w:rsid w:val="00722A82"/>
    <w:rsid w:val="00722AAA"/>
    <w:rsid w:val="00722BCA"/>
    <w:rsid w:val="00722C75"/>
    <w:rsid w:val="00722FC0"/>
    <w:rsid w:val="007232AC"/>
    <w:rsid w:val="00723606"/>
    <w:rsid w:val="00723AD7"/>
    <w:rsid w:val="00723B33"/>
    <w:rsid w:val="00723E37"/>
    <w:rsid w:val="007240C7"/>
    <w:rsid w:val="00724445"/>
    <w:rsid w:val="00724514"/>
    <w:rsid w:val="00724959"/>
    <w:rsid w:val="00724AAF"/>
    <w:rsid w:val="00724AB2"/>
    <w:rsid w:val="00724CEF"/>
    <w:rsid w:val="00724E66"/>
    <w:rsid w:val="00724FD7"/>
    <w:rsid w:val="00725152"/>
    <w:rsid w:val="00725494"/>
    <w:rsid w:val="00725837"/>
    <w:rsid w:val="00725D4E"/>
    <w:rsid w:val="00725E8A"/>
    <w:rsid w:val="00725EB4"/>
    <w:rsid w:val="00725EFB"/>
    <w:rsid w:val="00726722"/>
    <w:rsid w:val="0072696F"/>
    <w:rsid w:val="00726A0A"/>
    <w:rsid w:val="00726AF6"/>
    <w:rsid w:val="00726BEE"/>
    <w:rsid w:val="0072723E"/>
    <w:rsid w:val="0072756A"/>
    <w:rsid w:val="00727818"/>
    <w:rsid w:val="007278A7"/>
    <w:rsid w:val="00727A07"/>
    <w:rsid w:val="00727A76"/>
    <w:rsid w:val="00727A9D"/>
    <w:rsid w:val="00727CC1"/>
    <w:rsid w:val="007300A7"/>
    <w:rsid w:val="00730245"/>
    <w:rsid w:val="0073031B"/>
    <w:rsid w:val="007306B1"/>
    <w:rsid w:val="0073088B"/>
    <w:rsid w:val="007309DD"/>
    <w:rsid w:val="00730A08"/>
    <w:rsid w:val="00730CB4"/>
    <w:rsid w:val="00730E74"/>
    <w:rsid w:val="00730E85"/>
    <w:rsid w:val="00731A15"/>
    <w:rsid w:val="00731DDE"/>
    <w:rsid w:val="00731FF0"/>
    <w:rsid w:val="00732108"/>
    <w:rsid w:val="00732243"/>
    <w:rsid w:val="00732654"/>
    <w:rsid w:val="00732845"/>
    <w:rsid w:val="00732A7D"/>
    <w:rsid w:val="00732B5E"/>
    <w:rsid w:val="00732FD6"/>
    <w:rsid w:val="00733230"/>
    <w:rsid w:val="0073324E"/>
    <w:rsid w:val="0073389B"/>
    <w:rsid w:val="007340C2"/>
    <w:rsid w:val="0073425A"/>
    <w:rsid w:val="00734388"/>
    <w:rsid w:val="00734467"/>
    <w:rsid w:val="007344D9"/>
    <w:rsid w:val="00734549"/>
    <w:rsid w:val="007345E5"/>
    <w:rsid w:val="0073482B"/>
    <w:rsid w:val="00734897"/>
    <w:rsid w:val="00734B55"/>
    <w:rsid w:val="00734EBF"/>
    <w:rsid w:val="007351CA"/>
    <w:rsid w:val="0073521A"/>
    <w:rsid w:val="007352CE"/>
    <w:rsid w:val="00735889"/>
    <w:rsid w:val="00735914"/>
    <w:rsid w:val="00735A58"/>
    <w:rsid w:val="00735BEA"/>
    <w:rsid w:val="00735C3F"/>
    <w:rsid w:val="00735DD1"/>
    <w:rsid w:val="00736108"/>
    <w:rsid w:val="0073616F"/>
    <w:rsid w:val="0073623A"/>
    <w:rsid w:val="007362A7"/>
    <w:rsid w:val="00736742"/>
    <w:rsid w:val="0073694C"/>
    <w:rsid w:val="00736AE8"/>
    <w:rsid w:val="00736B35"/>
    <w:rsid w:val="007371E5"/>
    <w:rsid w:val="007374B1"/>
    <w:rsid w:val="00737563"/>
    <w:rsid w:val="007376F4"/>
    <w:rsid w:val="00737700"/>
    <w:rsid w:val="007377F3"/>
    <w:rsid w:val="0073792B"/>
    <w:rsid w:val="00737ADE"/>
    <w:rsid w:val="00740034"/>
    <w:rsid w:val="0074018E"/>
    <w:rsid w:val="007401A2"/>
    <w:rsid w:val="007403FA"/>
    <w:rsid w:val="0074072F"/>
    <w:rsid w:val="007408B1"/>
    <w:rsid w:val="00740910"/>
    <w:rsid w:val="00740C54"/>
    <w:rsid w:val="00740DE6"/>
    <w:rsid w:val="00740E06"/>
    <w:rsid w:val="00740FBF"/>
    <w:rsid w:val="007410AF"/>
    <w:rsid w:val="0074120F"/>
    <w:rsid w:val="00741325"/>
    <w:rsid w:val="0074170D"/>
    <w:rsid w:val="00741866"/>
    <w:rsid w:val="00741938"/>
    <w:rsid w:val="00741A25"/>
    <w:rsid w:val="00741E16"/>
    <w:rsid w:val="00741EAB"/>
    <w:rsid w:val="00741F32"/>
    <w:rsid w:val="007420CE"/>
    <w:rsid w:val="007421A5"/>
    <w:rsid w:val="007423A7"/>
    <w:rsid w:val="007423BF"/>
    <w:rsid w:val="007423DD"/>
    <w:rsid w:val="00742503"/>
    <w:rsid w:val="00742566"/>
    <w:rsid w:val="007426D7"/>
    <w:rsid w:val="007428E4"/>
    <w:rsid w:val="00742990"/>
    <w:rsid w:val="00742C99"/>
    <w:rsid w:val="00742E04"/>
    <w:rsid w:val="00743047"/>
    <w:rsid w:val="007430B9"/>
    <w:rsid w:val="007436F2"/>
    <w:rsid w:val="00743737"/>
    <w:rsid w:val="00743B06"/>
    <w:rsid w:val="00743B6E"/>
    <w:rsid w:val="00743E6C"/>
    <w:rsid w:val="00744387"/>
    <w:rsid w:val="007444D8"/>
    <w:rsid w:val="0074455C"/>
    <w:rsid w:val="007446C4"/>
    <w:rsid w:val="007448BC"/>
    <w:rsid w:val="00744CF5"/>
    <w:rsid w:val="00744ECE"/>
    <w:rsid w:val="00744F02"/>
    <w:rsid w:val="0074511F"/>
    <w:rsid w:val="0074515B"/>
    <w:rsid w:val="0074516F"/>
    <w:rsid w:val="007453A6"/>
    <w:rsid w:val="007455F7"/>
    <w:rsid w:val="007457FA"/>
    <w:rsid w:val="007458CD"/>
    <w:rsid w:val="00745983"/>
    <w:rsid w:val="00745BE8"/>
    <w:rsid w:val="00745CA8"/>
    <w:rsid w:val="00745D91"/>
    <w:rsid w:val="00745F9C"/>
    <w:rsid w:val="00746120"/>
    <w:rsid w:val="007461D1"/>
    <w:rsid w:val="00746468"/>
    <w:rsid w:val="007464F6"/>
    <w:rsid w:val="00746B66"/>
    <w:rsid w:val="00746C21"/>
    <w:rsid w:val="00746CCC"/>
    <w:rsid w:val="007476DF"/>
    <w:rsid w:val="007478B9"/>
    <w:rsid w:val="00747AAC"/>
    <w:rsid w:val="00747D99"/>
    <w:rsid w:val="007502A0"/>
    <w:rsid w:val="00750426"/>
    <w:rsid w:val="00750770"/>
    <w:rsid w:val="00750917"/>
    <w:rsid w:val="007509A4"/>
    <w:rsid w:val="007509BF"/>
    <w:rsid w:val="00750E3B"/>
    <w:rsid w:val="00751048"/>
    <w:rsid w:val="00751241"/>
    <w:rsid w:val="00751299"/>
    <w:rsid w:val="00751641"/>
    <w:rsid w:val="00751797"/>
    <w:rsid w:val="00751CEA"/>
    <w:rsid w:val="00751D7D"/>
    <w:rsid w:val="007520E0"/>
    <w:rsid w:val="007523CD"/>
    <w:rsid w:val="007524F6"/>
    <w:rsid w:val="00752531"/>
    <w:rsid w:val="0075257A"/>
    <w:rsid w:val="007525AF"/>
    <w:rsid w:val="00752766"/>
    <w:rsid w:val="0075287C"/>
    <w:rsid w:val="0075298D"/>
    <w:rsid w:val="007534CE"/>
    <w:rsid w:val="0075355E"/>
    <w:rsid w:val="007535A5"/>
    <w:rsid w:val="007535D5"/>
    <w:rsid w:val="007539C8"/>
    <w:rsid w:val="00753A20"/>
    <w:rsid w:val="00753EEF"/>
    <w:rsid w:val="007545EB"/>
    <w:rsid w:val="00754653"/>
    <w:rsid w:val="007546BA"/>
    <w:rsid w:val="007546DB"/>
    <w:rsid w:val="00754886"/>
    <w:rsid w:val="0075497A"/>
    <w:rsid w:val="00754EFE"/>
    <w:rsid w:val="00755450"/>
    <w:rsid w:val="0075567A"/>
    <w:rsid w:val="00755AB8"/>
    <w:rsid w:val="00755C03"/>
    <w:rsid w:val="00755C46"/>
    <w:rsid w:val="00755CF3"/>
    <w:rsid w:val="0075601C"/>
    <w:rsid w:val="0075602B"/>
    <w:rsid w:val="00756101"/>
    <w:rsid w:val="00756127"/>
    <w:rsid w:val="00756239"/>
    <w:rsid w:val="00756316"/>
    <w:rsid w:val="007567CE"/>
    <w:rsid w:val="00756851"/>
    <w:rsid w:val="00756852"/>
    <w:rsid w:val="00756FAD"/>
    <w:rsid w:val="0075758C"/>
    <w:rsid w:val="007576AD"/>
    <w:rsid w:val="007576FB"/>
    <w:rsid w:val="007577AE"/>
    <w:rsid w:val="00757A77"/>
    <w:rsid w:val="00757B94"/>
    <w:rsid w:val="00757C6F"/>
    <w:rsid w:val="00757C75"/>
    <w:rsid w:val="00757E4D"/>
    <w:rsid w:val="00760021"/>
    <w:rsid w:val="007600B6"/>
    <w:rsid w:val="00760210"/>
    <w:rsid w:val="00760397"/>
    <w:rsid w:val="0076042F"/>
    <w:rsid w:val="00760476"/>
    <w:rsid w:val="00760C22"/>
    <w:rsid w:val="00761338"/>
    <w:rsid w:val="0076133C"/>
    <w:rsid w:val="00761CD8"/>
    <w:rsid w:val="00761DA5"/>
    <w:rsid w:val="00761E9C"/>
    <w:rsid w:val="00762520"/>
    <w:rsid w:val="007628E9"/>
    <w:rsid w:val="00762B59"/>
    <w:rsid w:val="00762C15"/>
    <w:rsid w:val="00762CB1"/>
    <w:rsid w:val="00762E13"/>
    <w:rsid w:val="0076331B"/>
    <w:rsid w:val="0076355D"/>
    <w:rsid w:val="0076396C"/>
    <w:rsid w:val="007639AC"/>
    <w:rsid w:val="00763C55"/>
    <w:rsid w:val="00763EE6"/>
    <w:rsid w:val="007640A3"/>
    <w:rsid w:val="0076429C"/>
    <w:rsid w:val="007645AA"/>
    <w:rsid w:val="007646D4"/>
    <w:rsid w:val="00764838"/>
    <w:rsid w:val="00764B19"/>
    <w:rsid w:val="00764BCB"/>
    <w:rsid w:val="00764D9C"/>
    <w:rsid w:val="00764DB0"/>
    <w:rsid w:val="00764E84"/>
    <w:rsid w:val="007651F6"/>
    <w:rsid w:val="00765336"/>
    <w:rsid w:val="007653EE"/>
    <w:rsid w:val="0076540C"/>
    <w:rsid w:val="007655AB"/>
    <w:rsid w:val="00765614"/>
    <w:rsid w:val="00765695"/>
    <w:rsid w:val="0076573F"/>
    <w:rsid w:val="00765A2B"/>
    <w:rsid w:val="00765E77"/>
    <w:rsid w:val="00765FB7"/>
    <w:rsid w:val="007663DA"/>
    <w:rsid w:val="007666B4"/>
    <w:rsid w:val="007666CE"/>
    <w:rsid w:val="007667D7"/>
    <w:rsid w:val="0076694C"/>
    <w:rsid w:val="00766DAD"/>
    <w:rsid w:val="00766FD0"/>
    <w:rsid w:val="0076720D"/>
    <w:rsid w:val="007672AB"/>
    <w:rsid w:val="00767350"/>
    <w:rsid w:val="007678B1"/>
    <w:rsid w:val="0076794B"/>
    <w:rsid w:val="007679A3"/>
    <w:rsid w:val="00767B68"/>
    <w:rsid w:val="00767CB1"/>
    <w:rsid w:val="00767D0E"/>
    <w:rsid w:val="00770263"/>
    <w:rsid w:val="007702D5"/>
    <w:rsid w:val="0077046C"/>
    <w:rsid w:val="00770709"/>
    <w:rsid w:val="007708D8"/>
    <w:rsid w:val="00770B50"/>
    <w:rsid w:val="0077118A"/>
    <w:rsid w:val="007712FB"/>
    <w:rsid w:val="007713F0"/>
    <w:rsid w:val="00771AE1"/>
    <w:rsid w:val="00771ED2"/>
    <w:rsid w:val="007720EF"/>
    <w:rsid w:val="00772123"/>
    <w:rsid w:val="0077225A"/>
    <w:rsid w:val="007722E7"/>
    <w:rsid w:val="007723BE"/>
    <w:rsid w:val="007724EA"/>
    <w:rsid w:val="0077254E"/>
    <w:rsid w:val="00772580"/>
    <w:rsid w:val="007727A6"/>
    <w:rsid w:val="00772824"/>
    <w:rsid w:val="007728A7"/>
    <w:rsid w:val="00773045"/>
    <w:rsid w:val="00773266"/>
    <w:rsid w:val="00773325"/>
    <w:rsid w:val="00773522"/>
    <w:rsid w:val="00773743"/>
    <w:rsid w:val="0077388D"/>
    <w:rsid w:val="0077389E"/>
    <w:rsid w:val="007739BF"/>
    <w:rsid w:val="00773D1D"/>
    <w:rsid w:val="00773E87"/>
    <w:rsid w:val="00773FE7"/>
    <w:rsid w:val="0077402B"/>
    <w:rsid w:val="007740E9"/>
    <w:rsid w:val="0077419B"/>
    <w:rsid w:val="0077434B"/>
    <w:rsid w:val="00774480"/>
    <w:rsid w:val="00774523"/>
    <w:rsid w:val="0077462E"/>
    <w:rsid w:val="00774705"/>
    <w:rsid w:val="00774802"/>
    <w:rsid w:val="00774CFC"/>
    <w:rsid w:val="00774E96"/>
    <w:rsid w:val="00774EB2"/>
    <w:rsid w:val="0077501B"/>
    <w:rsid w:val="0077501C"/>
    <w:rsid w:val="0077521B"/>
    <w:rsid w:val="00775867"/>
    <w:rsid w:val="00775870"/>
    <w:rsid w:val="00775915"/>
    <w:rsid w:val="00775996"/>
    <w:rsid w:val="00775E05"/>
    <w:rsid w:val="00775E1C"/>
    <w:rsid w:val="007768DA"/>
    <w:rsid w:val="00776AEC"/>
    <w:rsid w:val="00776B82"/>
    <w:rsid w:val="00776CB9"/>
    <w:rsid w:val="0077701A"/>
    <w:rsid w:val="007778C6"/>
    <w:rsid w:val="007779CD"/>
    <w:rsid w:val="00777A81"/>
    <w:rsid w:val="00777B60"/>
    <w:rsid w:val="00777D08"/>
    <w:rsid w:val="0078018C"/>
    <w:rsid w:val="0078050F"/>
    <w:rsid w:val="00780929"/>
    <w:rsid w:val="00780AA0"/>
    <w:rsid w:val="00780CD1"/>
    <w:rsid w:val="00780E0C"/>
    <w:rsid w:val="00780FAA"/>
    <w:rsid w:val="007812C9"/>
    <w:rsid w:val="0078151A"/>
    <w:rsid w:val="007815B2"/>
    <w:rsid w:val="0078182A"/>
    <w:rsid w:val="00781B11"/>
    <w:rsid w:val="00781D77"/>
    <w:rsid w:val="007822A2"/>
    <w:rsid w:val="007822F0"/>
    <w:rsid w:val="00782445"/>
    <w:rsid w:val="007827C1"/>
    <w:rsid w:val="00782D3C"/>
    <w:rsid w:val="007831BA"/>
    <w:rsid w:val="00783470"/>
    <w:rsid w:val="0078354F"/>
    <w:rsid w:val="00783830"/>
    <w:rsid w:val="00783AF5"/>
    <w:rsid w:val="00783CAF"/>
    <w:rsid w:val="007841D4"/>
    <w:rsid w:val="0078461F"/>
    <w:rsid w:val="0078463C"/>
    <w:rsid w:val="00784A64"/>
    <w:rsid w:val="00784BBE"/>
    <w:rsid w:val="00784D13"/>
    <w:rsid w:val="00784E9F"/>
    <w:rsid w:val="00784EA1"/>
    <w:rsid w:val="00784F81"/>
    <w:rsid w:val="007851E6"/>
    <w:rsid w:val="00785407"/>
    <w:rsid w:val="0078552D"/>
    <w:rsid w:val="007855D8"/>
    <w:rsid w:val="00785611"/>
    <w:rsid w:val="007856B4"/>
    <w:rsid w:val="0078608E"/>
    <w:rsid w:val="00786153"/>
    <w:rsid w:val="007864B6"/>
    <w:rsid w:val="00786805"/>
    <w:rsid w:val="00786C5C"/>
    <w:rsid w:val="00786D93"/>
    <w:rsid w:val="00787027"/>
    <w:rsid w:val="0078703E"/>
    <w:rsid w:val="00787126"/>
    <w:rsid w:val="00787876"/>
    <w:rsid w:val="007879D3"/>
    <w:rsid w:val="0079008F"/>
    <w:rsid w:val="007901BB"/>
    <w:rsid w:val="00790950"/>
    <w:rsid w:val="00790EA2"/>
    <w:rsid w:val="00790F30"/>
    <w:rsid w:val="00791039"/>
    <w:rsid w:val="007911E7"/>
    <w:rsid w:val="00791306"/>
    <w:rsid w:val="0079143A"/>
    <w:rsid w:val="0079158E"/>
    <w:rsid w:val="00791740"/>
    <w:rsid w:val="00791902"/>
    <w:rsid w:val="00791C57"/>
    <w:rsid w:val="00791CBB"/>
    <w:rsid w:val="007922A6"/>
    <w:rsid w:val="00792399"/>
    <w:rsid w:val="00792453"/>
    <w:rsid w:val="007926EC"/>
    <w:rsid w:val="007927BE"/>
    <w:rsid w:val="007928EE"/>
    <w:rsid w:val="00792A13"/>
    <w:rsid w:val="00792AD8"/>
    <w:rsid w:val="00792B56"/>
    <w:rsid w:val="00792CC9"/>
    <w:rsid w:val="00792DB9"/>
    <w:rsid w:val="00792FEB"/>
    <w:rsid w:val="0079300A"/>
    <w:rsid w:val="0079354C"/>
    <w:rsid w:val="0079374C"/>
    <w:rsid w:val="00793A6F"/>
    <w:rsid w:val="00793E27"/>
    <w:rsid w:val="00794027"/>
    <w:rsid w:val="007947CB"/>
    <w:rsid w:val="00794B03"/>
    <w:rsid w:val="00794DDC"/>
    <w:rsid w:val="00794EFE"/>
    <w:rsid w:val="00795134"/>
    <w:rsid w:val="0079539E"/>
    <w:rsid w:val="007954F9"/>
    <w:rsid w:val="00795722"/>
    <w:rsid w:val="00795A34"/>
    <w:rsid w:val="00795B26"/>
    <w:rsid w:val="00795E46"/>
    <w:rsid w:val="00795F3F"/>
    <w:rsid w:val="00796144"/>
    <w:rsid w:val="0079649B"/>
    <w:rsid w:val="00796A2F"/>
    <w:rsid w:val="00796CD7"/>
    <w:rsid w:val="00796D47"/>
    <w:rsid w:val="00796D6B"/>
    <w:rsid w:val="00796DBB"/>
    <w:rsid w:val="0079700C"/>
    <w:rsid w:val="00797247"/>
    <w:rsid w:val="00797388"/>
    <w:rsid w:val="00797B31"/>
    <w:rsid w:val="00797BF6"/>
    <w:rsid w:val="00797D26"/>
    <w:rsid w:val="00797F3D"/>
    <w:rsid w:val="007A0095"/>
    <w:rsid w:val="007A02E2"/>
    <w:rsid w:val="007A04F3"/>
    <w:rsid w:val="007A0686"/>
    <w:rsid w:val="007A07A9"/>
    <w:rsid w:val="007A0B60"/>
    <w:rsid w:val="007A0CB4"/>
    <w:rsid w:val="007A0E41"/>
    <w:rsid w:val="007A0F4B"/>
    <w:rsid w:val="007A116B"/>
    <w:rsid w:val="007A1687"/>
    <w:rsid w:val="007A1B5F"/>
    <w:rsid w:val="007A1BBA"/>
    <w:rsid w:val="007A1CEE"/>
    <w:rsid w:val="007A1F5D"/>
    <w:rsid w:val="007A207B"/>
    <w:rsid w:val="007A2169"/>
    <w:rsid w:val="007A22D3"/>
    <w:rsid w:val="007A245C"/>
    <w:rsid w:val="007A2690"/>
    <w:rsid w:val="007A2820"/>
    <w:rsid w:val="007A291F"/>
    <w:rsid w:val="007A2A8B"/>
    <w:rsid w:val="007A2CCC"/>
    <w:rsid w:val="007A2E0B"/>
    <w:rsid w:val="007A2F08"/>
    <w:rsid w:val="007A3427"/>
    <w:rsid w:val="007A3797"/>
    <w:rsid w:val="007A3CAD"/>
    <w:rsid w:val="007A3D09"/>
    <w:rsid w:val="007A4130"/>
    <w:rsid w:val="007A4245"/>
    <w:rsid w:val="007A4483"/>
    <w:rsid w:val="007A4494"/>
    <w:rsid w:val="007A49CC"/>
    <w:rsid w:val="007A4D19"/>
    <w:rsid w:val="007A4D80"/>
    <w:rsid w:val="007A4F1E"/>
    <w:rsid w:val="007A4F5B"/>
    <w:rsid w:val="007A5013"/>
    <w:rsid w:val="007A5024"/>
    <w:rsid w:val="007A515B"/>
    <w:rsid w:val="007A54F0"/>
    <w:rsid w:val="007A575D"/>
    <w:rsid w:val="007A5D32"/>
    <w:rsid w:val="007A6308"/>
    <w:rsid w:val="007A65C7"/>
    <w:rsid w:val="007A67A2"/>
    <w:rsid w:val="007A69A8"/>
    <w:rsid w:val="007A6A71"/>
    <w:rsid w:val="007A6CCF"/>
    <w:rsid w:val="007A6EFE"/>
    <w:rsid w:val="007A6FF5"/>
    <w:rsid w:val="007A703A"/>
    <w:rsid w:val="007A70B0"/>
    <w:rsid w:val="007A72AB"/>
    <w:rsid w:val="007A7537"/>
    <w:rsid w:val="007A7604"/>
    <w:rsid w:val="007A7C6D"/>
    <w:rsid w:val="007A7DB0"/>
    <w:rsid w:val="007B017F"/>
    <w:rsid w:val="007B0372"/>
    <w:rsid w:val="007B0476"/>
    <w:rsid w:val="007B04C2"/>
    <w:rsid w:val="007B054B"/>
    <w:rsid w:val="007B0881"/>
    <w:rsid w:val="007B0AC3"/>
    <w:rsid w:val="007B0B74"/>
    <w:rsid w:val="007B1120"/>
    <w:rsid w:val="007B1594"/>
    <w:rsid w:val="007B159D"/>
    <w:rsid w:val="007B1895"/>
    <w:rsid w:val="007B1A3B"/>
    <w:rsid w:val="007B20DA"/>
    <w:rsid w:val="007B219B"/>
    <w:rsid w:val="007B2293"/>
    <w:rsid w:val="007B23EE"/>
    <w:rsid w:val="007B27A1"/>
    <w:rsid w:val="007B2914"/>
    <w:rsid w:val="007B2A0C"/>
    <w:rsid w:val="007B2B88"/>
    <w:rsid w:val="007B2C41"/>
    <w:rsid w:val="007B2D01"/>
    <w:rsid w:val="007B2DDF"/>
    <w:rsid w:val="007B3034"/>
    <w:rsid w:val="007B3580"/>
    <w:rsid w:val="007B39F5"/>
    <w:rsid w:val="007B3D12"/>
    <w:rsid w:val="007B438B"/>
    <w:rsid w:val="007B450F"/>
    <w:rsid w:val="007B473E"/>
    <w:rsid w:val="007B4881"/>
    <w:rsid w:val="007B48D0"/>
    <w:rsid w:val="007B48F8"/>
    <w:rsid w:val="007B4AA9"/>
    <w:rsid w:val="007B4C16"/>
    <w:rsid w:val="007B4EC6"/>
    <w:rsid w:val="007B508A"/>
    <w:rsid w:val="007B51EF"/>
    <w:rsid w:val="007B564D"/>
    <w:rsid w:val="007B5671"/>
    <w:rsid w:val="007B56A4"/>
    <w:rsid w:val="007B57F7"/>
    <w:rsid w:val="007B5897"/>
    <w:rsid w:val="007B5A65"/>
    <w:rsid w:val="007B5D69"/>
    <w:rsid w:val="007B5E14"/>
    <w:rsid w:val="007B5FCE"/>
    <w:rsid w:val="007B60AB"/>
    <w:rsid w:val="007B60C1"/>
    <w:rsid w:val="007B6357"/>
    <w:rsid w:val="007B640E"/>
    <w:rsid w:val="007B6612"/>
    <w:rsid w:val="007B6856"/>
    <w:rsid w:val="007B697C"/>
    <w:rsid w:val="007B6B59"/>
    <w:rsid w:val="007B6B64"/>
    <w:rsid w:val="007B6D70"/>
    <w:rsid w:val="007B6DD6"/>
    <w:rsid w:val="007B6F08"/>
    <w:rsid w:val="007B732F"/>
    <w:rsid w:val="007B73F3"/>
    <w:rsid w:val="007B74BB"/>
    <w:rsid w:val="007B77D1"/>
    <w:rsid w:val="007B77ED"/>
    <w:rsid w:val="007B7925"/>
    <w:rsid w:val="007B79C0"/>
    <w:rsid w:val="007B7A06"/>
    <w:rsid w:val="007B7BB9"/>
    <w:rsid w:val="007B7DC9"/>
    <w:rsid w:val="007B7E48"/>
    <w:rsid w:val="007C0001"/>
    <w:rsid w:val="007C00F2"/>
    <w:rsid w:val="007C0263"/>
    <w:rsid w:val="007C0AD6"/>
    <w:rsid w:val="007C10EF"/>
    <w:rsid w:val="007C1124"/>
    <w:rsid w:val="007C11DE"/>
    <w:rsid w:val="007C1A3D"/>
    <w:rsid w:val="007C1B86"/>
    <w:rsid w:val="007C1CF5"/>
    <w:rsid w:val="007C1D01"/>
    <w:rsid w:val="007C1D23"/>
    <w:rsid w:val="007C1EC7"/>
    <w:rsid w:val="007C2008"/>
    <w:rsid w:val="007C2089"/>
    <w:rsid w:val="007C21CE"/>
    <w:rsid w:val="007C21F4"/>
    <w:rsid w:val="007C25AE"/>
    <w:rsid w:val="007C2B93"/>
    <w:rsid w:val="007C2BB4"/>
    <w:rsid w:val="007C2C32"/>
    <w:rsid w:val="007C2E5F"/>
    <w:rsid w:val="007C32BC"/>
    <w:rsid w:val="007C3457"/>
    <w:rsid w:val="007C3DF1"/>
    <w:rsid w:val="007C405C"/>
    <w:rsid w:val="007C486D"/>
    <w:rsid w:val="007C498F"/>
    <w:rsid w:val="007C4A4E"/>
    <w:rsid w:val="007C4B3C"/>
    <w:rsid w:val="007C4B8C"/>
    <w:rsid w:val="007C4E56"/>
    <w:rsid w:val="007C4F9E"/>
    <w:rsid w:val="007C52BC"/>
    <w:rsid w:val="007C5322"/>
    <w:rsid w:val="007C561A"/>
    <w:rsid w:val="007C56AC"/>
    <w:rsid w:val="007C5A99"/>
    <w:rsid w:val="007C5BAC"/>
    <w:rsid w:val="007C5C70"/>
    <w:rsid w:val="007C5C78"/>
    <w:rsid w:val="007C6298"/>
    <w:rsid w:val="007C6312"/>
    <w:rsid w:val="007C66EA"/>
    <w:rsid w:val="007C6803"/>
    <w:rsid w:val="007C6828"/>
    <w:rsid w:val="007C6F89"/>
    <w:rsid w:val="007C70E1"/>
    <w:rsid w:val="007C7193"/>
    <w:rsid w:val="007C73CF"/>
    <w:rsid w:val="007C74FA"/>
    <w:rsid w:val="007C77A0"/>
    <w:rsid w:val="007C7A22"/>
    <w:rsid w:val="007C7CB5"/>
    <w:rsid w:val="007C7E8C"/>
    <w:rsid w:val="007C7FBF"/>
    <w:rsid w:val="007D0219"/>
    <w:rsid w:val="007D04D1"/>
    <w:rsid w:val="007D06BD"/>
    <w:rsid w:val="007D0786"/>
    <w:rsid w:val="007D0A92"/>
    <w:rsid w:val="007D0B76"/>
    <w:rsid w:val="007D0C09"/>
    <w:rsid w:val="007D0C17"/>
    <w:rsid w:val="007D0DEA"/>
    <w:rsid w:val="007D0E38"/>
    <w:rsid w:val="007D1092"/>
    <w:rsid w:val="007D11F2"/>
    <w:rsid w:val="007D1570"/>
    <w:rsid w:val="007D1898"/>
    <w:rsid w:val="007D1CF4"/>
    <w:rsid w:val="007D2003"/>
    <w:rsid w:val="007D247E"/>
    <w:rsid w:val="007D26C5"/>
    <w:rsid w:val="007D2758"/>
    <w:rsid w:val="007D2882"/>
    <w:rsid w:val="007D2CD2"/>
    <w:rsid w:val="007D324A"/>
    <w:rsid w:val="007D33B1"/>
    <w:rsid w:val="007D33FA"/>
    <w:rsid w:val="007D3642"/>
    <w:rsid w:val="007D38A5"/>
    <w:rsid w:val="007D39CF"/>
    <w:rsid w:val="007D3C77"/>
    <w:rsid w:val="007D41FA"/>
    <w:rsid w:val="007D42A2"/>
    <w:rsid w:val="007D4338"/>
    <w:rsid w:val="007D4579"/>
    <w:rsid w:val="007D47E7"/>
    <w:rsid w:val="007D4CD7"/>
    <w:rsid w:val="007D4EA8"/>
    <w:rsid w:val="007D5540"/>
    <w:rsid w:val="007D5574"/>
    <w:rsid w:val="007D60D9"/>
    <w:rsid w:val="007D61D4"/>
    <w:rsid w:val="007D6811"/>
    <w:rsid w:val="007D68FD"/>
    <w:rsid w:val="007D69B4"/>
    <w:rsid w:val="007D6A25"/>
    <w:rsid w:val="007D6B09"/>
    <w:rsid w:val="007D738A"/>
    <w:rsid w:val="007D73D1"/>
    <w:rsid w:val="007D7A4B"/>
    <w:rsid w:val="007D7A57"/>
    <w:rsid w:val="007D7CDE"/>
    <w:rsid w:val="007D7DB1"/>
    <w:rsid w:val="007E05B0"/>
    <w:rsid w:val="007E05E7"/>
    <w:rsid w:val="007E06D5"/>
    <w:rsid w:val="007E08B2"/>
    <w:rsid w:val="007E08CE"/>
    <w:rsid w:val="007E0D14"/>
    <w:rsid w:val="007E0DCB"/>
    <w:rsid w:val="007E0FAF"/>
    <w:rsid w:val="007E114C"/>
    <w:rsid w:val="007E1447"/>
    <w:rsid w:val="007E16BA"/>
    <w:rsid w:val="007E1A71"/>
    <w:rsid w:val="007E1F8F"/>
    <w:rsid w:val="007E1FA0"/>
    <w:rsid w:val="007E1FC5"/>
    <w:rsid w:val="007E21DC"/>
    <w:rsid w:val="007E2343"/>
    <w:rsid w:val="007E245D"/>
    <w:rsid w:val="007E24E8"/>
    <w:rsid w:val="007E27D7"/>
    <w:rsid w:val="007E27FF"/>
    <w:rsid w:val="007E2A7E"/>
    <w:rsid w:val="007E2CCE"/>
    <w:rsid w:val="007E2FA2"/>
    <w:rsid w:val="007E30E1"/>
    <w:rsid w:val="007E3343"/>
    <w:rsid w:val="007E334C"/>
    <w:rsid w:val="007E3534"/>
    <w:rsid w:val="007E35A1"/>
    <w:rsid w:val="007E3806"/>
    <w:rsid w:val="007E3925"/>
    <w:rsid w:val="007E3AFF"/>
    <w:rsid w:val="007E3C5B"/>
    <w:rsid w:val="007E3DE2"/>
    <w:rsid w:val="007E3FDA"/>
    <w:rsid w:val="007E43A8"/>
    <w:rsid w:val="007E43B5"/>
    <w:rsid w:val="007E473F"/>
    <w:rsid w:val="007E494B"/>
    <w:rsid w:val="007E49E1"/>
    <w:rsid w:val="007E4B0E"/>
    <w:rsid w:val="007E4BC5"/>
    <w:rsid w:val="007E4EB5"/>
    <w:rsid w:val="007E537F"/>
    <w:rsid w:val="007E5828"/>
    <w:rsid w:val="007E64BD"/>
    <w:rsid w:val="007E687B"/>
    <w:rsid w:val="007E69BD"/>
    <w:rsid w:val="007E6ACC"/>
    <w:rsid w:val="007E6B48"/>
    <w:rsid w:val="007E6C2F"/>
    <w:rsid w:val="007E6DAA"/>
    <w:rsid w:val="007E77D7"/>
    <w:rsid w:val="007E7820"/>
    <w:rsid w:val="007E7851"/>
    <w:rsid w:val="007E7A04"/>
    <w:rsid w:val="007E7D86"/>
    <w:rsid w:val="007E7F1C"/>
    <w:rsid w:val="007F0001"/>
    <w:rsid w:val="007F00D4"/>
    <w:rsid w:val="007F00DB"/>
    <w:rsid w:val="007F04DB"/>
    <w:rsid w:val="007F0640"/>
    <w:rsid w:val="007F0C4E"/>
    <w:rsid w:val="007F1160"/>
    <w:rsid w:val="007F11A4"/>
    <w:rsid w:val="007F1209"/>
    <w:rsid w:val="007F125D"/>
    <w:rsid w:val="007F1260"/>
    <w:rsid w:val="007F15BE"/>
    <w:rsid w:val="007F16D2"/>
    <w:rsid w:val="007F180F"/>
    <w:rsid w:val="007F18DD"/>
    <w:rsid w:val="007F1975"/>
    <w:rsid w:val="007F1C54"/>
    <w:rsid w:val="007F1EB8"/>
    <w:rsid w:val="007F205E"/>
    <w:rsid w:val="007F2181"/>
    <w:rsid w:val="007F226B"/>
    <w:rsid w:val="007F2416"/>
    <w:rsid w:val="007F257F"/>
    <w:rsid w:val="007F2905"/>
    <w:rsid w:val="007F2EBE"/>
    <w:rsid w:val="007F2EE1"/>
    <w:rsid w:val="007F3047"/>
    <w:rsid w:val="007F315A"/>
    <w:rsid w:val="007F34B3"/>
    <w:rsid w:val="007F3507"/>
    <w:rsid w:val="007F3A2A"/>
    <w:rsid w:val="007F3A39"/>
    <w:rsid w:val="007F3B2A"/>
    <w:rsid w:val="007F3CE3"/>
    <w:rsid w:val="007F3F4A"/>
    <w:rsid w:val="007F4010"/>
    <w:rsid w:val="007F4110"/>
    <w:rsid w:val="007F436D"/>
    <w:rsid w:val="007F4384"/>
    <w:rsid w:val="007F4695"/>
    <w:rsid w:val="007F48AA"/>
    <w:rsid w:val="007F48F7"/>
    <w:rsid w:val="007F4C2F"/>
    <w:rsid w:val="007F4DA4"/>
    <w:rsid w:val="007F4F19"/>
    <w:rsid w:val="007F5072"/>
    <w:rsid w:val="007F5082"/>
    <w:rsid w:val="007F53EC"/>
    <w:rsid w:val="007F5461"/>
    <w:rsid w:val="007F5605"/>
    <w:rsid w:val="007F56D0"/>
    <w:rsid w:val="007F57A4"/>
    <w:rsid w:val="007F590C"/>
    <w:rsid w:val="007F5B85"/>
    <w:rsid w:val="007F6057"/>
    <w:rsid w:val="007F6759"/>
    <w:rsid w:val="007F6772"/>
    <w:rsid w:val="007F68B2"/>
    <w:rsid w:val="007F6B07"/>
    <w:rsid w:val="007F6C72"/>
    <w:rsid w:val="007F6E8B"/>
    <w:rsid w:val="007F6FCC"/>
    <w:rsid w:val="007F7A9A"/>
    <w:rsid w:val="007F7AF8"/>
    <w:rsid w:val="00800AA9"/>
    <w:rsid w:val="00801037"/>
    <w:rsid w:val="00801246"/>
    <w:rsid w:val="00801393"/>
    <w:rsid w:val="008019EA"/>
    <w:rsid w:val="00801A67"/>
    <w:rsid w:val="008024A7"/>
    <w:rsid w:val="0080284A"/>
    <w:rsid w:val="0080295A"/>
    <w:rsid w:val="00802E16"/>
    <w:rsid w:val="00803618"/>
    <w:rsid w:val="008036A3"/>
    <w:rsid w:val="008036A5"/>
    <w:rsid w:val="00803748"/>
    <w:rsid w:val="0080387F"/>
    <w:rsid w:val="008041F4"/>
    <w:rsid w:val="00804245"/>
    <w:rsid w:val="0080429B"/>
    <w:rsid w:val="00804526"/>
    <w:rsid w:val="00804678"/>
    <w:rsid w:val="00804714"/>
    <w:rsid w:val="00804CAE"/>
    <w:rsid w:val="00804D6F"/>
    <w:rsid w:val="00804F83"/>
    <w:rsid w:val="008050D0"/>
    <w:rsid w:val="00805138"/>
    <w:rsid w:val="008051F0"/>
    <w:rsid w:val="0080540F"/>
    <w:rsid w:val="00805627"/>
    <w:rsid w:val="008057D8"/>
    <w:rsid w:val="00805B05"/>
    <w:rsid w:val="00805B23"/>
    <w:rsid w:val="00805D67"/>
    <w:rsid w:val="0080605D"/>
    <w:rsid w:val="008066D9"/>
    <w:rsid w:val="0080672F"/>
    <w:rsid w:val="00806756"/>
    <w:rsid w:val="00806913"/>
    <w:rsid w:val="00806920"/>
    <w:rsid w:val="00806C0B"/>
    <w:rsid w:val="00806E88"/>
    <w:rsid w:val="00806EEB"/>
    <w:rsid w:val="00806F7D"/>
    <w:rsid w:val="00807241"/>
    <w:rsid w:val="008074B6"/>
    <w:rsid w:val="008075A2"/>
    <w:rsid w:val="00807955"/>
    <w:rsid w:val="00807B0F"/>
    <w:rsid w:val="00807C4E"/>
    <w:rsid w:val="00807C92"/>
    <w:rsid w:val="00807CD5"/>
    <w:rsid w:val="00807E61"/>
    <w:rsid w:val="008101BE"/>
    <w:rsid w:val="008103E2"/>
    <w:rsid w:val="00810650"/>
    <w:rsid w:val="008109A2"/>
    <w:rsid w:val="00810B16"/>
    <w:rsid w:val="00810EA9"/>
    <w:rsid w:val="0081102D"/>
    <w:rsid w:val="0081104D"/>
    <w:rsid w:val="008112CE"/>
    <w:rsid w:val="008115A7"/>
    <w:rsid w:val="00811801"/>
    <w:rsid w:val="00811C0E"/>
    <w:rsid w:val="00811EB4"/>
    <w:rsid w:val="00811F71"/>
    <w:rsid w:val="00811FFF"/>
    <w:rsid w:val="008124F9"/>
    <w:rsid w:val="0081282C"/>
    <w:rsid w:val="00812B6D"/>
    <w:rsid w:val="00812B7E"/>
    <w:rsid w:val="00812C1E"/>
    <w:rsid w:val="00813131"/>
    <w:rsid w:val="00813539"/>
    <w:rsid w:val="008136AE"/>
    <w:rsid w:val="00813B3E"/>
    <w:rsid w:val="00813BC4"/>
    <w:rsid w:val="00813C24"/>
    <w:rsid w:val="00813E22"/>
    <w:rsid w:val="00813EA7"/>
    <w:rsid w:val="00813F6C"/>
    <w:rsid w:val="00814586"/>
    <w:rsid w:val="008147B7"/>
    <w:rsid w:val="0081486F"/>
    <w:rsid w:val="00814E33"/>
    <w:rsid w:val="00814FA2"/>
    <w:rsid w:val="0081504A"/>
    <w:rsid w:val="00815299"/>
    <w:rsid w:val="008152B8"/>
    <w:rsid w:val="0081537C"/>
    <w:rsid w:val="00815411"/>
    <w:rsid w:val="008155E9"/>
    <w:rsid w:val="0081580A"/>
    <w:rsid w:val="00815CED"/>
    <w:rsid w:val="00815FC0"/>
    <w:rsid w:val="00816043"/>
    <w:rsid w:val="00816077"/>
    <w:rsid w:val="00816228"/>
    <w:rsid w:val="008163CD"/>
    <w:rsid w:val="00816460"/>
    <w:rsid w:val="0081677A"/>
    <w:rsid w:val="00816817"/>
    <w:rsid w:val="00816AAB"/>
    <w:rsid w:val="00816DB8"/>
    <w:rsid w:val="00816F33"/>
    <w:rsid w:val="00817291"/>
    <w:rsid w:val="008177B7"/>
    <w:rsid w:val="0081789C"/>
    <w:rsid w:val="00817BB4"/>
    <w:rsid w:val="00817C66"/>
    <w:rsid w:val="00817DE6"/>
    <w:rsid w:val="00817F57"/>
    <w:rsid w:val="00820100"/>
    <w:rsid w:val="0082032B"/>
    <w:rsid w:val="0082061C"/>
    <w:rsid w:val="008206AC"/>
    <w:rsid w:val="00820AE5"/>
    <w:rsid w:val="00820BCB"/>
    <w:rsid w:val="00820BE7"/>
    <w:rsid w:val="00820C0B"/>
    <w:rsid w:val="00820D38"/>
    <w:rsid w:val="00820F48"/>
    <w:rsid w:val="0082119D"/>
    <w:rsid w:val="008213E9"/>
    <w:rsid w:val="008214D7"/>
    <w:rsid w:val="008214FE"/>
    <w:rsid w:val="0082179A"/>
    <w:rsid w:val="00821D12"/>
    <w:rsid w:val="00821EAC"/>
    <w:rsid w:val="00822016"/>
    <w:rsid w:val="008222C0"/>
    <w:rsid w:val="00822668"/>
    <w:rsid w:val="00822A9F"/>
    <w:rsid w:val="00822AA9"/>
    <w:rsid w:val="00822B43"/>
    <w:rsid w:val="00822C6C"/>
    <w:rsid w:val="00822D41"/>
    <w:rsid w:val="00822DA7"/>
    <w:rsid w:val="00822E7B"/>
    <w:rsid w:val="00823207"/>
    <w:rsid w:val="0082348A"/>
    <w:rsid w:val="0082350F"/>
    <w:rsid w:val="008237A6"/>
    <w:rsid w:val="00823B83"/>
    <w:rsid w:val="00824033"/>
    <w:rsid w:val="00824144"/>
    <w:rsid w:val="008245F7"/>
    <w:rsid w:val="0082481B"/>
    <w:rsid w:val="008248C6"/>
    <w:rsid w:val="00824ACF"/>
    <w:rsid w:val="00824E13"/>
    <w:rsid w:val="0082508F"/>
    <w:rsid w:val="00825103"/>
    <w:rsid w:val="00825642"/>
    <w:rsid w:val="008256B6"/>
    <w:rsid w:val="008256D3"/>
    <w:rsid w:val="00825913"/>
    <w:rsid w:val="00825A16"/>
    <w:rsid w:val="00825B15"/>
    <w:rsid w:val="00825CEC"/>
    <w:rsid w:val="00825ED2"/>
    <w:rsid w:val="00826094"/>
    <w:rsid w:val="0082622E"/>
    <w:rsid w:val="00826375"/>
    <w:rsid w:val="00826557"/>
    <w:rsid w:val="0082691E"/>
    <w:rsid w:val="00826A16"/>
    <w:rsid w:val="00826C60"/>
    <w:rsid w:val="00826C7E"/>
    <w:rsid w:val="00826FA0"/>
    <w:rsid w:val="0082736D"/>
    <w:rsid w:val="008273A3"/>
    <w:rsid w:val="008276AE"/>
    <w:rsid w:val="0082781C"/>
    <w:rsid w:val="00827901"/>
    <w:rsid w:val="008279D7"/>
    <w:rsid w:val="00827CD8"/>
    <w:rsid w:val="008300CF"/>
    <w:rsid w:val="00830576"/>
    <w:rsid w:val="00830617"/>
    <w:rsid w:val="008306E9"/>
    <w:rsid w:val="00830BE8"/>
    <w:rsid w:val="00830CEF"/>
    <w:rsid w:val="00830E32"/>
    <w:rsid w:val="00830F54"/>
    <w:rsid w:val="0083165E"/>
    <w:rsid w:val="00831753"/>
    <w:rsid w:val="0083177E"/>
    <w:rsid w:val="00831849"/>
    <w:rsid w:val="00831A6D"/>
    <w:rsid w:val="00831C11"/>
    <w:rsid w:val="00831FEC"/>
    <w:rsid w:val="008320AD"/>
    <w:rsid w:val="008320F9"/>
    <w:rsid w:val="008322BA"/>
    <w:rsid w:val="00832D74"/>
    <w:rsid w:val="00832DB3"/>
    <w:rsid w:val="00832F0F"/>
    <w:rsid w:val="00832F71"/>
    <w:rsid w:val="008330E3"/>
    <w:rsid w:val="008333CC"/>
    <w:rsid w:val="00833483"/>
    <w:rsid w:val="00833647"/>
    <w:rsid w:val="0083386F"/>
    <w:rsid w:val="00833B4D"/>
    <w:rsid w:val="00833ECC"/>
    <w:rsid w:val="00833F2E"/>
    <w:rsid w:val="00834032"/>
    <w:rsid w:val="008341F4"/>
    <w:rsid w:val="008342F4"/>
    <w:rsid w:val="00834571"/>
    <w:rsid w:val="008345F9"/>
    <w:rsid w:val="00834833"/>
    <w:rsid w:val="0083500A"/>
    <w:rsid w:val="008353AB"/>
    <w:rsid w:val="00835BBD"/>
    <w:rsid w:val="00835EDC"/>
    <w:rsid w:val="008361F5"/>
    <w:rsid w:val="00836407"/>
    <w:rsid w:val="008367A7"/>
    <w:rsid w:val="00836CE9"/>
    <w:rsid w:val="00836E11"/>
    <w:rsid w:val="00836ED4"/>
    <w:rsid w:val="00836F96"/>
    <w:rsid w:val="0083726F"/>
    <w:rsid w:val="008374B9"/>
    <w:rsid w:val="00837687"/>
    <w:rsid w:val="0083778B"/>
    <w:rsid w:val="0083797E"/>
    <w:rsid w:val="00837A5C"/>
    <w:rsid w:val="00837F62"/>
    <w:rsid w:val="0084002B"/>
    <w:rsid w:val="0084007A"/>
    <w:rsid w:val="00840239"/>
    <w:rsid w:val="008405D5"/>
    <w:rsid w:val="00840602"/>
    <w:rsid w:val="0084061F"/>
    <w:rsid w:val="0084077C"/>
    <w:rsid w:val="00840D27"/>
    <w:rsid w:val="0084115F"/>
    <w:rsid w:val="008415D8"/>
    <w:rsid w:val="00841789"/>
    <w:rsid w:val="0084182C"/>
    <w:rsid w:val="00841868"/>
    <w:rsid w:val="00841A3B"/>
    <w:rsid w:val="00841B03"/>
    <w:rsid w:val="00841C96"/>
    <w:rsid w:val="00841EEB"/>
    <w:rsid w:val="00842667"/>
    <w:rsid w:val="008426D7"/>
    <w:rsid w:val="0084277F"/>
    <w:rsid w:val="008429D2"/>
    <w:rsid w:val="00842AAE"/>
    <w:rsid w:val="00842E91"/>
    <w:rsid w:val="00842F16"/>
    <w:rsid w:val="008431C7"/>
    <w:rsid w:val="0084359E"/>
    <w:rsid w:val="008438CB"/>
    <w:rsid w:val="00843943"/>
    <w:rsid w:val="00843BB8"/>
    <w:rsid w:val="00843F08"/>
    <w:rsid w:val="00843FA7"/>
    <w:rsid w:val="00843FDB"/>
    <w:rsid w:val="0084404E"/>
    <w:rsid w:val="00844240"/>
    <w:rsid w:val="008443ED"/>
    <w:rsid w:val="00844726"/>
    <w:rsid w:val="0084484D"/>
    <w:rsid w:val="008449E9"/>
    <w:rsid w:val="00844C30"/>
    <w:rsid w:val="00844CF4"/>
    <w:rsid w:val="00844E82"/>
    <w:rsid w:val="0084506D"/>
    <w:rsid w:val="008454B7"/>
    <w:rsid w:val="008454EC"/>
    <w:rsid w:val="008456E7"/>
    <w:rsid w:val="008459BB"/>
    <w:rsid w:val="00845A84"/>
    <w:rsid w:val="00845A85"/>
    <w:rsid w:val="00845B3C"/>
    <w:rsid w:val="00845BBE"/>
    <w:rsid w:val="00845CE1"/>
    <w:rsid w:val="00845D22"/>
    <w:rsid w:val="00845E41"/>
    <w:rsid w:val="00845E9B"/>
    <w:rsid w:val="00845F09"/>
    <w:rsid w:val="0084619E"/>
    <w:rsid w:val="008461BE"/>
    <w:rsid w:val="008463DC"/>
    <w:rsid w:val="008464D6"/>
    <w:rsid w:val="008465D5"/>
    <w:rsid w:val="00846898"/>
    <w:rsid w:val="00846906"/>
    <w:rsid w:val="0084744F"/>
    <w:rsid w:val="00847643"/>
    <w:rsid w:val="00847694"/>
    <w:rsid w:val="0084780C"/>
    <w:rsid w:val="008478C6"/>
    <w:rsid w:val="00850042"/>
    <w:rsid w:val="008504F9"/>
    <w:rsid w:val="008507B0"/>
    <w:rsid w:val="008508C3"/>
    <w:rsid w:val="00850CE3"/>
    <w:rsid w:val="00850D13"/>
    <w:rsid w:val="0085107D"/>
    <w:rsid w:val="0085120E"/>
    <w:rsid w:val="00851693"/>
    <w:rsid w:val="008517AD"/>
    <w:rsid w:val="00851891"/>
    <w:rsid w:val="008519AF"/>
    <w:rsid w:val="00851CE0"/>
    <w:rsid w:val="00852440"/>
    <w:rsid w:val="00852509"/>
    <w:rsid w:val="00852528"/>
    <w:rsid w:val="00852626"/>
    <w:rsid w:val="008526F1"/>
    <w:rsid w:val="008527E3"/>
    <w:rsid w:val="00852C2F"/>
    <w:rsid w:val="00852C5C"/>
    <w:rsid w:val="00852C92"/>
    <w:rsid w:val="008530D4"/>
    <w:rsid w:val="0085354C"/>
    <w:rsid w:val="00853698"/>
    <w:rsid w:val="00853886"/>
    <w:rsid w:val="00853965"/>
    <w:rsid w:val="00853D39"/>
    <w:rsid w:val="00853DDB"/>
    <w:rsid w:val="008542B6"/>
    <w:rsid w:val="0085430C"/>
    <w:rsid w:val="008545E6"/>
    <w:rsid w:val="00854B3C"/>
    <w:rsid w:val="00854BB0"/>
    <w:rsid w:val="008551BB"/>
    <w:rsid w:val="00855905"/>
    <w:rsid w:val="00855965"/>
    <w:rsid w:val="00855BAB"/>
    <w:rsid w:val="008565A8"/>
    <w:rsid w:val="008565D5"/>
    <w:rsid w:val="00856E12"/>
    <w:rsid w:val="00856F06"/>
    <w:rsid w:val="0085703F"/>
    <w:rsid w:val="00857D99"/>
    <w:rsid w:val="00857DD1"/>
    <w:rsid w:val="00857F1C"/>
    <w:rsid w:val="00860665"/>
    <w:rsid w:val="00860D80"/>
    <w:rsid w:val="0086130B"/>
    <w:rsid w:val="0086155E"/>
    <w:rsid w:val="0086161B"/>
    <w:rsid w:val="00861734"/>
    <w:rsid w:val="0086185C"/>
    <w:rsid w:val="00861BD3"/>
    <w:rsid w:val="00861D5F"/>
    <w:rsid w:val="00861F13"/>
    <w:rsid w:val="00861FDB"/>
    <w:rsid w:val="008624C4"/>
    <w:rsid w:val="008626D8"/>
    <w:rsid w:val="0086277C"/>
    <w:rsid w:val="00862A52"/>
    <w:rsid w:val="00862B87"/>
    <w:rsid w:val="00862F48"/>
    <w:rsid w:val="008630E0"/>
    <w:rsid w:val="00863196"/>
    <w:rsid w:val="00863291"/>
    <w:rsid w:val="00863514"/>
    <w:rsid w:val="00863544"/>
    <w:rsid w:val="0086364E"/>
    <w:rsid w:val="008636E7"/>
    <w:rsid w:val="00863739"/>
    <w:rsid w:val="00863894"/>
    <w:rsid w:val="00863FAE"/>
    <w:rsid w:val="00864081"/>
    <w:rsid w:val="008640AE"/>
    <w:rsid w:val="008640F2"/>
    <w:rsid w:val="00864208"/>
    <w:rsid w:val="00864467"/>
    <w:rsid w:val="00864493"/>
    <w:rsid w:val="0086457D"/>
    <w:rsid w:val="0086485C"/>
    <w:rsid w:val="00864D43"/>
    <w:rsid w:val="008653A6"/>
    <w:rsid w:val="0086588D"/>
    <w:rsid w:val="00865944"/>
    <w:rsid w:val="00865F50"/>
    <w:rsid w:val="00865F9F"/>
    <w:rsid w:val="00865FB3"/>
    <w:rsid w:val="0086603C"/>
    <w:rsid w:val="00866151"/>
    <w:rsid w:val="0086624D"/>
    <w:rsid w:val="0086676C"/>
    <w:rsid w:val="008667A0"/>
    <w:rsid w:val="008669F5"/>
    <w:rsid w:val="00866EDA"/>
    <w:rsid w:val="008670F0"/>
    <w:rsid w:val="008670F4"/>
    <w:rsid w:val="008671BA"/>
    <w:rsid w:val="0086721F"/>
    <w:rsid w:val="00867654"/>
    <w:rsid w:val="00867B46"/>
    <w:rsid w:val="00870144"/>
    <w:rsid w:val="008705E9"/>
    <w:rsid w:val="0087088D"/>
    <w:rsid w:val="008708AF"/>
    <w:rsid w:val="00870D62"/>
    <w:rsid w:val="00870D76"/>
    <w:rsid w:val="00870DC3"/>
    <w:rsid w:val="00871099"/>
    <w:rsid w:val="00871111"/>
    <w:rsid w:val="0087135F"/>
    <w:rsid w:val="008718B6"/>
    <w:rsid w:val="00871BEE"/>
    <w:rsid w:val="00871C53"/>
    <w:rsid w:val="00871CA7"/>
    <w:rsid w:val="00871CDD"/>
    <w:rsid w:val="00871DFD"/>
    <w:rsid w:val="008721D3"/>
    <w:rsid w:val="0087227B"/>
    <w:rsid w:val="008722BF"/>
    <w:rsid w:val="0087245E"/>
    <w:rsid w:val="00872AD5"/>
    <w:rsid w:val="00872C95"/>
    <w:rsid w:val="0087303B"/>
    <w:rsid w:val="00873373"/>
    <w:rsid w:val="0087359A"/>
    <w:rsid w:val="008738B8"/>
    <w:rsid w:val="0087398E"/>
    <w:rsid w:val="00873B97"/>
    <w:rsid w:val="00873C9C"/>
    <w:rsid w:val="00874028"/>
    <w:rsid w:val="00874631"/>
    <w:rsid w:val="0087468C"/>
    <w:rsid w:val="0087490A"/>
    <w:rsid w:val="00874E6C"/>
    <w:rsid w:val="00874E9F"/>
    <w:rsid w:val="00875062"/>
    <w:rsid w:val="0087529F"/>
    <w:rsid w:val="00875411"/>
    <w:rsid w:val="00875685"/>
    <w:rsid w:val="00875C83"/>
    <w:rsid w:val="00875E44"/>
    <w:rsid w:val="00875E79"/>
    <w:rsid w:val="00875E7B"/>
    <w:rsid w:val="00875F40"/>
    <w:rsid w:val="00875FF6"/>
    <w:rsid w:val="00876033"/>
    <w:rsid w:val="0087604F"/>
    <w:rsid w:val="00876542"/>
    <w:rsid w:val="0087671E"/>
    <w:rsid w:val="00876792"/>
    <w:rsid w:val="00876C4E"/>
    <w:rsid w:val="008770A9"/>
    <w:rsid w:val="0087752B"/>
    <w:rsid w:val="00877771"/>
    <w:rsid w:val="00877B6B"/>
    <w:rsid w:val="00877C24"/>
    <w:rsid w:val="00877DC6"/>
    <w:rsid w:val="0088001F"/>
    <w:rsid w:val="008800B9"/>
    <w:rsid w:val="008804C2"/>
    <w:rsid w:val="00880565"/>
    <w:rsid w:val="0088091E"/>
    <w:rsid w:val="008809E8"/>
    <w:rsid w:val="00880A53"/>
    <w:rsid w:val="008812B0"/>
    <w:rsid w:val="008815EA"/>
    <w:rsid w:val="00881616"/>
    <w:rsid w:val="0088179A"/>
    <w:rsid w:val="0088187C"/>
    <w:rsid w:val="00881A94"/>
    <w:rsid w:val="00881BC6"/>
    <w:rsid w:val="00881C24"/>
    <w:rsid w:val="00881C4D"/>
    <w:rsid w:val="00881CB1"/>
    <w:rsid w:val="00881D9C"/>
    <w:rsid w:val="00881E0E"/>
    <w:rsid w:val="00882502"/>
    <w:rsid w:val="00882898"/>
    <w:rsid w:val="00882D84"/>
    <w:rsid w:val="00882FE4"/>
    <w:rsid w:val="0088331C"/>
    <w:rsid w:val="00883466"/>
    <w:rsid w:val="00883729"/>
    <w:rsid w:val="00883790"/>
    <w:rsid w:val="008838A4"/>
    <w:rsid w:val="00883A24"/>
    <w:rsid w:val="00883AD6"/>
    <w:rsid w:val="00883CBE"/>
    <w:rsid w:val="00883F43"/>
    <w:rsid w:val="00884024"/>
    <w:rsid w:val="008844FE"/>
    <w:rsid w:val="0088450E"/>
    <w:rsid w:val="00884610"/>
    <w:rsid w:val="00884ADC"/>
    <w:rsid w:val="00884AFC"/>
    <w:rsid w:val="00884D40"/>
    <w:rsid w:val="00884F9C"/>
    <w:rsid w:val="00884FA3"/>
    <w:rsid w:val="00885213"/>
    <w:rsid w:val="00885217"/>
    <w:rsid w:val="0088553D"/>
    <w:rsid w:val="008855D6"/>
    <w:rsid w:val="00885612"/>
    <w:rsid w:val="008856E4"/>
    <w:rsid w:val="008856EF"/>
    <w:rsid w:val="00885E4E"/>
    <w:rsid w:val="00886008"/>
    <w:rsid w:val="00886116"/>
    <w:rsid w:val="008862A7"/>
    <w:rsid w:val="008863B0"/>
    <w:rsid w:val="00886615"/>
    <w:rsid w:val="00886FAC"/>
    <w:rsid w:val="008874D3"/>
    <w:rsid w:val="0088755F"/>
    <w:rsid w:val="008876B3"/>
    <w:rsid w:val="00887908"/>
    <w:rsid w:val="00887CDD"/>
    <w:rsid w:val="00887DA9"/>
    <w:rsid w:val="00887E9A"/>
    <w:rsid w:val="00887EC3"/>
    <w:rsid w:val="00887FBA"/>
    <w:rsid w:val="00890053"/>
    <w:rsid w:val="0089058A"/>
    <w:rsid w:val="008907BA"/>
    <w:rsid w:val="00890BCE"/>
    <w:rsid w:val="00890D23"/>
    <w:rsid w:val="00890E72"/>
    <w:rsid w:val="00891019"/>
    <w:rsid w:val="00891336"/>
    <w:rsid w:val="00891517"/>
    <w:rsid w:val="0089179A"/>
    <w:rsid w:val="00891943"/>
    <w:rsid w:val="008919CB"/>
    <w:rsid w:val="00891AE1"/>
    <w:rsid w:val="00891C46"/>
    <w:rsid w:val="00891C8E"/>
    <w:rsid w:val="00891F68"/>
    <w:rsid w:val="00892236"/>
    <w:rsid w:val="008923AC"/>
    <w:rsid w:val="0089254B"/>
    <w:rsid w:val="008925F5"/>
    <w:rsid w:val="00892C29"/>
    <w:rsid w:val="00892D54"/>
    <w:rsid w:val="00892F11"/>
    <w:rsid w:val="00892F49"/>
    <w:rsid w:val="0089330D"/>
    <w:rsid w:val="00893409"/>
    <w:rsid w:val="0089387B"/>
    <w:rsid w:val="008938D3"/>
    <w:rsid w:val="00893F1C"/>
    <w:rsid w:val="00894125"/>
    <w:rsid w:val="008944D4"/>
    <w:rsid w:val="00894770"/>
    <w:rsid w:val="008948B7"/>
    <w:rsid w:val="00894A08"/>
    <w:rsid w:val="00894C72"/>
    <w:rsid w:val="00894EDD"/>
    <w:rsid w:val="0089502A"/>
    <w:rsid w:val="00895069"/>
    <w:rsid w:val="00895087"/>
    <w:rsid w:val="0089523C"/>
    <w:rsid w:val="0089526E"/>
    <w:rsid w:val="008955F7"/>
    <w:rsid w:val="008956E3"/>
    <w:rsid w:val="008957BF"/>
    <w:rsid w:val="0089587A"/>
    <w:rsid w:val="00895C51"/>
    <w:rsid w:val="00896247"/>
    <w:rsid w:val="0089645C"/>
    <w:rsid w:val="00896D1C"/>
    <w:rsid w:val="00897030"/>
    <w:rsid w:val="00897595"/>
    <w:rsid w:val="008977CF"/>
    <w:rsid w:val="008977E1"/>
    <w:rsid w:val="008977FE"/>
    <w:rsid w:val="00897A05"/>
    <w:rsid w:val="008A0A48"/>
    <w:rsid w:val="008A0AB9"/>
    <w:rsid w:val="008A0CC2"/>
    <w:rsid w:val="008A0D1D"/>
    <w:rsid w:val="008A0E54"/>
    <w:rsid w:val="008A1030"/>
    <w:rsid w:val="008A13A0"/>
    <w:rsid w:val="008A1881"/>
    <w:rsid w:val="008A198F"/>
    <w:rsid w:val="008A19CC"/>
    <w:rsid w:val="008A1BB3"/>
    <w:rsid w:val="008A1BDE"/>
    <w:rsid w:val="008A1C31"/>
    <w:rsid w:val="008A21DE"/>
    <w:rsid w:val="008A22BA"/>
    <w:rsid w:val="008A28C2"/>
    <w:rsid w:val="008A2925"/>
    <w:rsid w:val="008A299F"/>
    <w:rsid w:val="008A2FAE"/>
    <w:rsid w:val="008A31AA"/>
    <w:rsid w:val="008A329C"/>
    <w:rsid w:val="008A32DA"/>
    <w:rsid w:val="008A3398"/>
    <w:rsid w:val="008A34A8"/>
    <w:rsid w:val="008A36FE"/>
    <w:rsid w:val="008A392F"/>
    <w:rsid w:val="008A3C0E"/>
    <w:rsid w:val="008A3DDF"/>
    <w:rsid w:val="008A3EC5"/>
    <w:rsid w:val="008A4207"/>
    <w:rsid w:val="008A42D2"/>
    <w:rsid w:val="008A45D3"/>
    <w:rsid w:val="008A48B6"/>
    <w:rsid w:val="008A4A0A"/>
    <w:rsid w:val="008A52BF"/>
    <w:rsid w:val="008A53B6"/>
    <w:rsid w:val="008A58FD"/>
    <w:rsid w:val="008A5925"/>
    <w:rsid w:val="008A59D0"/>
    <w:rsid w:val="008A59D2"/>
    <w:rsid w:val="008A5A92"/>
    <w:rsid w:val="008A5AA4"/>
    <w:rsid w:val="008A5FD8"/>
    <w:rsid w:val="008A6060"/>
    <w:rsid w:val="008A6336"/>
    <w:rsid w:val="008A6499"/>
    <w:rsid w:val="008A65DD"/>
    <w:rsid w:val="008A66C3"/>
    <w:rsid w:val="008A6BCE"/>
    <w:rsid w:val="008A6E5E"/>
    <w:rsid w:val="008A6E93"/>
    <w:rsid w:val="008A6F19"/>
    <w:rsid w:val="008A6FCB"/>
    <w:rsid w:val="008A7455"/>
    <w:rsid w:val="008A74C2"/>
    <w:rsid w:val="008A76AA"/>
    <w:rsid w:val="008A7737"/>
    <w:rsid w:val="008A78A2"/>
    <w:rsid w:val="008A7AAE"/>
    <w:rsid w:val="008B0220"/>
    <w:rsid w:val="008B02F5"/>
    <w:rsid w:val="008B0373"/>
    <w:rsid w:val="008B040D"/>
    <w:rsid w:val="008B0643"/>
    <w:rsid w:val="008B09F4"/>
    <w:rsid w:val="008B0ADE"/>
    <w:rsid w:val="008B0AF3"/>
    <w:rsid w:val="008B0B0E"/>
    <w:rsid w:val="008B0BC9"/>
    <w:rsid w:val="008B0C52"/>
    <w:rsid w:val="008B1159"/>
    <w:rsid w:val="008B1278"/>
    <w:rsid w:val="008B145A"/>
    <w:rsid w:val="008B1513"/>
    <w:rsid w:val="008B156B"/>
    <w:rsid w:val="008B1810"/>
    <w:rsid w:val="008B193A"/>
    <w:rsid w:val="008B19C0"/>
    <w:rsid w:val="008B19F2"/>
    <w:rsid w:val="008B1AE8"/>
    <w:rsid w:val="008B1AF6"/>
    <w:rsid w:val="008B1D2A"/>
    <w:rsid w:val="008B1D45"/>
    <w:rsid w:val="008B1D62"/>
    <w:rsid w:val="008B1E39"/>
    <w:rsid w:val="008B206A"/>
    <w:rsid w:val="008B20EB"/>
    <w:rsid w:val="008B2238"/>
    <w:rsid w:val="008B2390"/>
    <w:rsid w:val="008B2B92"/>
    <w:rsid w:val="008B2C1D"/>
    <w:rsid w:val="008B2F69"/>
    <w:rsid w:val="008B2F94"/>
    <w:rsid w:val="008B2FDD"/>
    <w:rsid w:val="008B33A1"/>
    <w:rsid w:val="008B372C"/>
    <w:rsid w:val="008B3AEC"/>
    <w:rsid w:val="008B3CDA"/>
    <w:rsid w:val="008B3D23"/>
    <w:rsid w:val="008B3D84"/>
    <w:rsid w:val="008B3F12"/>
    <w:rsid w:val="008B40EA"/>
    <w:rsid w:val="008B421F"/>
    <w:rsid w:val="008B43FF"/>
    <w:rsid w:val="008B471F"/>
    <w:rsid w:val="008B4766"/>
    <w:rsid w:val="008B4B48"/>
    <w:rsid w:val="008B4EE0"/>
    <w:rsid w:val="008B4FB3"/>
    <w:rsid w:val="008B586E"/>
    <w:rsid w:val="008B5A58"/>
    <w:rsid w:val="008B5BB2"/>
    <w:rsid w:val="008B5CBD"/>
    <w:rsid w:val="008B5E0A"/>
    <w:rsid w:val="008B5E9F"/>
    <w:rsid w:val="008B5F7A"/>
    <w:rsid w:val="008B613F"/>
    <w:rsid w:val="008B649B"/>
    <w:rsid w:val="008B6728"/>
    <w:rsid w:val="008B695F"/>
    <w:rsid w:val="008B6A65"/>
    <w:rsid w:val="008B6DE0"/>
    <w:rsid w:val="008B7027"/>
    <w:rsid w:val="008B7451"/>
    <w:rsid w:val="008B761E"/>
    <w:rsid w:val="008B7DB3"/>
    <w:rsid w:val="008B7E06"/>
    <w:rsid w:val="008B7F14"/>
    <w:rsid w:val="008C002B"/>
    <w:rsid w:val="008C0267"/>
    <w:rsid w:val="008C039F"/>
    <w:rsid w:val="008C06A6"/>
    <w:rsid w:val="008C0834"/>
    <w:rsid w:val="008C1006"/>
    <w:rsid w:val="008C14A7"/>
    <w:rsid w:val="008C155F"/>
    <w:rsid w:val="008C1781"/>
    <w:rsid w:val="008C17C0"/>
    <w:rsid w:val="008C182F"/>
    <w:rsid w:val="008C192F"/>
    <w:rsid w:val="008C1D1C"/>
    <w:rsid w:val="008C1E80"/>
    <w:rsid w:val="008C1EF5"/>
    <w:rsid w:val="008C1F1B"/>
    <w:rsid w:val="008C2293"/>
    <w:rsid w:val="008C229B"/>
    <w:rsid w:val="008C22E2"/>
    <w:rsid w:val="008C25BE"/>
    <w:rsid w:val="008C260F"/>
    <w:rsid w:val="008C265B"/>
    <w:rsid w:val="008C26D3"/>
    <w:rsid w:val="008C280D"/>
    <w:rsid w:val="008C29F3"/>
    <w:rsid w:val="008C2EDD"/>
    <w:rsid w:val="008C34E8"/>
    <w:rsid w:val="008C36BA"/>
    <w:rsid w:val="008C395D"/>
    <w:rsid w:val="008C3A59"/>
    <w:rsid w:val="008C4B44"/>
    <w:rsid w:val="008C4D95"/>
    <w:rsid w:val="008C4DF5"/>
    <w:rsid w:val="008C5049"/>
    <w:rsid w:val="008C5622"/>
    <w:rsid w:val="008C59BC"/>
    <w:rsid w:val="008C6054"/>
    <w:rsid w:val="008C64CF"/>
    <w:rsid w:val="008C6846"/>
    <w:rsid w:val="008C6A54"/>
    <w:rsid w:val="008C6ABA"/>
    <w:rsid w:val="008C6B71"/>
    <w:rsid w:val="008C6CE9"/>
    <w:rsid w:val="008C6E1D"/>
    <w:rsid w:val="008C6F16"/>
    <w:rsid w:val="008C6FAB"/>
    <w:rsid w:val="008C7194"/>
    <w:rsid w:val="008C7292"/>
    <w:rsid w:val="008C73EC"/>
    <w:rsid w:val="008C7472"/>
    <w:rsid w:val="008C7CA3"/>
    <w:rsid w:val="008C7D35"/>
    <w:rsid w:val="008D024F"/>
    <w:rsid w:val="008D0347"/>
    <w:rsid w:val="008D0424"/>
    <w:rsid w:val="008D1051"/>
    <w:rsid w:val="008D112E"/>
    <w:rsid w:val="008D1515"/>
    <w:rsid w:val="008D159B"/>
    <w:rsid w:val="008D16FE"/>
    <w:rsid w:val="008D1720"/>
    <w:rsid w:val="008D1846"/>
    <w:rsid w:val="008D1971"/>
    <w:rsid w:val="008D19BA"/>
    <w:rsid w:val="008D1DBF"/>
    <w:rsid w:val="008D1EE2"/>
    <w:rsid w:val="008D24A5"/>
    <w:rsid w:val="008D2540"/>
    <w:rsid w:val="008D2571"/>
    <w:rsid w:val="008D275A"/>
    <w:rsid w:val="008D2A23"/>
    <w:rsid w:val="008D2BAB"/>
    <w:rsid w:val="008D2D1C"/>
    <w:rsid w:val="008D35B0"/>
    <w:rsid w:val="008D3651"/>
    <w:rsid w:val="008D36DD"/>
    <w:rsid w:val="008D3A08"/>
    <w:rsid w:val="008D3B12"/>
    <w:rsid w:val="008D3BD2"/>
    <w:rsid w:val="008D3C59"/>
    <w:rsid w:val="008D3CF3"/>
    <w:rsid w:val="008D3D18"/>
    <w:rsid w:val="008D3F0D"/>
    <w:rsid w:val="008D3FA2"/>
    <w:rsid w:val="008D4157"/>
    <w:rsid w:val="008D428B"/>
    <w:rsid w:val="008D42B3"/>
    <w:rsid w:val="008D4528"/>
    <w:rsid w:val="008D48D2"/>
    <w:rsid w:val="008D499F"/>
    <w:rsid w:val="008D4B58"/>
    <w:rsid w:val="008D4DBB"/>
    <w:rsid w:val="008D5135"/>
    <w:rsid w:val="008D527D"/>
    <w:rsid w:val="008D5393"/>
    <w:rsid w:val="008D5556"/>
    <w:rsid w:val="008D55B9"/>
    <w:rsid w:val="008D5F5F"/>
    <w:rsid w:val="008D62C6"/>
    <w:rsid w:val="008D6575"/>
    <w:rsid w:val="008D6884"/>
    <w:rsid w:val="008D68D5"/>
    <w:rsid w:val="008D6C59"/>
    <w:rsid w:val="008D6F5C"/>
    <w:rsid w:val="008D7092"/>
    <w:rsid w:val="008D7240"/>
    <w:rsid w:val="008D7517"/>
    <w:rsid w:val="008D7533"/>
    <w:rsid w:val="008D7688"/>
    <w:rsid w:val="008D7697"/>
    <w:rsid w:val="008D7749"/>
    <w:rsid w:val="008D7BB5"/>
    <w:rsid w:val="008D7D1B"/>
    <w:rsid w:val="008D7DD3"/>
    <w:rsid w:val="008E0010"/>
    <w:rsid w:val="008E0360"/>
    <w:rsid w:val="008E0744"/>
    <w:rsid w:val="008E0804"/>
    <w:rsid w:val="008E081B"/>
    <w:rsid w:val="008E08AA"/>
    <w:rsid w:val="008E08C9"/>
    <w:rsid w:val="008E0951"/>
    <w:rsid w:val="008E09AD"/>
    <w:rsid w:val="008E0BE0"/>
    <w:rsid w:val="008E1129"/>
    <w:rsid w:val="008E1141"/>
    <w:rsid w:val="008E1217"/>
    <w:rsid w:val="008E1308"/>
    <w:rsid w:val="008E153B"/>
    <w:rsid w:val="008E158E"/>
    <w:rsid w:val="008E159F"/>
    <w:rsid w:val="008E166D"/>
    <w:rsid w:val="008E1976"/>
    <w:rsid w:val="008E1C0F"/>
    <w:rsid w:val="008E1D08"/>
    <w:rsid w:val="008E1EFB"/>
    <w:rsid w:val="008E1F42"/>
    <w:rsid w:val="008E1FF5"/>
    <w:rsid w:val="008E2047"/>
    <w:rsid w:val="008E20E8"/>
    <w:rsid w:val="008E219F"/>
    <w:rsid w:val="008E21A2"/>
    <w:rsid w:val="008E21C4"/>
    <w:rsid w:val="008E22E5"/>
    <w:rsid w:val="008E3274"/>
    <w:rsid w:val="008E33A4"/>
    <w:rsid w:val="008E33A8"/>
    <w:rsid w:val="008E3B13"/>
    <w:rsid w:val="008E3B24"/>
    <w:rsid w:val="008E3CD0"/>
    <w:rsid w:val="008E3DBC"/>
    <w:rsid w:val="008E424C"/>
    <w:rsid w:val="008E43D0"/>
    <w:rsid w:val="008E4486"/>
    <w:rsid w:val="008E4C72"/>
    <w:rsid w:val="008E4F92"/>
    <w:rsid w:val="008E516C"/>
    <w:rsid w:val="008E51B3"/>
    <w:rsid w:val="008E565D"/>
    <w:rsid w:val="008E57F7"/>
    <w:rsid w:val="008E5852"/>
    <w:rsid w:val="008E58EE"/>
    <w:rsid w:val="008E593C"/>
    <w:rsid w:val="008E59ED"/>
    <w:rsid w:val="008E5ACD"/>
    <w:rsid w:val="008E5EEF"/>
    <w:rsid w:val="008E5F31"/>
    <w:rsid w:val="008E5F34"/>
    <w:rsid w:val="008E5F84"/>
    <w:rsid w:val="008E6382"/>
    <w:rsid w:val="008E63E6"/>
    <w:rsid w:val="008E666A"/>
    <w:rsid w:val="008E67F0"/>
    <w:rsid w:val="008E69BB"/>
    <w:rsid w:val="008E6AEF"/>
    <w:rsid w:val="008E6B78"/>
    <w:rsid w:val="008E6D0B"/>
    <w:rsid w:val="008E6E19"/>
    <w:rsid w:val="008E720C"/>
    <w:rsid w:val="008E79DC"/>
    <w:rsid w:val="008E7D74"/>
    <w:rsid w:val="008E7D7C"/>
    <w:rsid w:val="008E7F92"/>
    <w:rsid w:val="008E7FBD"/>
    <w:rsid w:val="008F01A5"/>
    <w:rsid w:val="008F0315"/>
    <w:rsid w:val="008F0719"/>
    <w:rsid w:val="008F0939"/>
    <w:rsid w:val="008F0C31"/>
    <w:rsid w:val="008F0E28"/>
    <w:rsid w:val="008F0FBF"/>
    <w:rsid w:val="008F1805"/>
    <w:rsid w:val="008F1A7D"/>
    <w:rsid w:val="008F1CAD"/>
    <w:rsid w:val="008F1E7A"/>
    <w:rsid w:val="008F1E83"/>
    <w:rsid w:val="008F2027"/>
    <w:rsid w:val="008F20B4"/>
    <w:rsid w:val="008F2217"/>
    <w:rsid w:val="008F277F"/>
    <w:rsid w:val="008F2E3A"/>
    <w:rsid w:val="008F3793"/>
    <w:rsid w:val="008F3DFC"/>
    <w:rsid w:val="008F3FB4"/>
    <w:rsid w:val="008F429D"/>
    <w:rsid w:val="008F4712"/>
    <w:rsid w:val="008F4752"/>
    <w:rsid w:val="008F49F2"/>
    <w:rsid w:val="008F4EE3"/>
    <w:rsid w:val="008F4FC6"/>
    <w:rsid w:val="008F505D"/>
    <w:rsid w:val="008F578B"/>
    <w:rsid w:val="008F5A9A"/>
    <w:rsid w:val="008F5BE0"/>
    <w:rsid w:val="008F5C77"/>
    <w:rsid w:val="008F5DCB"/>
    <w:rsid w:val="008F5E86"/>
    <w:rsid w:val="008F6155"/>
    <w:rsid w:val="008F66A1"/>
    <w:rsid w:val="008F69DE"/>
    <w:rsid w:val="008F6F9A"/>
    <w:rsid w:val="008F71E4"/>
    <w:rsid w:val="008F72B1"/>
    <w:rsid w:val="008F7435"/>
    <w:rsid w:val="008F76F5"/>
    <w:rsid w:val="008F7BB9"/>
    <w:rsid w:val="008F7C0C"/>
    <w:rsid w:val="00900140"/>
    <w:rsid w:val="00900305"/>
    <w:rsid w:val="00900A47"/>
    <w:rsid w:val="00900CCE"/>
    <w:rsid w:val="0090108B"/>
    <w:rsid w:val="009012DB"/>
    <w:rsid w:val="00901FD0"/>
    <w:rsid w:val="00902085"/>
    <w:rsid w:val="009022A3"/>
    <w:rsid w:val="00902779"/>
    <w:rsid w:val="00902BBE"/>
    <w:rsid w:val="00902D45"/>
    <w:rsid w:val="00902E37"/>
    <w:rsid w:val="00902E3D"/>
    <w:rsid w:val="0090301E"/>
    <w:rsid w:val="00903404"/>
    <w:rsid w:val="009035B9"/>
    <w:rsid w:val="0090380F"/>
    <w:rsid w:val="0090387C"/>
    <w:rsid w:val="00903ACB"/>
    <w:rsid w:val="00904683"/>
    <w:rsid w:val="0090497D"/>
    <w:rsid w:val="00904A03"/>
    <w:rsid w:val="00905226"/>
    <w:rsid w:val="00905501"/>
    <w:rsid w:val="0090569A"/>
    <w:rsid w:val="009058AE"/>
    <w:rsid w:val="00905BD4"/>
    <w:rsid w:val="00905D29"/>
    <w:rsid w:val="00906095"/>
    <w:rsid w:val="009061DD"/>
    <w:rsid w:val="00906362"/>
    <w:rsid w:val="00906451"/>
    <w:rsid w:val="009065E1"/>
    <w:rsid w:val="00906692"/>
    <w:rsid w:val="009068A6"/>
    <w:rsid w:val="0090698B"/>
    <w:rsid w:val="00906C6A"/>
    <w:rsid w:val="00906DD7"/>
    <w:rsid w:val="009072D0"/>
    <w:rsid w:val="009072DB"/>
    <w:rsid w:val="0090733F"/>
    <w:rsid w:val="009073FB"/>
    <w:rsid w:val="00907599"/>
    <w:rsid w:val="009075CD"/>
    <w:rsid w:val="009075D8"/>
    <w:rsid w:val="00907609"/>
    <w:rsid w:val="009077D1"/>
    <w:rsid w:val="00907885"/>
    <w:rsid w:val="00907C40"/>
    <w:rsid w:val="00907E53"/>
    <w:rsid w:val="00910000"/>
    <w:rsid w:val="009102F2"/>
    <w:rsid w:val="00910308"/>
    <w:rsid w:val="0091043E"/>
    <w:rsid w:val="0091079A"/>
    <w:rsid w:val="009107D0"/>
    <w:rsid w:val="009107E2"/>
    <w:rsid w:val="0091098C"/>
    <w:rsid w:val="009116C4"/>
    <w:rsid w:val="009116FC"/>
    <w:rsid w:val="0091175E"/>
    <w:rsid w:val="0091180A"/>
    <w:rsid w:val="0091188F"/>
    <w:rsid w:val="009118C6"/>
    <w:rsid w:val="00911A0F"/>
    <w:rsid w:val="00911A9B"/>
    <w:rsid w:val="00911C01"/>
    <w:rsid w:val="00912194"/>
    <w:rsid w:val="009123C5"/>
    <w:rsid w:val="00912A17"/>
    <w:rsid w:val="00912C4B"/>
    <w:rsid w:val="00913274"/>
    <w:rsid w:val="0091328C"/>
    <w:rsid w:val="009132A9"/>
    <w:rsid w:val="0091377B"/>
    <w:rsid w:val="009138AE"/>
    <w:rsid w:val="00913995"/>
    <w:rsid w:val="009141E3"/>
    <w:rsid w:val="009142B7"/>
    <w:rsid w:val="009146C4"/>
    <w:rsid w:val="00914764"/>
    <w:rsid w:val="009147C6"/>
    <w:rsid w:val="00914A68"/>
    <w:rsid w:val="00914B81"/>
    <w:rsid w:val="00914BBD"/>
    <w:rsid w:val="00914E15"/>
    <w:rsid w:val="009152DA"/>
    <w:rsid w:val="00915545"/>
    <w:rsid w:val="0091570E"/>
    <w:rsid w:val="00915974"/>
    <w:rsid w:val="009163EE"/>
    <w:rsid w:val="009165A6"/>
    <w:rsid w:val="009167ED"/>
    <w:rsid w:val="0091694B"/>
    <w:rsid w:val="00916DE2"/>
    <w:rsid w:val="00916F6E"/>
    <w:rsid w:val="009172CF"/>
    <w:rsid w:val="00917447"/>
    <w:rsid w:val="009175B1"/>
    <w:rsid w:val="0091781F"/>
    <w:rsid w:val="00917999"/>
    <w:rsid w:val="00917DB4"/>
    <w:rsid w:val="00917E1D"/>
    <w:rsid w:val="009208FF"/>
    <w:rsid w:val="00920D96"/>
    <w:rsid w:val="00920E77"/>
    <w:rsid w:val="00921018"/>
    <w:rsid w:val="009211EE"/>
    <w:rsid w:val="009212FC"/>
    <w:rsid w:val="0092141E"/>
    <w:rsid w:val="00921706"/>
    <w:rsid w:val="0092195B"/>
    <w:rsid w:val="00921A7C"/>
    <w:rsid w:val="00921BEA"/>
    <w:rsid w:val="00921C14"/>
    <w:rsid w:val="00921CED"/>
    <w:rsid w:val="00921CF8"/>
    <w:rsid w:val="00921D3F"/>
    <w:rsid w:val="00921D73"/>
    <w:rsid w:val="00921F6D"/>
    <w:rsid w:val="00922258"/>
    <w:rsid w:val="009223A5"/>
    <w:rsid w:val="0092287C"/>
    <w:rsid w:val="00922B6A"/>
    <w:rsid w:val="00922C07"/>
    <w:rsid w:val="00922FEE"/>
    <w:rsid w:val="0092300C"/>
    <w:rsid w:val="0092338A"/>
    <w:rsid w:val="00923A03"/>
    <w:rsid w:val="00923A2B"/>
    <w:rsid w:val="00923ACA"/>
    <w:rsid w:val="00923BAD"/>
    <w:rsid w:val="00923E40"/>
    <w:rsid w:val="00925550"/>
    <w:rsid w:val="00925586"/>
    <w:rsid w:val="009255D9"/>
    <w:rsid w:val="009255DA"/>
    <w:rsid w:val="00925BFA"/>
    <w:rsid w:val="00926107"/>
    <w:rsid w:val="009265D2"/>
    <w:rsid w:val="009265E7"/>
    <w:rsid w:val="00926A51"/>
    <w:rsid w:val="00926AB1"/>
    <w:rsid w:val="00926BA2"/>
    <w:rsid w:val="00926D02"/>
    <w:rsid w:val="00926D79"/>
    <w:rsid w:val="00926F84"/>
    <w:rsid w:val="0092702C"/>
    <w:rsid w:val="0092711E"/>
    <w:rsid w:val="0092734C"/>
    <w:rsid w:val="00927865"/>
    <w:rsid w:val="00927950"/>
    <w:rsid w:val="0092795B"/>
    <w:rsid w:val="00927A3A"/>
    <w:rsid w:val="00927ED8"/>
    <w:rsid w:val="00927F20"/>
    <w:rsid w:val="009301FA"/>
    <w:rsid w:val="0093037F"/>
    <w:rsid w:val="009305D9"/>
    <w:rsid w:val="0093066F"/>
    <w:rsid w:val="0093091C"/>
    <w:rsid w:val="00930D44"/>
    <w:rsid w:val="00930D5A"/>
    <w:rsid w:val="00930DFC"/>
    <w:rsid w:val="00930EC2"/>
    <w:rsid w:val="00930F65"/>
    <w:rsid w:val="0093114F"/>
    <w:rsid w:val="009312E9"/>
    <w:rsid w:val="0093180E"/>
    <w:rsid w:val="00931A68"/>
    <w:rsid w:val="00931A73"/>
    <w:rsid w:val="00931AA1"/>
    <w:rsid w:val="00931DBF"/>
    <w:rsid w:val="00931F16"/>
    <w:rsid w:val="0093203B"/>
    <w:rsid w:val="009321B7"/>
    <w:rsid w:val="009321E8"/>
    <w:rsid w:val="00932283"/>
    <w:rsid w:val="009322A3"/>
    <w:rsid w:val="009322AC"/>
    <w:rsid w:val="009322B0"/>
    <w:rsid w:val="009322C6"/>
    <w:rsid w:val="009326F1"/>
    <w:rsid w:val="009326F2"/>
    <w:rsid w:val="00932B6A"/>
    <w:rsid w:val="00932C19"/>
    <w:rsid w:val="00932D96"/>
    <w:rsid w:val="00932FDB"/>
    <w:rsid w:val="009331DE"/>
    <w:rsid w:val="009331E6"/>
    <w:rsid w:val="009332B6"/>
    <w:rsid w:val="009332BD"/>
    <w:rsid w:val="009333AD"/>
    <w:rsid w:val="0093352D"/>
    <w:rsid w:val="00933962"/>
    <w:rsid w:val="00933964"/>
    <w:rsid w:val="00933A8C"/>
    <w:rsid w:val="00933C5F"/>
    <w:rsid w:val="00933E7B"/>
    <w:rsid w:val="009340B5"/>
    <w:rsid w:val="00934285"/>
    <w:rsid w:val="0093461D"/>
    <w:rsid w:val="009347E7"/>
    <w:rsid w:val="00934B89"/>
    <w:rsid w:val="00934DFB"/>
    <w:rsid w:val="00934F7E"/>
    <w:rsid w:val="009351CE"/>
    <w:rsid w:val="00935314"/>
    <w:rsid w:val="009356F1"/>
    <w:rsid w:val="0093575D"/>
    <w:rsid w:val="009358C7"/>
    <w:rsid w:val="00935AC8"/>
    <w:rsid w:val="00935F87"/>
    <w:rsid w:val="00936191"/>
    <w:rsid w:val="009361EA"/>
    <w:rsid w:val="00936254"/>
    <w:rsid w:val="0093670F"/>
    <w:rsid w:val="0093679F"/>
    <w:rsid w:val="00936A29"/>
    <w:rsid w:val="00936BAE"/>
    <w:rsid w:val="00936C79"/>
    <w:rsid w:val="00936DA7"/>
    <w:rsid w:val="00936E6E"/>
    <w:rsid w:val="00936E8E"/>
    <w:rsid w:val="00937293"/>
    <w:rsid w:val="00937639"/>
    <w:rsid w:val="00937901"/>
    <w:rsid w:val="00937C6B"/>
    <w:rsid w:val="00937E4E"/>
    <w:rsid w:val="00937E58"/>
    <w:rsid w:val="0094036A"/>
    <w:rsid w:val="00940589"/>
    <w:rsid w:val="00940611"/>
    <w:rsid w:val="00940751"/>
    <w:rsid w:val="00940888"/>
    <w:rsid w:val="00940BBD"/>
    <w:rsid w:val="00940F1E"/>
    <w:rsid w:val="009413C5"/>
    <w:rsid w:val="00941543"/>
    <w:rsid w:val="00941853"/>
    <w:rsid w:val="00941A44"/>
    <w:rsid w:val="00941A5E"/>
    <w:rsid w:val="00941A66"/>
    <w:rsid w:val="00941AFD"/>
    <w:rsid w:val="00941BCB"/>
    <w:rsid w:val="00942191"/>
    <w:rsid w:val="0094242D"/>
    <w:rsid w:val="00943059"/>
    <w:rsid w:val="009431F0"/>
    <w:rsid w:val="009438D7"/>
    <w:rsid w:val="009439BC"/>
    <w:rsid w:val="00943A43"/>
    <w:rsid w:val="00943EC0"/>
    <w:rsid w:val="00943F49"/>
    <w:rsid w:val="009440F3"/>
    <w:rsid w:val="009441FE"/>
    <w:rsid w:val="00944296"/>
    <w:rsid w:val="00944762"/>
    <w:rsid w:val="009449C9"/>
    <w:rsid w:val="009455CB"/>
    <w:rsid w:val="009455F8"/>
    <w:rsid w:val="00945870"/>
    <w:rsid w:val="00946010"/>
    <w:rsid w:val="00946093"/>
    <w:rsid w:val="009461B9"/>
    <w:rsid w:val="009465AA"/>
    <w:rsid w:val="009466E0"/>
    <w:rsid w:val="00946945"/>
    <w:rsid w:val="00946A1D"/>
    <w:rsid w:val="00946A2F"/>
    <w:rsid w:val="00946A5B"/>
    <w:rsid w:val="00946BB8"/>
    <w:rsid w:val="00946C95"/>
    <w:rsid w:val="00946D4D"/>
    <w:rsid w:val="00946E7F"/>
    <w:rsid w:val="00946EB0"/>
    <w:rsid w:val="00947188"/>
    <w:rsid w:val="00947207"/>
    <w:rsid w:val="00947387"/>
    <w:rsid w:val="00947390"/>
    <w:rsid w:val="0094760B"/>
    <w:rsid w:val="00947C1B"/>
    <w:rsid w:val="00947E99"/>
    <w:rsid w:val="00947ED3"/>
    <w:rsid w:val="009508B3"/>
    <w:rsid w:val="00950CD5"/>
    <w:rsid w:val="00950CEC"/>
    <w:rsid w:val="009510A2"/>
    <w:rsid w:val="0095147C"/>
    <w:rsid w:val="009516FE"/>
    <w:rsid w:val="00951844"/>
    <w:rsid w:val="00951C88"/>
    <w:rsid w:val="009523CF"/>
    <w:rsid w:val="009525C8"/>
    <w:rsid w:val="009526A4"/>
    <w:rsid w:val="00952AF3"/>
    <w:rsid w:val="00952CB1"/>
    <w:rsid w:val="00952DFC"/>
    <w:rsid w:val="00952EAA"/>
    <w:rsid w:val="0095309A"/>
    <w:rsid w:val="009530D0"/>
    <w:rsid w:val="00953162"/>
    <w:rsid w:val="009531AD"/>
    <w:rsid w:val="009533F9"/>
    <w:rsid w:val="00953670"/>
    <w:rsid w:val="0095392F"/>
    <w:rsid w:val="00953980"/>
    <w:rsid w:val="009539FE"/>
    <w:rsid w:val="00953A2B"/>
    <w:rsid w:val="00953D2A"/>
    <w:rsid w:val="00954793"/>
    <w:rsid w:val="009547FD"/>
    <w:rsid w:val="00954819"/>
    <w:rsid w:val="00954A03"/>
    <w:rsid w:val="00954BDA"/>
    <w:rsid w:val="00955227"/>
    <w:rsid w:val="0095529E"/>
    <w:rsid w:val="00955402"/>
    <w:rsid w:val="009555C8"/>
    <w:rsid w:val="00955C90"/>
    <w:rsid w:val="009562DD"/>
    <w:rsid w:val="009563D6"/>
    <w:rsid w:val="00956458"/>
    <w:rsid w:val="00956512"/>
    <w:rsid w:val="00956581"/>
    <w:rsid w:val="00956936"/>
    <w:rsid w:val="0095699B"/>
    <w:rsid w:val="009569FC"/>
    <w:rsid w:val="00956CF7"/>
    <w:rsid w:val="00956F92"/>
    <w:rsid w:val="009572EA"/>
    <w:rsid w:val="00957648"/>
    <w:rsid w:val="00957724"/>
    <w:rsid w:val="009577CC"/>
    <w:rsid w:val="00957B2B"/>
    <w:rsid w:val="00957EC7"/>
    <w:rsid w:val="0096012E"/>
    <w:rsid w:val="00960317"/>
    <w:rsid w:val="009603BC"/>
    <w:rsid w:val="009603ED"/>
    <w:rsid w:val="009605E8"/>
    <w:rsid w:val="009606D5"/>
    <w:rsid w:val="009608F4"/>
    <w:rsid w:val="00960AB8"/>
    <w:rsid w:val="00960D3A"/>
    <w:rsid w:val="00960E69"/>
    <w:rsid w:val="00960F92"/>
    <w:rsid w:val="00961010"/>
    <w:rsid w:val="00961169"/>
    <w:rsid w:val="0096183D"/>
    <w:rsid w:val="00961A2F"/>
    <w:rsid w:val="00961A9C"/>
    <w:rsid w:val="00961AB8"/>
    <w:rsid w:val="00961DDB"/>
    <w:rsid w:val="00962257"/>
    <w:rsid w:val="00962A7C"/>
    <w:rsid w:val="00962B9C"/>
    <w:rsid w:val="00962BA0"/>
    <w:rsid w:val="00962BA7"/>
    <w:rsid w:val="00962BB0"/>
    <w:rsid w:val="00962E45"/>
    <w:rsid w:val="00963224"/>
    <w:rsid w:val="00963530"/>
    <w:rsid w:val="0096356B"/>
    <w:rsid w:val="00963639"/>
    <w:rsid w:val="009636B1"/>
    <w:rsid w:val="00963849"/>
    <w:rsid w:val="00963B76"/>
    <w:rsid w:val="00963C49"/>
    <w:rsid w:val="009640AB"/>
    <w:rsid w:val="009640DD"/>
    <w:rsid w:val="0096498E"/>
    <w:rsid w:val="00964B47"/>
    <w:rsid w:val="00964DB6"/>
    <w:rsid w:val="009651A5"/>
    <w:rsid w:val="009655E0"/>
    <w:rsid w:val="009655EB"/>
    <w:rsid w:val="00965A98"/>
    <w:rsid w:val="00965B33"/>
    <w:rsid w:val="00965BAE"/>
    <w:rsid w:val="00965FC9"/>
    <w:rsid w:val="0096620D"/>
    <w:rsid w:val="00966465"/>
    <w:rsid w:val="009664BE"/>
    <w:rsid w:val="0096661B"/>
    <w:rsid w:val="00966AA3"/>
    <w:rsid w:val="00966B6B"/>
    <w:rsid w:val="00966B8F"/>
    <w:rsid w:val="00966C30"/>
    <w:rsid w:val="00966DB1"/>
    <w:rsid w:val="00967284"/>
    <w:rsid w:val="00967989"/>
    <w:rsid w:val="009679F0"/>
    <w:rsid w:val="00967A71"/>
    <w:rsid w:val="00967DDE"/>
    <w:rsid w:val="00970276"/>
    <w:rsid w:val="00970289"/>
    <w:rsid w:val="00970425"/>
    <w:rsid w:val="00970604"/>
    <w:rsid w:val="009706A6"/>
    <w:rsid w:val="0097074B"/>
    <w:rsid w:val="00970B6C"/>
    <w:rsid w:val="00970C7A"/>
    <w:rsid w:val="00970CD3"/>
    <w:rsid w:val="00970D61"/>
    <w:rsid w:val="00970EBD"/>
    <w:rsid w:val="00970ECF"/>
    <w:rsid w:val="0097128E"/>
    <w:rsid w:val="009712A2"/>
    <w:rsid w:val="00971B56"/>
    <w:rsid w:val="00971BE7"/>
    <w:rsid w:val="00971D06"/>
    <w:rsid w:val="00972230"/>
    <w:rsid w:val="00972288"/>
    <w:rsid w:val="0097262E"/>
    <w:rsid w:val="00972943"/>
    <w:rsid w:val="00972A32"/>
    <w:rsid w:val="00972B40"/>
    <w:rsid w:val="00972C45"/>
    <w:rsid w:val="00972D1A"/>
    <w:rsid w:val="00972FD3"/>
    <w:rsid w:val="00972FDA"/>
    <w:rsid w:val="0097310F"/>
    <w:rsid w:val="00973219"/>
    <w:rsid w:val="00973239"/>
    <w:rsid w:val="0097330B"/>
    <w:rsid w:val="00973396"/>
    <w:rsid w:val="00973663"/>
    <w:rsid w:val="00973825"/>
    <w:rsid w:val="00973B33"/>
    <w:rsid w:val="00973F2F"/>
    <w:rsid w:val="00974011"/>
    <w:rsid w:val="00974026"/>
    <w:rsid w:val="00974272"/>
    <w:rsid w:val="009742AB"/>
    <w:rsid w:val="0097438D"/>
    <w:rsid w:val="0097465F"/>
    <w:rsid w:val="009749DC"/>
    <w:rsid w:val="00974A51"/>
    <w:rsid w:val="00974CC1"/>
    <w:rsid w:val="00974DD5"/>
    <w:rsid w:val="00974E31"/>
    <w:rsid w:val="00975297"/>
    <w:rsid w:val="00975331"/>
    <w:rsid w:val="0097536C"/>
    <w:rsid w:val="009755BF"/>
    <w:rsid w:val="00975660"/>
    <w:rsid w:val="00975FB7"/>
    <w:rsid w:val="00975FCB"/>
    <w:rsid w:val="009767C7"/>
    <w:rsid w:val="00976EB0"/>
    <w:rsid w:val="00976FCB"/>
    <w:rsid w:val="0097710B"/>
    <w:rsid w:val="0097713D"/>
    <w:rsid w:val="0097741E"/>
    <w:rsid w:val="00977489"/>
    <w:rsid w:val="00977581"/>
    <w:rsid w:val="00977B64"/>
    <w:rsid w:val="00977CDC"/>
    <w:rsid w:val="00977D11"/>
    <w:rsid w:val="00980132"/>
    <w:rsid w:val="00980326"/>
    <w:rsid w:val="00980DC4"/>
    <w:rsid w:val="00981320"/>
    <w:rsid w:val="00981A01"/>
    <w:rsid w:val="00981B63"/>
    <w:rsid w:val="0098204F"/>
    <w:rsid w:val="009821D0"/>
    <w:rsid w:val="00982402"/>
    <w:rsid w:val="009826CB"/>
    <w:rsid w:val="009827A6"/>
    <w:rsid w:val="00982870"/>
    <w:rsid w:val="00982C86"/>
    <w:rsid w:val="00982E6F"/>
    <w:rsid w:val="0098306C"/>
    <w:rsid w:val="009830E3"/>
    <w:rsid w:val="009834F3"/>
    <w:rsid w:val="00983765"/>
    <w:rsid w:val="00983855"/>
    <w:rsid w:val="00983A09"/>
    <w:rsid w:val="00983AE1"/>
    <w:rsid w:val="00983BA3"/>
    <w:rsid w:val="00983D05"/>
    <w:rsid w:val="00983E37"/>
    <w:rsid w:val="00984140"/>
    <w:rsid w:val="009841A3"/>
    <w:rsid w:val="00984356"/>
    <w:rsid w:val="00984A52"/>
    <w:rsid w:val="00984ABB"/>
    <w:rsid w:val="009856DD"/>
    <w:rsid w:val="0098589E"/>
    <w:rsid w:val="00985997"/>
    <w:rsid w:val="009859B7"/>
    <w:rsid w:val="00985B61"/>
    <w:rsid w:val="00985B96"/>
    <w:rsid w:val="00985D23"/>
    <w:rsid w:val="00985E05"/>
    <w:rsid w:val="00985E10"/>
    <w:rsid w:val="00985FA2"/>
    <w:rsid w:val="00985FB3"/>
    <w:rsid w:val="00986008"/>
    <w:rsid w:val="009860B1"/>
    <w:rsid w:val="009860EB"/>
    <w:rsid w:val="0098633E"/>
    <w:rsid w:val="00986549"/>
    <w:rsid w:val="009867DC"/>
    <w:rsid w:val="0098693D"/>
    <w:rsid w:val="00986954"/>
    <w:rsid w:val="00986AE4"/>
    <w:rsid w:val="00986FFF"/>
    <w:rsid w:val="00987224"/>
    <w:rsid w:val="00987325"/>
    <w:rsid w:val="009873C5"/>
    <w:rsid w:val="00987771"/>
    <w:rsid w:val="00987A06"/>
    <w:rsid w:val="00987A29"/>
    <w:rsid w:val="00987C6D"/>
    <w:rsid w:val="00987D45"/>
    <w:rsid w:val="00987DDF"/>
    <w:rsid w:val="009901A5"/>
    <w:rsid w:val="00990271"/>
    <w:rsid w:val="0099056B"/>
    <w:rsid w:val="00990578"/>
    <w:rsid w:val="009905C9"/>
    <w:rsid w:val="00990611"/>
    <w:rsid w:val="00990779"/>
    <w:rsid w:val="0099094C"/>
    <w:rsid w:val="00990B13"/>
    <w:rsid w:val="00990CE2"/>
    <w:rsid w:val="0099126C"/>
    <w:rsid w:val="009912ED"/>
    <w:rsid w:val="009914C6"/>
    <w:rsid w:val="00991524"/>
    <w:rsid w:val="00991573"/>
    <w:rsid w:val="009915CE"/>
    <w:rsid w:val="0099181E"/>
    <w:rsid w:val="00991D74"/>
    <w:rsid w:val="00991E1D"/>
    <w:rsid w:val="00991EC7"/>
    <w:rsid w:val="00991F88"/>
    <w:rsid w:val="00992299"/>
    <w:rsid w:val="0099239F"/>
    <w:rsid w:val="00992408"/>
    <w:rsid w:val="009924BA"/>
    <w:rsid w:val="00992708"/>
    <w:rsid w:val="0099284E"/>
    <w:rsid w:val="00992A1A"/>
    <w:rsid w:val="00992B7C"/>
    <w:rsid w:val="00992C2C"/>
    <w:rsid w:val="00992E97"/>
    <w:rsid w:val="00992F48"/>
    <w:rsid w:val="009932CE"/>
    <w:rsid w:val="00993415"/>
    <w:rsid w:val="00993462"/>
    <w:rsid w:val="009938DA"/>
    <w:rsid w:val="00993A44"/>
    <w:rsid w:val="00993B93"/>
    <w:rsid w:val="00993C63"/>
    <w:rsid w:val="00993DE4"/>
    <w:rsid w:val="00993E18"/>
    <w:rsid w:val="00993F60"/>
    <w:rsid w:val="00994004"/>
    <w:rsid w:val="009946FC"/>
    <w:rsid w:val="009947B7"/>
    <w:rsid w:val="0099492A"/>
    <w:rsid w:val="00994D17"/>
    <w:rsid w:val="00994D88"/>
    <w:rsid w:val="00995044"/>
    <w:rsid w:val="0099511F"/>
    <w:rsid w:val="00995367"/>
    <w:rsid w:val="0099545A"/>
    <w:rsid w:val="00995552"/>
    <w:rsid w:val="0099579F"/>
    <w:rsid w:val="009959FE"/>
    <w:rsid w:val="00995CAE"/>
    <w:rsid w:val="00995F2C"/>
    <w:rsid w:val="00995FFE"/>
    <w:rsid w:val="0099607A"/>
    <w:rsid w:val="00996291"/>
    <w:rsid w:val="0099661A"/>
    <w:rsid w:val="00996862"/>
    <w:rsid w:val="00996EA0"/>
    <w:rsid w:val="009978CF"/>
    <w:rsid w:val="0099794A"/>
    <w:rsid w:val="00997D1F"/>
    <w:rsid w:val="00997D7D"/>
    <w:rsid w:val="009A0206"/>
    <w:rsid w:val="009A0291"/>
    <w:rsid w:val="009A032B"/>
    <w:rsid w:val="009A0395"/>
    <w:rsid w:val="009A050A"/>
    <w:rsid w:val="009A0A41"/>
    <w:rsid w:val="009A0BF0"/>
    <w:rsid w:val="009A12FD"/>
    <w:rsid w:val="009A14D3"/>
    <w:rsid w:val="009A1993"/>
    <w:rsid w:val="009A19C6"/>
    <w:rsid w:val="009A19F7"/>
    <w:rsid w:val="009A1B3C"/>
    <w:rsid w:val="009A1DD9"/>
    <w:rsid w:val="009A26D5"/>
    <w:rsid w:val="009A283F"/>
    <w:rsid w:val="009A2879"/>
    <w:rsid w:val="009A2A6B"/>
    <w:rsid w:val="009A2CF9"/>
    <w:rsid w:val="009A2E1B"/>
    <w:rsid w:val="009A2EE9"/>
    <w:rsid w:val="009A3081"/>
    <w:rsid w:val="009A32ED"/>
    <w:rsid w:val="009A338D"/>
    <w:rsid w:val="009A3674"/>
    <w:rsid w:val="009A370A"/>
    <w:rsid w:val="009A3723"/>
    <w:rsid w:val="009A4064"/>
    <w:rsid w:val="009A408E"/>
    <w:rsid w:val="009A445A"/>
    <w:rsid w:val="009A488B"/>
    <w:rsid w:val="009A4E6A"/>
    <w:rsid w:val="009A4FE1"/>
    <w:rsid w:val="009A539E"/>
    <w:rsid w:val="009A54D3"/>
    <w:rsid w:val="009A5636"/>
    <w:rsid w:val="009A5C02"/>
    <w:rsid w:val="009A5DE9"/>
    <w:rsid w:val="009A62E5"/>
    <w:rsid w:val="009A645B"/>
    <w:rsid w:val="009A6529"/>
    <w:rsid w:val="009A659F"/>
    <w:rsid w:val="009A68BE"/>
    <w:rsid w:val="009A6BF3"/>
    <w:rsid w:val="009A6C11"/>
    <w:rsid w:val="009A70D3"/>
    <w:rsid w:val="009A7127"/>
    <w:rsid w:val="009A720B"/>
    <w:rsid w:val="009A7533"/>
    <w:rsid w:val="009A7702"/>
    <w:rsid w:val="009B0365"/>
    <w:rsid w:val="009B0593"/>
    <w:rsid w:val="009B084F"/>
    <w:rsid w:val="009B0923"/>
    <w:rsid w:val="009B0A94"/>
    <w:rsid w:val="009B0B16"/>
    <w:rsid w:val="009B0C68"/>
    <w:rsid w:val="009B0F48"/>
    <w:rsid w:val="009B113A"/>
    <w:rsid w:val="009B1310"/>
    <w:rsid w:val="009B15EC"/>
    <w:rsid w:val="009B18F5"/>
    <w:rsid w:val="009B196D"/>
    <w:rsid w:val="009B1A55"/>
    <w:rsid w:val="009B1BAE"/>
    <w:rsid w:val="009B1D14"/>
    <w:rsid w:val="009B1E55"/>
    <w:rsid w:val="009B1EA5"/>
    <w:rsid w:val="009B20B6"/>
    <w:rsid w:val="009B215D"/>
    <w:rsid w:val="009B2310"/>
    <w:rsid w:val="009B2695"/>
    <w:rsid w:val="009B275F"/>
    <w:rsid w:val="009B2853"/>
    <w:rsid w:val="009B28BB"/>
    <w:rsid w:val="009B28DE"/>
    <w:rsid w:val="009B2CB1"/>
    <w:rsid w:val="009B2D45"/>
    <w:rsid w:val="009B2F63"/>
    <w:rsid w:val="009B308B"/>
    <w:rsid w:val="009B31B8"/>
    <w:rsid w:val="009B31BC"/>
    <w:rsid w:val="009B348E"/>
    <w:rsid w:val="009B3541"/>
    <w:rsid w:val="009B373C"/>
    <w:rsid w:val="009B3810"/>
    <w:rsid w:val="009B384F"/>
    <w:rsid w:val="009B39C4"/>
    <w:rsid w:val="009B4123"/>
    <w:rsid w:val="009B429F"/>
    <w:rsid w:val="009B43E2"/>
    <w:rsid w:val="009B4756"/>
    <w:rsid w:val="009B48BC"/>
    <w:rsid w:val="009B4D75"/>
    <w:rsid w:val="009B4D84"/>
    <w:rsid w:val="009B526D"/>
    <w:rsid w:val="009B534E"/>
    <w:rsid w:val="009B55A8"/>
    <w:rsid w:val="009B5613"/>
    <w:rsid w:val="009B588B"/>
    <w:rsid w:val="009B5902"/>
    <w:rsid w:val="009B5F50"/>
    <w:rsid w:val="009B602F"/>
    <w:rsid w:val="009B60DF"/>
    <w:rsid w:val="009B6128"/>
    <w:rsid w:val="009B612C"/>
    <w:rsid w:val="009B62BB"/>
    <w:rsid w:val="009B6317"/>
    <w:rsid w:val="009B6412"/>
    <w:rsid w:val="009B674D"/>
    <w:rsid w:val="009B6894"/>
    <w:rsid w:val="009B68F8"/>
    <w:rsid w:val="009B6A13"/>
    <w:rsid w:val="009B6A4A"/>
    <w:rsid w:val="009B711C"/>
    <w:rsid w:val="009B73E8"/>
    <w:rsid w:val="009B7444"/>
    <w:rsid w:val="009B74D7"/>
    <w:rsid w:val="009B760F"/>
    <w:rsid w:val="009B7686"/>
    <w:rsid w:val="009B7752"/>
    <w:rsid w:val="009B7B71"/>
    <w:rsid w:val="009B7BFC"/>
    <w:rsid w:val="009B7C3F"/>
    <w:rsid w:val="009B7C68"/>
    <w:rsid w:val="009C00CA"/>
    <w:rsid w:val="009C011B"/>
    <w:rsid w:val="009C02CA"/>
    <w:rsid w:val="009C0510"/>
    <w:rsid w:val="009C0549"/>
    <w:rsid w:val="009C0563"/>
    <w:rsid w:val="009C0668"/>
    <w:rsid w:val="009C0680"/>
    <w:rsid w:val="009C111E"/>
    <w:rsid w:val="009C1133"/>
    <w:rsid w:val="009C1467"/>
    <w:rsid w:val="009C154C"/>
    <w:rsid w:val="009C17F7"/>
    <w:rsid w:val="009C18B8"/>
    <w:rsid w:val="009C1A80"/>
    <w:rsid w:val="009C1B1A"/>
    <w:rsid w:val="009C1C10"/>
    <w:rsid w:val="009C1D7C"/>
    <w:rsid w:val="009C2050"/>
    <w:rsid w:val="009C20F7"/>
    <w:rsid w:val="009C2621"/>
    <w:rsid w:val="009C2817"/>
    <w:rsid w:val="009C299B"/>
    <w:rsid w:val="009C29E2"/>
    <w:rsid w:val="009C2A6F"/>
    <w:rsid w:val="009C2DC1"/>
    <w:rsid w:val="009C2F1E"/>
    <w:rsid w:val="009C325B"/>
    <w:rsid w:val="009C338E"/>
    <w:rsid w:val="009C339D"/>
    <w:rsid w:val="009C3420"/>
    <w:rsid w:val="009C3AD4"/>
    <w:rsid w:val="009C3E36"/>
    <w:rsid w:val="009C3F71"/>
    <w:rsid w:val="009C41E9"/>
    <w:rsid w:val="009C43CC"/>
    <w:rsid w:val="009C4490"/>
    <w:rsid w:val="009C4599"/>
    <w:rsid w:val="009C45D4"/>
    <w:rsid w:val="009C4C46"/>
    <w:rsid w:val="009C5212"/>
    <w:rsid w:val="009C5394"/>
    <w:rsid w:val="009C53E6"/>
    <w:rsid w:val="009C541C"/>
    <w:rsid w:val="009C5696"/>
    <w:rsid w:val="009C574D"/>
    <w:rsid w:val="009C5C04"/>
    <w:rsid w:val="009C642C"/>
    <w:rsid w:val="009C664A"/>
    <w:rsid w:val="009C6659"/>
    <w:rsid w:val="009C6972"/>
    <w:rsid w:val="009C6FFF"/>
    <w:rsid w:val="009C706F"/>
    <w:rsid w:val="009C716F"/>
    <w:rsid w:val="009C7441"/>
    <w:rsid w:val="009C76A6"/>
    <w:rsid w:val="009C76D5"/>
    <w:rsid w:val="009C76DD"/>
    <w:rsid w:val="009C7AA9"/>
    <w:rsid w:val="009C7C2D"/>
    <w:rsid w:val="009C7D58"/>
    <w:rsid w:val="009C7D60"/>
    <w:rsid w:val="009C7DE8"/>
    <w:rsid w:val="009C7F0F"/>
    <w:rsid w:val="009D0220"/>
    <w:rsid w:val="009D0370"/>
    <w:rsid w:val="009D0C4A"/>
    <w:rsid w:val="009D0D19"/>
    <w:rsid w:val="009D0D86"/>
    <w:rsid w:val="009D16A6"/>
    <w:rsid w:val="009D19B8"/>
    <w:rsid w:val="009D1AD3"/>
    <w:rsid w:val="009D1E05"/>
    <w:rsid w:val="009D1EC1"/>
    <w:rsid w:val="009D21EF"/>
    <w:rsid w:val="009D23BF"/>
    <w:rsid w:val="009D29B0"/>
    <w:rsid w:val="009D3003"/>
    <w:rsid w:val="009D3029"/>
    <w:rsid w:val="009D32C2"/>
    <w:rsid w:val="009D3616"/>
    <w:rsid w:val="009D3644"/>
    <w:rsid w:val="009D36B3"/>
    <w:rsid w:val="009D38A8"/>
    <w:rsid w:val="009D3C29"/>
    <w:rsid w:val="009D3E3F"/>
    <w:rsid w:val="009D4012"/>
    <w:rsid w:val="009D449C"/>
    <w:rsid w:val="009D4750"/>
    <w:rsid w:val="009D4CED"/>
    <w:rsid w:val="009D4D87"/>
    <w:rsid w:val="009D4DE3"/>
    <w:rsid w:val="009D4FB5"/>
    <w:rsid w:val="009D505C"/>
    <w:rsid w:val="009D529F"/>
    <w:rsid w:val="009D5419"/>
    <w:rsid w:val="009D5471"/>
    <w:rsid w:val="009D5580"/>
    <w:rsid w:val="009D55DB"/>
    <w:rsid w:val="009D5A6E"/>
    <w:rsid w:val="009D5AF7"/>
    <w:rsid w:val="009D5DAC"/>
    <w:rsid w:val="009D5DCC"/>
    <w:rsid w:val="009D5DD1"/>
    <w:rsid w:val="009D5F93"/>
    <w:rsid w:val="009D5FA0"/>
    <w:rsid w:val="009D603F"/>
    <w:rsid w:val="009D62D6"/>
    <w:rsid w:val="009D649F"/>
    <w:rsid w:val="009D6A65"/>
    <w:rsid w:val="009D6B4D"/>
    <w:rsid w:val="009D6D4D"/>
    <w:rsid w:val="009D6D7C"/>
    <w:rsid w:val="009D6E02"/>
    <w:rsid w:val="009D7076"/>
    <w:rsid w:val="009D776C"/>
    <w:rsid w:val="009D77AE"/>
    <w:rsid w:val="009D7862"/>
    <w:rsid w:val="009E00BA"/>
    <w:rsid w:val="009E0135"/>
    <w:rsid w:val="009E01EC"/>
    <w:rsid w:val="009E03CF"/>
    <w:rsid w:val="009E0437"/>
    <w:rsid w:val="009E05C4"/>
    <w:rsid w:val="009E070B"/>
    <w:rsid w:val="009E0B55"/>
    <w:rsid w:val="009E109F"/>
    <w:rsid w:val="009E11FD"/>
    <w:rsid w:val="009E128B"/>
    <w:rsid w:val="009E1339"/>
    <w:rsid w:val="009E13F7"/>
    <w:rsid w:val="009E1693"/>
    <w:rsid w:val="009E17F5"/>
    <w:rsid w:val="009E1881"/>
    <w:rsid w:val="009E1909"/>
    <w:rsid w:val="009E1BDC"/>
    <w:rsid w:val="009E1CA8"/>
    <w:rsid w:val="009E1DDC"/>
    <w:rsid w:val="009E1DE6"/>
    <w:rsid w:val="009E21B1"/>
    <w:rsid w:val="009E2752"/>
    <w:rsid w:val="009E2FD9"/>
    <w:rsid w:val="009E3A7B"/>
    <w:rsid w:val="009E3DD3"/>
    <w:rsid w:val="009E4110"/>
    <w:rsid w:val="009E452B"/>
    <w:rsid w:val="009E4888"/>
    <w:rsid w:val="009E49D5"/>
    <w:rsid w:val="009E4B57"/>
    <w:rsid w:val="009E4EBF"/>
    <w:rsid w:val="009E4F9D"/>
    <w:rsid w:val="009E522F"/>
    <w:rsid w:val="009E5725"/>
    <w:rsid w:val="009E58BD"/>
    <w:rsid w:val="009E5B46"/>
    <w:rsid w:val="009E5DB7"/>
    <w:rsid w:val="009E5EF0"/>
    <w:rsid w:val="009E5F9E"/>
    <w:rsid w:val="009E6056"/>
    <w:rsid w:val="009E67E4"/>
    <w:rsid w:val="009E703D"/>
    <w:rsid w:val="009E70E4"/>
    <w:rsid w:val="009E7530"/>
    <w:rsid w:val="009E759B"/>
    <w:rsid w:val="009E7C63"/>
    <w:rsid w:val="009E7F9C"/>
    <w:rsid w:val="009F042A"/>
    <w:rsid w:val="009F0467"/>
    <w:rsid w:val="009F06AB"/>
    <w:rsid w:val="009F073B"/>
    <w:rsid w:val="009F080D"/>
    <w:rsid w:val="009F0C34"/>
    <w:rsid w:val="009F0D48"/>
    <w:rsid w:val="009F0E45"/>
    <w:rsid w:val="009F0EDA"/>
    <w:rsid w:val="009F0FE7"/>
    <w:rsid w:val="009F1108"/>
    <w:rsid w:val="009F1369"/>
    <w:rsid w:val="009F144C"/>
    <w:rsid w:val="009F15A4"/>
    <w:rsid w:val="009F16A8"/>
    <w:rsid w:val="009F1C87"/>
    <w:rsid w:val="009F1D76"/>
    <w:rsid w:val="009F1E88"/>
    <w:rsid w:val="009F231E"/>
    <w:rsid w:val="009F23DC"/>
    <w:rsid w:val="009F2E7D"/>
    <w:rsid w:val="009F3008"/>
    <w:rsid w:val="009F338A"/>
    <w:rsid w:val="009F3668"/>
    <w:rsid w:val="009F3718"/>
    <w:rsid w:val="009F3B65"/>
    <w:rsid w:val="009F3DAC"/>
    <w:rsid w:val="009F3FBA"/>
    <w:rsid w:val="009F4063"/>
    <w:rsid w:val="009F41F8"/>
    <w:rsid w:val="009F4229"/>
    <w:rsid w:val="009F42AB"/>
    <w:rsid w:val="009F45FE"/>
    <w:rsid w:val="009F4D68"/>
    <w:rsid w:val="009F4FC9"/>
    <w:rsid w:val="009F5018"/>
    <w:rsid w:val="009F50A4"/>
    <w:rsid w:val="009F5115"/>
    <w:rsid w:val="009F5241"/>
    <w:rsid w:val="009F5306"/>
    <w:rsid w:val="009F54DF"/>
    <w:rsid w:val="009F5647"/>
    <w:rsid w:val="009F5694"/>
    <w:rsid w:val="009F56CB"/>
    <w:rsid w:val="009F572B"/>
    <w:rsid w:val="009F574D"/>
    <w:rsid w:val="009F5935"/>
    <w:rsid w:val="009F5CA9"/>
    <w:rsid w:val="009F5CDE"/>
    <w:rsid w:val="009F5D66"/>
    <w:rsid w:val="009F5E9C"/>
    <w:rsid w:val="009F5EC3"/>
    <w:rsid w:val="009F6140"/>
    <w:rsid w:val="009F62FD"/>
    <w:rsid w:val="009F6498"/>
    <w:rsid w:val="009F6734"/>
    <w:rsid w:val="009F6889"/>
    <w:rsid w:val="009F71AF"/>
    <w:rsid w:val="009F7467"/>
    <w:rsid w:val="009F7481"/>
    <w:rsid w:val="009F77BB"/>
    <w:rsid w:val="009F7876"/>
    <w:rsid w:val="009F7971"/>
    <w:rsid w:val="009F7D77"/>
    <w:rsid w:val="009F7DC8"/>
    <w:rsid w:val="00A00104"/>
    <w:rsid w:val="00A003D4"/>
    <w:rsid w:val="00A00599"/>
    <w:rsid w:val="00A005D0"/>
    <w:rsid w:val="00A00622"/>
    <w:rsid w:val="00A0077E"/>
    <w:rsid w:val="00A009AA"/>
    <w:rsid w:val="00A00E78"/>
    <w:rsid w:val="00A0110B"/>
    <w:rsid w:val="00A0118A"/>
    <w:rsid w:val="00A01247"/>
    <w:rsid w:val="00A012AA"/>
    <w:rsid w:val="00A01379"/>
    <w:rsid w:val="00A014E4"/>
    <w:rsid w:val="00A019F6"/>
    <w:rsid w:val="00A01A4E"/>
    <w:rsid w:val="00A01E63"/>
    <w:rsid w:val="00A01EE0"/>
    <w:rsid w:val="00A01EE5"/>
    <w:rsid w:val="00A021B5"/>
    <w:rsid w:val="00A021CC"/>
    <w:rsid w:val="00A0260D"/>
    <w:rsid w:val="00A026D1"/>
    <w:rsid w:val="00A0282C"/>
    <w:rsid w:val="00A029D7"/>
    <w:rsid w:val="00A029E5"/>
    <w:rsid w:val="00A02A95"/>
    <w:rsid w:val="00A02AF1"/>
    <w:rsid w:val="00A02D24"/>
    <w:rsid w:val="00A02EAC"/>
    <w:rsid w:val="00A02EFA"/>
    <w:rsid w:val="00A03263"/>
    <w:rsid w:val="00A03499"/>
    <w:rsid w:val="00A034DD"/>
    <w:rsid w:val="00A036F9"/>
    <w:rsid w:val="00A03791"/>
    <w:rsid w:val="00A04241"/>
    <w:rsid w:val="00A04513"/>
    <w:rsid w:val="00A04C27"/>
    <w:rsid w:val="00A04D80"/>
    <w:rsid w:val="00A04E05"/>
    <w:rsid w:val="00A04F37"/>
    <w:rsid w:val="00A05043"/>
    <w:rsid w:val="00A05140"/>
    <w:rsid w:val="00A05194"/>
    <w:rsid w:val="00A052E9"/>
    <w:rsid w:val="00A0563E"/>
    <w:rsid w:val="00A05763"/>
    <w:rsid w:val="00A0596A"/>
    <w:rsid w:val="00A05BF6"/>
    <w:rsid w:val="00A05DB7"/>
    <w:rsid w:val="00A05EAC"/>
    <w:rsid w:val="00A06089"/>
    <w:rsid w:val="00A061D9"/>
    <w:rsid w:val="00A06947"/>
    <w:rsid w:val="00A06BE2"/>
    <w:rsid w:val="00A06E93"/>
    <w:rsid w:val="00A070E9"/>
    <w:rsid w:val="00A071D6"/>
    <w:rsid w:val="00A079FD"/>
    <w:rsid w:val="00A07DD9"/>
    <w:rsid w:val="00A07F3C"/>
    <w:rsid w:val="00A105BB"/>
    <w:rsid w:val="00A10891"/>
    <w:rsid w:val="00A10927"/>
    <w:rsid w:val="00A10CD5"/>
    <w:rsid w:val="00A11131"/>
    <w:rsid w:val="00A11230"/>
    <w:rsid w:val="00A1161D"/>
    <w:rsid w:val="00A1164D"/>
    <w:rsid w:val="00A1169D"/>
    <w:rsid w:val="00A1170C"/>
    <w:rsid w:val="00A11CBD"/>
    <w:rsid w:val="00A11D86"/>
    <w:rsid w:val="00A11E2B"/>
    <w:rsid w:val="00A11FD3"/>
    <w:rsid w:val="00A12041"/>
    <w:rsid w:val="00A121C0"/>
    <w:rsid w:val="00A1299F"/>
    <w:rsid w:val="00A12B0B"/>
    <w:rsid w:val="00A12ED1"/>
    <w:rsid w:val="00A132E5"/>
    <w:rsid w:val="00A1344F"/>
    <w:rsid w:val="00A134C5"/>
    <w:rsid w:val="00A134C7"/>
    <w:rsid w:val="00A136D1"/>
    <w:rsid w:val="00A13A00"/>
    <w:rsid w:val="00A13A6E"/>
    <w:rsid w:val="00A13BDE"/>
    <w:rsid w:val="00A13C2F"/>
    <w:rsid w:val="00A13CB7"/>
    <w:rsid w:val="00A13CD6"/>
    <w:rsid w:val="00A13D01"/>
    <w:rsid w:val="00A13E52"/>
    <w:rsid w:val="00A13F34"/>
    <w:rsid w:val="00A14415"/>
    <w:rsid w:val="00A14744"/>
    <w:rsid w:val="00A14C98"/>
    <w:rsid w:val="00A15164"/>
    <w:rsid w:val="00A152A4"/>
    <w:rsid w:val="00A152D3"/>
    <w:rsid w:val="00A15476"/>
    <w:rsid w:val="00A15C59"/>
    <w:rsid w:val="00A15C8D"/>
    <w:rsid w:val="00A15C9B"/>
    <w:rsid w:val="00A16162"/>
    <w:rsid w:val="00A16247"/>
    <w:rsid w:val="00A163AA"/>
    <w:rsid w:val="00A163D5"/>
    <w:rsid w:val="00A168F3"/>
    <w:rsid w:val="00A16BC8"/>
    <w:rsid w:val="00A16D48"/>
    <w:rsid w:val="00A173C0"/>
    <w:rsid w:val="00A17785"/>
    <w:rsid w:val="00A177B6"/>
    <w:rsid w:val="00A17B03"/>
    <w:rsid w:val="00A17B44"/>
    <w:rsid w:val="00A17B7F"/>
    <w:rsid w:val="00A17F64"/>
    <w:rsid w:val="00A2029E"/>
    <w:rsid w:val="00A204E8"/>
    <w:rsid w:val="00A21221"/>
    <w:rsid w:val="00A21364"/>
    <w:rsid w:val="00A2199E"/>
    <w:rsid w:val="00A21C02"/>
    <w:rsid w:val="00A2229D"/>
    <w:rsid w:val="00A223AB"/>
    <w:rsid w:val="00A22464"/>
    <w:rsid w:val="00A224D4"/>
    <w:rsid w:val="00A2269A"/>
    <w:rsid w:val="00A229DA"/>
    <w:rsid w:val="00A22A1B"/>
    <w:rsid w:val="00A22A8D"/>
    <w:rsid w:val="00A22C76"/>
    <w:rsid w:val="00A23082"/>
    <w:rsid w:val="00A2309B"/>
    <w:rsid w:val="00A232B7"/>
    <w:rsid w:val="00A232DE"/>
    <w:rsid w:val="00A23539"/>
    <w:rsid w:val="00A2358B"/>
    <w:rsid w:val="00A23A49"/>
    <w:rsid w:val="00A23B78"/>
    <w:rsid w:val="00A23B7C"/>
    <w:rsid w:val="00A23C27"/>
    <w:rsid w:val="00A240C1"/>
    <w:rsid w:val="00A24201"/>
    <w:rsid w:val="00A246B7"/>
    <w:rsid w:val="00A24A78"/>
    <w:rsid w:val="00A24B1F"/>
    <w:rsid w:val="00A24B5A"/>
    <w:rsid w:val="00A24E45"/>
    <w:rsid w:val="00A24E8C"/>
    <w:rsid w:val="00A24F12"/>
    <w:rsid w:val="00A253E1"/>
    <w:rsid w:val="00A254AC"/>
    <w:rsid w:val="00A257C8"/>
    <w:rsid w:val="00A25D8B"/>
    <w:rsid w:val="00A25ED3"/>
    <w:rsid w:val="00A25F31"/>
    <w:rsid w:val="00A25F50"/>
    <w:rsid w:val="00A26089"/>
    <w:rsid w:val="00A262F2"/>
    <w:rsid w:val="00A263FB"/>
    <w:rsid w:val="00A264A1"/>
    <w:rsid w:val="00A266AC"/>
    <w:rsid w:val="00A266F8"/>
    <w:rsid w:val="00A2690C"/>
    <w:rsid w:val="00A26C63"/>
    <w:rsid w:val="00A26D3F"/>
    <w:rsid w:val="00A26E0C"/>
    <w:rsid w:val="00A26EFD"/>
    <w:rsid w:val="00A26F36"/>
    <w:rsid w:val="00A26F5D"/>
    <w:rsid w:val="00A2720D"/>
    <w:rsid w:val="00A272A8"/>
    <w:rsid w:val="00A274A8"/>
    <w:rsid w:val="00A27590"/>
    <w:rsid w:val="00A2773C"/>
    <w:rsid w:val="00A27ABD"/>
    <w:rsid w:val="00A27ED8"/>
    <w:rsid w:val="00A27FA2"/>
    <w:rsid w:val="00A27FFB"/>
    <w:rsid w:val="00A301D7"/>
    <w:rsid w:val="00A30666"/>
    <w:rsid w:val="00A3072F"/>
    <w:rsid w:val="00A307CC"/>
    <w:rsid w:val="00A30955"/>
    <w:rsid w:val="00A309B0"/>
    <w:rsid w:val="00A30F3A"/>
    <w:rsid w:val="00A3146F"/>
    <w:rsid w:val="00A31526"/>
    <w:rsid w:val="00A321BC"/>
    <w:rsid w:val="00A323C8"/>
    <w:rsid w:val="00A329DB"/>
    <w:rsid w:val="00A32A31"/>
    <w:rsid w:val="00A32B1C"/>
    <w:rsid w:val="00A32C60"/>
    <w:rsid w:val="00A32D0D"/>
    <w:rsid w:val="00A331AB"/>
    <w:rsid w:val="00A332F0"/>
    <w:rsid w:val="00A33379"/>
    <w:rsid w:val="00A3355D"/>
    <w:rsid w:val="00A33589"/>
    <w:rsid w:val="00A33628"/>
    <w:rsid w:val="00A33924"/>
    <w:rsid w:val="00A33B5E"/>
    <w:rsid w:val="00A33DC0"/>
    <w:rsid w:val="00A33E92"/>
    <w:rsid w:val="00A34794"/>
    <w:rsid w:val="00A347E1"/>
    <w:rsid w:val="00A34838"/>
    <w:rsid w:val="00A34991"/>
    <w:rsid w:val="00A34FB4"/>
    <w:rsid w:val="00A3514A"/>
    <w:rsid w:val="00A352BA"/>
    <w:rsid w:val="00A35424"/>
    <w:rsid w:val="00A35570"/>
    <w:rsid w:val="00A35A36"/>
    <w:rsid w:val="00A35B50"/>
    <w:rsid w:val="00A36112"/>
    <w:rsid w:val="00A361C7"/>
    <w:rsid w:val="00A362B0"/>
    <w:rsid w:val="00A36311"/>
    <w:rsid w:val="00A36480"/>
    <w:rsid w:val="00A364E9"/>
    <w:rsid w:val="00A366F2"/>
    <w:rsid w:val="00A36760"/>
    <w:rsid w:val="00A36E56"/>
    <w:rsid w:val="00A36F10"/>
    <w:rsid w:val="00A36F87"/>
    <w:rsid w:val="00A3718B"/>
    <w:rsid w:val="00A37239"/>
    <w:rsid w:val="00A372F8"/>
    <w:rsid w:val="00A37369"/>
    <w:rsid w:val="00A3738B"/>
    <w:rsid w:val="00A375AF"/>
    <w:rsid w:val="00A37C5A"/>
    <w:rsid w:val="00A37CDA"/>
    <w:rsid w:val="00A4034D"/>
    <w:rsid w:val="00A403FB"/>
    <w:rsid w:val="00A404C9"/>
    <w:rsid w:val="00A40D41"/>
    <w:rsid w:val="00A41446"/>
    <w:rsid w:val="00A415EB"/>
    <w:rsid w:val="00A41B8D"/>
    <w:rsid w:val="00A41CD7"/>
    <w:rsid w:val="00A41E65"/>
    <w:rsid w:val="00A41EEC"/>
    <w:rsid w:val="00A42422"/>
    <w:rsid w:val="00A42878"/>
    <w:rsid w:val="00A42887"/>
    <w:rsid w:val="00A42DCF"/>
    <w:rsid w:val="00A42E30"/>
    <w:rsid w:val="00A4308F"/>
    <w:rsid w:val="00A4359A"/>
    <w:rsid w:val="00A43923"/>
    <w:rsid w:val="00A43AAF"/>
    <w:rsid w:val="00A43B13"/>
    <w:rsid w:val="00A43B4D"/>
    <w:rsid w:val="00A43C27"/>
    <w:rsid w:val="00A43C30"/>
    <w:rsid w:val="00A43E20"/>
    <w:rsid w:val="00A43EF2"/>
    <w:rsid w:val="00A443F6"/>
    <w:rsid w:val="00A445BC"/>
    <w:rsid w:val="00A4469B"/>
    <w:rsid w:val="00A4485A"/>
    <w:rsid w:val="00A44A64"/>
    <w:rsid w:val="00A44D35"/>
    <w:rsid w:val="00A44D37"/>
    <w:rsid w:val="00A450AA"/>
    <w:rsid w:val="00A45411"/>
    <w:rsid w:val="00A45563"/>
    <w:rsid w:val="00A45637"/>
    <w:rsid w:val="00A458E9"/>
    <w:rsid w:val="00A45ABD"/>
    <w:rsid w:val="00A45AC6"/>
    <w:rsid w:val="00A45B9C"/>
    <w:rsid w:val="00A45C71"/>
    <w:rsid w:val="00A45CEB"/>
    <w:rsid w:val="00A4615F"/>
    <w:rsid w:val="00A46287"/>
    <w:rsid w:val="00A462EC"/>
    <w:rsid w:val="00A4639C"/>
    <w:rsid w:val="00A463CE"/>
    <w:rsid w:val="00A465A3"/>
    <w:rsid w:val="00A465E6"/>
    <w:rsid w:val="00A467E4"/>
    <w:rsid w:val="00A46B14"/>
    <w:rsid w:val="00A46F8F"/>
    <w:rsid w:val="00A47092"/>
    <w:rsid w:val="00A47093"/>
    <w:rsid w:val="00A470E8"/>
    <w:rsid w:val="00A47319"/>
    <w:rsid w:val="00A47574"/>
    <w:rsid w:val="00A475D9"/>
    <w:rsid w:val="00A47836"/>
    <w:rsid w:val="00A47AA5"/>
    <w:rsid w:val="00A47E91"/>
    <w:rsid w:val="00A500E3"/>
    <w:rsid w:val="00A50577"/>
    <w:rsid w:val="00A50AEC"/>
    <w:rsid w:val="00A510E2"/>
    <w:rsid w:val="00A51152"/>
    <w:rsid w:val="00A5136A"/>
    <w:rsid w:val="00A519F9"/>
    <w:rsid w:val="00A51B66"/>
    <w:rsid w:val="00A51E85"/>
    <w:rsid w:val="00A5205B"/>
    <w:rsid w:val="00A524BE"/>
    <w:rsid w:val="00A525D2"/>
    <w:rsid w:val="00A52695"/>
    <w:rsid w:val="00A52961"/>
    <w:rsid w:val="00A52990"/>
    <w:rsid w:val="00A52C8E"/>
    <w:rsid w:val="00A52CB6"/>
    <w:rsid w:val="00A52E2D"/>
    <w:rsid w:val="00A52E7E"/>
    <w:rsid w:val="00A52F69"/>
    <w:rsid w:val="00A52FB3"/>
    <w:rsid w:val="00A53141"/>
    <w:rsid w:val="00A53178"/>
    <w:rsid w:val="00A536FB"/>
    <w:rsid w:val="00A53716"/>
    <w:rsid w:val="00A539A9"/>
    <w:rsid w:val="00A53B22"/>
    <w:rsid w:val="00A53B26"/>
    <w:rsid w:val="00A53D24"/>
    <w:rsid w:val="00A53D27"/>
    <w:rsid w:val="00A53DCA"/>
    <w:rsid w:val="00A53F70"/>
    <w:rsid w:val="00A5404C"/>
    <w:rsid w:val="00A540FC"/>
    <w:rsid w:val="00A545CC"/>
    <w:rsid w:val="00A5462F"/>
    <w:rsid w:val="00A5478E"/>
    <w:rsid w:val="00A54C21"/>
    <w:rsid w:val="00A54CBF"/>
    <w:rsid w:val="00A54CDB"/>
    <w:rsid w:val="00A54D66"/>
    <w:rsid w:val="00A550C2"/>
    <w:rsid w:val="00A55447"/>
    <w:rsid w:val="00A55514"/>
    <w:rsid w:val="00A556D3"/>
    <w:rsid w:val="00A557D2"/>
    <w:rsid w:val="00A5588A"/>
    <w:rsid w:val="00A55963"/>
    <w:rsid w:val="00A55B6B"/>
    <w:rsid w:val="00A55BEC"/>
    <w:rsid w:val="00A55F47"/>
    <w:rsid w:val="00A560D5"/>
    <w:rsid w:val="00A56204"/>
    <w:rsid w:val="00A56430"/>
    <w:rsid w:val="00A56454"/>
    <w:rsid w:val="00A567AE"/>
    <w:rsid w:val="00A56964"/>
    <w:rsid w:val="00A56C0E"/>
    <w:rsid w:val="00A56CEF"/>
    <w:rsid w:val="00A56D12"/>
    <w:rsid w:val="00A56DBC"/>
    <w:rsid w:val="00A5710B"/>
    <w:rsid w:val="00A575A7"/>
    <w:rsid w:val="00A5763B"/>
    <w:rsid w:val="00A577E9"/>
    <w:rsid w:val="00A578B4"/>
    <w:rsid w:val="00A57A05"/>
    <w:rsid w:val="00A57AEA"/>
    <w:rsid w:val="00A57B1A"/>
    <w:rsid w:val="00A57FEF"/>
    <w:rsid w:val="00A6009D"/>
    <w:rsid w:val="00A60239"/>
    <w:rsid w:val="00A60250"/>
    <w:rsid w:val="00A60456"/>
    <w:rsid w:val="00A60830"/>
    <w:rsid w:val="00A60BE1"/>
    <w:rsid w:val="00A60D11"/>
    <w:rsid w:val="00A60D5F"/>
    <w:rsid w:val="00A612DD"/>
    <w:rsid w:val="00A61348"/>
    <w:rsid w:val="00A61826"/>
    <w:rsid w:val="00A61D74"/>
    <w:rsid w:val="00A61E01"/>
    <w:rsid w:val="00A61E71"/>
    <w:rsid w:val="00A61F9E"/>
    <w:rsid w:val="00A62066"/>
    <w:rsid w:val="00A625FF"/>
    <w:rsid w:val="00A62679"/>
    <w:rsid w:val="00A62795"/>
    <w:rsid w:val="00A62929"/>
    <w:rsid w:val="00A62B33"/>
    <w:rsid w:val="00A62BCC"/>
    <w:rsid w:val="00A62F50"/>
    <w:rsid w:val="00A631E2"/>
    <w:rsid w:val="00A63260"/>
    <w:rsid w:val="00A632AD"/>
    <w:rsid w:val="00A63538"/>
    <w:rsid w:val="00A63A59"/>
    <w:rsid w:val="00A63B2B"/>
    <w:rsid w:val="00A63B39"/>
    <w:rsid w:val="00A63B7F"/>
    <w:rsid w:val="00A63FF8"/>
    <w:rsid w:val="00A642F4"/>
    <w:rsid w:val="00A643CF"/>
    <w:rsid w:val="00A643EB"/>
    <w:rsid w:val="00A644B6"/>
    <w:rsid w:val="00A64593"/>
    <w:rsid w:val="00A6465E"/>
    <w:rsid w:val="00A6477C"/>
    <w:rsid w:val="00A648FC"/>
    <w:rsid w:val="00A64A0D"/>
    <w:rsid w:val="00A64AF1"/>
    <w:rsid w:val="00A64C08"/>
    <w:rsid w:val="00A64DBB"/>
    <w:rsid w:val="00A65299"/>
    <w:rsid w:val="00A6555B"/>
    <w:rsid w:val="00A659FA"/>
    <w:rsid w:val="00A65AFD"/>
    <w:rsid w:val="00A65B38"/>
    <w:rsid w:val="00A66085"/>
    <w:rsid w:val="00A662CB"/>
    <w:rsid w:val="00A665C8"/>
    <w:rsid w:val="00A66802"/>
    <w:rsid w:val="00A66914"/>
    <w:rsid w:val="00A67687"/>
    <w:rsid w:val="00A677FD"/>
    <w:rsid w:val="00A67E3A"/>
    <w:rsid w:val="00A67FDC"/>
    <w:rsid w:val="00A700A3"/>
    <w:rsid w:val="00A709A0"/>
    <w:rsid w:val="00A70C31"/>
    <w:rsid w:val="00A70F13"/>
    <w:rsid w:val="00A70F1C"/>
    <w:rsid w:val="00A71037"/>
    <w:rsid w:val="00A712D1"/>
    <w:rsid w:val="00A7141B"/>
    <w:rsid w:val="00A71432"/>
    <w:rsid w:val="00A71453"/>
    <w:rsid w:val="00A719DB"/>
    <w:rsid w:val="00A71FC2"/>
    <w:rsid w:val="00A7224E"/>
    <w:rsid w:val="00A72301"/>
    <w:rsid w:val="00A723B5"/>
    <w:rsid w:val="00A7277B"/>
    <w:rsid w:val="00A72B10"/>
    <w:rsid w:val="00A72C83"/>
    <w:rsid w:val="00A7323E"/>
    <w:rsid w:val="00A7328F"/>
    <w:rsid w:val="00A73437"/>
    <w:rsid w:val="00A7367B"/>
    <w:rsid w:val="00A7370E"/>
    <w:rsid w:val="00A738A4"/>
    <w:rsid w:val="00A73E28"/>
    <w:rsid w:val="00A73FE9"/>
    <w:rsid w:val="00A740A0"/>
    <w:rsid w:val="00A740AD"/>
    <w:rsid w:val="00A7414F"/>
    <w:rsid w:val="00A74195"/>
    <w:rsid w:val="00A74559"/>
    <w:rsid w:val="00A74679"/>
    <w:rsid w:val="00A74761"/>
    <w:rsid w:val="00A747E7"/>
    <w:rsid w:val="00A74D68"/>
    <w:rsid w:val="00A74F39"/>
    <w:rsid w:val="00A74F91"/>
    <w:rsid w:val="00A750AE"/>
    <w:rsid w:val="00A751F4"/>
    <w:rsid w:val="00A754A5"/>
    <w:rsid w:val="00A754AC"/>
    <w:rsid w:val="00A7593F"/>
    <w:rsid w:val="00A75B83"/>
    <w:rsid w:val="00A75BDF"/>
    <w:rsid w:val="00A76460"/>
    <w:rsid w:val="00A7665D"/>
    <w:rsid w:val="00A7666B"/>
    <w:rsid w:val="00A76876"/>
    <w:rsid w:val="00A76A48"/>
    <w:rsid w:val="00A76C21"/>
    <w:rsid w:val="00A76C42"/>
    <w:rsid w:val="00A76DDF"/>
    <w:rsid w:val="00A76EC9"/>
    <w:rsid w:val="00A77A5C"/>
    <w:rsid w:val="00A77E96"/>
    <w:rsid w:val="00A77ED0"/>
    <w:rsid w:val="00A80336"/>
    <w:rsid w:val="00A80B03"/>
    <w:rsid w:val="00A811D5"/>
    <w:rsid w:val="00A8132C"/>
    <w:rsid w:val="00A813A2"/>
    <w:rsid w:val="00A814C4"/>
    <w:rsid w:val="00A81C89"/>
    <w:rsid w:val="00A81E3D"/>
    <w:rsid w:val="00A81FFB"/>
    <w:rsid w:val="00A8203F"/>
    <w:rsid w:val="00A82110"/>
    <w:rsid w:val="00A82390"/>
    <w:rsid w:val="00A8239D"/>
    <w:rsid w:val="00A82433"/>
    <w:rsid w:val="00A82707"/>
    <w:rsid w:val="00A82775"/>
    <w:rsid w:val="00A82990"/>
    <w:rsid w:val="00A82A73"/>
    <w:rsid w:val="00A82B40"/>
    <w:rsid w:val="00A82C54"/>
    <w:rsid w:val="00A8390D"/>
    <w:rsid w:val="00A83999"/>
    <w:rsid w:val="00A83AC9"/>
    <w:rsid w:val="00A83C0E"/>
    <w:rsid w:val="00A83D32"/>
    <w:rsid w:val="00A841D6"/>
    <w:rsid w:val="00A8420B"/>
    <w:rsid w:val="00A84369"/>
    <w:rsid w:val="00A843ED"/>
    <w:rsid w:val="00A8457C"/>
    <w:rsid w:val="00A846F5"/>
    <w:rsid w:val="00A84B59"/>
    <w:rsid w:val="00A84E29"/>
    <w:rsid w:val="00A85472"/>
    <w:rsid w:val="00A85579"/>
    <w:rsid w:val="00A855F2"/>
    <w:rsid w:val="00A8560C"/>
    <w:rsid w:val="00A859AC"/>
    <w:rsid w:val="00A85A1D"/>
    <w:rsid w:val="00A85A1F"/>
    <w:rsid w:val="00A85DE1"/>
    <w:rsid w:val="00A85F6F"/>
    <w:rsid w:val="00A8601B"/>
    <w:rsid w:val="00A8648E"/>
    <w:rsid w:val="00A864CA"/>
    <w:rsid w:val="00A864FD"/>
    <w:rsid w:val="00A86506"/>
    <w:rsid w:val="00A86549"/>
    <w:rsid w:val="00A86625"/>
    <w:rsid w:val="00A867AC"/>
    <w:rsid w:val="00A86A51"/>
    <w:rsid w:val="00A86D99"/>
    <w:rsid w:val="00A871A1"/>
    <w:rsid w:val="00A871ED"/>
    <w:rsid w:val="00A873DD"/>
    <w:rsid w:val="00A87513"/>
    <w:rsid w:val="00A8756A"/>
    <w:rsid w:val="00A87612"/>
    <w:rsid w:val="00A87666"/>
    <w:rsid w:val="00A876C4"/>
    <w:rsid w:val="00A877F9"/>
    <w:rsid w:val="00A8799E"/>
    <w:rsid w:val="00A87E22"/>
    <w:rsid w:val="00A87F60"/>
    <w:rsid w:val="00A900DB"/>
    <w:rsid w:val="00A9020F"/>
    <w:rsid w:val="00A9022B"/>
    <w:rsid w:val="00A90297"/>
    <w:rsid w:val="00A90424"/>
    <w:rsid w:val="00A9043D"/>
    <w:rsid w:val="00A90495"/>
    <w:rsid w:val="00A904BD"/>
    <w:rsid w:val="00A904DF"/>
    <w:rsid w:val="00A90507"/>
    <w:rsid w:val="00A90542"/>
    <w:rsid w:val="00A909AE"/>
    <w:rsid w:val="00A90BE7"/>
    <w:rsid w:val="00A90E1C"/>
    <w:rsid w:val="00A90E38"/>
    <w:rsid w:val="00A9133C"/>
    <w:rsid w:val="00A9147C"/>
    <w:rsid w:val="00A91533"/>
    <w:rsid w:val="00A91578"/>
    <w:rsid w:val="00A91624"/>
    <w:rsid w:val="00A91781"/>
    <w:rsid w:val="00A9178F"/>
    <w:rsid w:val="00A91D91"/>
    <w:rsid w:val="00A91EA9"/>
    <w:rsid w:val="00A92495"/>
    <w:rsid w:val="00A92A2A"/>
    <w:rsid w:val="00A92AB7"/>
    <w:rsid w:val="00A92CB9"/>
    <w:rsid w:val="00A92CD4"/>
    <w:rsid w:val="00A9337E"/>
    <w:rsid w:val="00A9346B"/>
    <w:rsid w:val="00A93611"/>
    <w:rsid w:val="00A93AA6"/>
    <w:rsid w:val="00A93B8D"/>
    <w:rsid w:val="00A93C89"/>
    <w:rsid w:val="00A93EE0"/>
    <w:rsid w:val="00A94325"/>
    <w:rsid w:val="00A943A3"/>
    <w:rsid w:val="00A9468F"/>
    <w:rsid w:val="00A94779"/>
    <w:rsid w:val="00A947C6"/>
    <w:rsid w:val="00A94989"/>
    <w:rsid w:val="00A94BED"/>
    <w:rsid w:val="00A94C71"/>
    <w:rsid w:val="00A95196"/>
    <w:rsid w:val="00A9581D"/>
    <w:rsid w:val="00A95989"/>
    <w:rsid w:val="00A95D17"/>
    <w:rsid w:val="00A95E94"/>
    <w:rsid w:val="00A95FE8"/>
    <w:rsid w:val="00A96129"/>
    <w:rsid w:val="00A9619C"/>
    <w:rsid w:val="00A96267"/>
    <w:rsid w:val="00A962AE"/>
    <w:rsid w:val="00A96315"/>
    <w:rsid w:val="00A96701"/>
    <w:rsid w:val="00A9674D"/>
    <w:rsid w:val="00A96793"/>
    <w:rsid w:val="00A96A88"/>
    <w:rsid w:val="00A97038"/>
    <w:rsid w:val="00A972BB"/>
    <w:rsid w:val="00A976E3"/>
    <w:rsid w:val="00A9791B"/>
    <w:rsid w:val="00A97A56"/>
    <w:rsid w:val="00A97D0A"/>
    <w:rsid w:val="00AA0041"/>
    <w:rsid w:val="00AA00DC"/>
    <w:rsid w:val="00AA022E"/>
    <w:rsid w:val="00AA02D2"/>
    <w:rsid w:val="00AA0336"/>
    <w:rsid w:val="00AA0702"/>
    <w:rsid w:val="00AA0785"/>
    <w:rsid w:val="00AA09AE"/>
    <w:rsid w:val="00AA1172"/>
    <w:rsid w:val="00AA1583"/>
    <w:rsid w:val="00AA1809"/>
    <w:rsid w:val="00AA18AF"/>
    <w:rsid w:val="00AA18BF"/>
    <w:rsid w:val="00AA1AE3"/>
    <w:rsid w:val="00AA208A"/>
    <w:rsid w:val="00AA2A52"/>
    <w:rsid w:val="00AA2F0D"/>
    <w:rsid w:val="00AA2F6F"/>
    <w:rsid w:val="00AA2FC7"/>
    <w:rsid w:val="00AA2FDC"/>
    <w:rsid w:val="00AA31AA"/>
    <w:rsid w:val="00AA35C6"/>
    <w:rsid w:val="00AA3759"/>
    <w:rsid w:val="00AA375C"/>
    <w:rsid w:val="00AA3817"/>
    <w:rsid w:val="00AA3976"/>
    <w:rsid w:val="00AA3A6F"/>
    <w:rsid w:val="00AA3E36"/>
    <w:rsid w:val="00AA3F40"/>
    <w:rsid w:val="00AA4554"/>
    <w:rsid w:val="00AA47B3"/>
    <w:rsid w:val="00AA48E0"/>
    <w:rsid w:val="00AA4D13"/>
    <w:rsid w:val="00AA5366"/>
    <w:rsid w:val="00AA55B3"/>
    <w:rsid w:val="00AA5CC8"/>
    <w:rsid w:val="00AA5DBE"/>
    <w:rsid w:val="00AA5E53"/>
    <w:rsid w:val="00AA61E6"/>
    <w:rsid w:val="00AA6336"/>
    <w:rsid w:val="00AA657D"/>
    <w:rsid w:val="00AA6712"/>
    <w:rsid w:val="00AA6B2D"/>
    <w:rsid w:val="00AA717A"/>
    <w:rsid w:val="00AA7412"/>
    <w:rsid w:val="00AA7425"/>
    <w:rsid w:val="00AA78AA"/>
    <w:rsid w:val="00AA79F1"/>
    <w:rsid w:val="00AA7BE4"/>
    <w:rsid w:val="00AA7BF1"/>
    <w:rsid w:val="00AA7C7F"/>
    <w:rsid w:val="00AB0178"/>
    <w:rsid w:val="00AB01BB"/>
    <w:rsid w:val="00AB05BA"/>
    <w:rsid w:val="00AB0631"/>
    <w:rsid w:val="00AB07F5"/>
    <w:rsid w:val="00AB09CB"/>
    <w:rsid w:val="00AB0D0E"/>
    <w:rsid w:val="00AB0E21"/>
    <w:rsid w:val="00AB0FDC"/>
    <w:rsid w:val="00AB1119"/>
    <w:rsid w:val="00AB14CE"/>
    <w:rsid w:val="00AB194A"/>
    <w:rsid w:val="00AB1DAF"/>
    <w:rsid w:val="00AB1F48"/>
    <w:rsid w:val="00AB2015"/>
    <w:rsid w:val="00AB2756"/>
    <w:rsid w:val="00AB2E7A"/>
    <w:rsid w:val="00AB2F60"/>
    <w:rsid w:val="00AB30C7"/>
    <w:rsid w:val="00AB357B"/>
    <w:rsid w:val="00AB35EA"/>
    <w:rsid w:val="00AB3922"/>
    <w:rsid w:val="00AB39B7"/>
    <w:rsid w:val="00AB3D0C"/>
    <w:rsid w:val="00AB3D85"/>
    <w:rsid w:val="00AB3DEA"/>
    <w:rsid w:val="00AB3DF4"/>
    <w:rsid w:val="00AB401A"/>
    <w:rsid w:val="00AB4041"/>
    <w:rsid w:val="00AB40A8"/>
    <w:rsid w:val="00AB4105"/>
    <w:rsid w:val="00AB4201"/>
    <w:rsid w:val="00AB4533"/>
    <w:rsid w:val="00AB48F6"/>
    <w:rsid w:val="00AB4C87"/>
    <w:rsid w:val="00AB4CBA"/>
    <w:rsid w:val="00AB4CE8"/>
    <w:rsid w:val="00AB4D64"/>
    <w:rsid w:val="00AB516E"/>
    <w:rsid w:val="00AB57C5"/>
    <w:rsid w:val="00AB5B1C"/>
    <w:rsid w:val="00AB5B56"/>
    <w:rsid w:val="00AB5DDA"/>
    <w:rsid w:val="00AB5DF1"/>
    <w:rsid w:val="00AB5E40"/>
    <w:rsid w:val="00AB6115"/>
    <w:rsid w:val="00AB6385"/>
    <w:rsid w:val="00AB6464"/>
    <w:rsid w:val="00AB64AB"/>
    <w:rsid w:val="00AB65C4"/>
    <w:rsid w:val="00AB6601"/>
    <w:rsid w:val="00AB67A9"/>
    <w:rsid w:val="00AB6830"/>
    <w:rsid w:val="00AB6FC3"/>
    <w:rsid w:val="00AB6FF9"/>
    <w:rsid w:val="00AB7245"/>
    <w:rsid w:val="00AB76E6"/>
    <w:rsid w:val="00AB7910"/>
    <w:rsid w:val="00AC0117"/>
    <w:rsid w:val="00AC0395"/>
    <w:rsid w:val="00AC0397"/>
    <w:rsid w:val="00AC06CC"/>
    <w:rsid w:val="00AC06F6"/>
    <w:rsid w:val="00AC08D6"/>
    <w:rsid w:val="00AC0953"/>
    <w:rsid w:val="00AC0B00"/>
    <w:rsid w:val="00AC0C37"/>
    <w:rsid w:val="00AC0F07"/>
    <w:rsid w:val="00AC1097"/>
    <w:rsid w:val="00AC12D6"/>
    <w:rsid w:val="00AC1438"/>
    <w:rsid w:val="00AC1A77"/>
    <w:rsid w:val="00AC1AA1"/>
    <w:rsid w:val="00AC1C8C"/>
    <w:rsid w:val="00AC1D20"/>
    <w:rsid w:val="00AC1D5B"/>
    <w:rsid w:val="00AC1DBD"/>
    <w:rsid w:val="00AC1EAE"/>
    <w:rsid w:val="00AC22AC"/>
    <w:rsid w:val="00AC2463"/>
    <w:rsid w:val="00AC259D"/>
    <w:rsid w:val="00AC2687"/>
    <w:rsid w:val="00AC2856"/>
    <w:rsid w:val="00AC29F8"/>
    <w:rsid w:val="00AC2C11"/>
    <w:rsid w:val="00AC2C77"/>
    <w:rsid w:val="00AC2C7B"/>
    <w:rsid w:val="00AC3026"/>
    <w:rsid w:val="00AC321D"/>
    <w:rsid w:val="00AC323A"/>
    <w:rsid w:val="00AC32D3"/>
    <w:rsid w:val="00AC382F"/>
    <w:rsid w:val="00AC393C"/>
    <w:rsid w:val="00AC39AF"/>
    <w:rsid w:val="00AC3A1B"/>
    <w:rsid w:val="00AC3B1A"/>
    <w:rsid w:val="00AC3F9C"/>
    <w:rsid w:val="00AC41D1"/>
    <w:rsid w:val="00AC4868"/>
    <w:rsid w:val="00AC4C78"/>
    <w:rsid w:val="00AC4C8F"/>
    <w:rsid w:val="00AC4CE0"/>
    <w:rsid w:val="00AC4D0C"/>
    <w:rsid w:val="00AC4F5F"/>
    <w:rsid w:val="00AC5316"/>
    <w:rsid w:val="00AC557D"/>
    <w:rsid w:val="00AC57D1"/>
    <w:rsid w:val="00AC5ACC"/>
    <w:rsid w:val="00AC5D90"/>
    <w:rsid w:val="00AC5E64"/>
    <w:rsid w:val="00AC610C"/>
    <w:rsid w:val="00AC64A6"/>
    <w:rsid w:val="00AC667F"/>
    <w:rsid w:val="00AC674A"/>
    <w:rsid w:val="00AC6837"/>
    <w:rsid w:val="00AC6BB1"/>
    <w:rsid w:val="00AC72CD"/>
    <w:rsid w:val="00AC73B4"/>
    <w:rsid w:val="00AC7651"/>
    <w:rsid w:val="00AC785C"/>
    <w:rsid w:val="00AC786A"/>
    <w:rsid w:val="00AC7A1A"/>
    <w:rsid w:val="00AC7AAF"/>
    <w:rsid w:val="00AC7C9D"/>
    <w:rsid w:val="00AC7D0B"/>
    <w:rsid w:val="00AC7F6E"/>
    <w:rsid w:val="00AD0181"/>
    <w:rsid w:val="00AD0264"/>
    <w:rsid w:val="00AD02E0"/>
    <w:rsid w:val="00AD0421"/>
    <w:rsid w:val="00AD05EC"/>
    <w:rsid w:val="00AD070C"/>
    <w:rsid w:val="00AD0929"/>
    <w:rsid w:val="00AD09F9"/>
    <w:rsid w:val="00AD0A75"/>
    <w:rsid w:val="00AD0B98"/>
    <w:rsid w:val="00AD0D08"/>
    <w:rsid w:val="00AD0E94"/>
    <w:rsid w:val="00AD1079"/>
    <w:rsid w:val="00AD13D5"/>
    <w:rsid w:val="00AD1633"/>
    <w:rsid w:val="00AD1879"/>
    <w:rsid w:val="00AD1A3C"/>
    <w:rsid w:val="00AD1C8C"/>
    <w:rsid w:val="00AD2329"/>
    <w:rsid w:val="00AD26AC"/>
    <w:rsid w:val="00AD26E2"/>
    <w:rsid w:val="00AD2733"/>
    <w:rsid w:val="00AD29AC"/>
    <w:rsid w:val="00AD2D61"/>
    <w:rsid w:val="00AD2EC4"/>
    <w:rsid w:val="00AD3130"/>
    <w:rsid w:val="00AD348A"/>
    <w:rsid w:val="00AD35B9"/>
    <w:rsid w:val="00AD3E49"/>
    <w:rsid w:val="00AD466A"/>
    <w:rsid w:val="00AD4790"/>
    <w:rsid w:val="00AD4891"/>
    <w:rsid w:val="00AD4BD5"/>
    <w:rsid w:val="00AD4E7F"/>
    <w:rsid w:val="00AD5270"/>
    <w:rsid w:val="00AD53D5"/>
    <w:rsid w:val="00AD54C0"/>
    <w:rsid w:val="00AD54D5"/>
    <w:rsid w:val="00AD54FD"/>
    <w:rsid w:val="00AD56CD"/>
    <w:rsid w:val="00AD5A5A"/>
    <w:rsid w:val="00AD68B5"/>
    <w:rsid w:val="00AD69D6"/>
    <w:rsid w:val="00AD6C79"/>
    <w:rsid w:val="00AD7194"/>
    <w:rsid w:val="00AD72C0"/>
    <w:rsid w:val="00AD737E"/>
    <w:rsid w:val="00AD7383"/>
    <w:rsid w:val="00AD753E"/>
    <w:rsid w:val="00AD75D5"/>
    <w:rsid w:val="00AD78BF"/>
    <w:rsid w:val="00AD7A1F"/>
    <w:rsid w:val="00AE0006"/>
    <w:rsid w:val="00AE0044"/>
    <w:rsid w:val="00AE0190"/>
    <w:rsid w:val="00AE0242"/>
    <w:rsid w:val="00AE0327"/>
    <w:rsid w:val="00AE0918"/>
    <w:rsid w:val="00AE0F20"/>
    <w:rsid w:val="00AE1013"/>
    <w:rsid w:val="00AE105A"/>
    <w:rsid w:val="00AE1194"/>
    <w:rsid w:val="00AE123E"/>
    <w:rsid w:val="00AE12B8"/>
    <w:rsid w:val="00AE1A83"/>
    <w:rsid w:val="00AE1C48"/>
    <w:rsid w:val="00AE1D5F"/>
    <w:rsid w:val="00AE1E08"/>
    <w:rsid w:val="00AE237A"/>
    <w:rsid w:val="00AE25F4"/>
    <w:rsid w:val="00AE28B0"/>
    <w:rsid w:val="00AE2D71"/>
    <w:rsid w:val="00AE2E22"/>
    <w:rsid w:val="00AE2E23"/>
    <w:rsid w:val="00AE2F2E"/>
    <w:rsid w:val="00AE2FD6"/>
    <w:rsid w:val="00AE306E"/>
    <w:rsid w:val="00AE39B0"/>
    <w:rsid w:val="00AE3BB5"/>
    <w:rsid w:val="00AE4710"/>
    <w:rsid w:val="00AE4837"/>
    <w:rsid w:val="00AE48DC"/>
    <w:rsid w:val="00AE49C3"/>
    <w:rsid w:val="00AE4F4C"/>
    <w:rsid w:val="00AE4F77"/>
    <w:rsid w:val="00AE5053"/>
    <w:rsid w:val="00AE5292"/>
    <w:rsid w:val="00AE53C5"/>
    <w:rsid w:val="00AE57CA"/>
    <w:rsid w:val="00AE59EF"/>
    <w:rsid w:val="00AE5B6D"/>
    <w:rsid w:val="00AE5BE9"/>
    <w:rsid w:val="00AE5FA0"/>
    <w:rsid w:val="00AE6094"/>
    <w:rsid w:val="00AE6288"/>
    <w:rsid w:val="00AE64CF"/>
    <w:rsid w:val="00AE699E"/>
    <w:rsid w:val="00AE72B9"/>
    <w:rsid w:val="00AE7476"/>
    <w:rsid w:val="00AE74BF"/>
    <w:rsid w:val="00AE74CA"/>
    <w:rsid w:val="00AE74FE"/>
    <w:rsid w:val="00AE76DB"/>
    <w:rsid w:val="00AE78E6"/>
    <w:rsid w:val="00AE7ADA"/>
    <w:rsid w:val="00AE7B77"/>
    <w:rsid w:val="00AE7D69"/>
    <w:rsid w:val="00AE7D7C"/>
    <w:rsid w:val="00AE7E25"/>
    <w:rsid w:val="00AE7F4F"/>
    <w:rsid w:val="00AF021D"/>
    <w:rsid w:val="00AF03BE"/>
    <w:rsid w:val="00AF05F6"/>
    <w:rsid w:val="00AF065C"/>
    <w:rsid w:val="00AF0DAF"/>
    <w:rsid w:val="00AF0DD3"/>
    <w:rsid w:val="00AF0E9E"/>
    <w:rsid w:val="00AF0F63"/>
    <w:rsid w:val="00AF1158"/>
    <w:rsid w:val="00AF17DA"/>
    <w:rsid w:val="00AF1814"/>
    <w:rsid w:val="00AF1E9A"/>
    <w:rsid w:val="00AF1EA1"/>
    <w:rsid w:val="00AF2087"/>
    <w:rsid w:val="00AF2233"/>
    <w:rsid w:val="00AF232D"/>
    <w:rsid w:val="00AF2379"/>
    <w:rsid w:val="00AF26D6"/>
    <w:rsid w:val="00AF26FD"/>
    <w:rsid w:val="00AF2819"/>
    <w:rsid w:val="00AF2967"/>
    <w:rsid w:val="00AF2CB5"/>
    <w:rsid w:val="00AF2F11"/>
    <w:rsid w:val="00AF3180"/>
    <w:rsid w:val="00AF3C51"/>
    <w:rsid w:val="00AF3EC8"/>
    <w:rsid w:val="00AF4068"/>
    <w:rsid w:val="00AF41EB"/>
    <w:rsid w:val="00AF4237"/>
    <w:rsid w:val="00AF4368"/>
    <w:rsid w:val="00AF4436"/>
    <w:rsid w:val="00AF46E1"/>
    <w:rsid w:val="00AF4984"/>
    <w:rsid w:val="00AF4AA4"/>
    <w:rsid w:val="00AF4FD1"/>
    <w:rsid w:val="00AF5293"/>
    <w:rsid w:val="00AF5587"/>
    <w:rsid w:val="00AF55D0"/>
    <w:rsid w:val="00AF5A75"/>
    <w:rsid w:val="00AF5C04"/>
    <w:rsid w:val="00AF5CC9"/>
    <w:rsid w:val="00AF5D78"/>
    <w:rsid w:val="00AF5E25"/>
    <w:rsid w:val="00AF5E6F"/>
    <w:rsid w:val="00AF5EC2"/>
    <w:rsid w:val="00AF60EA"/>
    <w:rsid w:val="00AF6333"/>
    <w:rsid w:val="00AF647C"/>
    <w:rsid w:val="00AF64BE"/>
    <w:rsid w:val="00AF6995"/>
    <w:rsid w:val="00AF69B1"/>
    <w:rsid w:val="00AF6E01"/>
    <w:rsid w:val="00AF742C"/>
    <w:rsid w:val="00AF7440"/>
    <w:rsid w:val="00AF74BE"/>
    <w:rsid w:val="00AF7720"/>
    <w:rsid w:val="00AF77E5"/>
    <w:rsid w:val="00AF7A1B"/>
    <w:rsid w:val="00AF7A83"/>
    <w:rsid w:val="00AF7FEF"/>
    <w:rsid w:val="00B0080F"/>
    <w:rsid w:val="00B008AC"/>
    <w:rsid w:val="00B00966"/>
    <w:rsid w:val="00B00B74"/>
    <w:rsid w:val="00B00D2B"/>
    <w:rsid w:val="00B00EEE"/>
    <w:rsid w:val="00B010AE"/>
    <w:rsid w:val="00B011DB"/>
    <w:rsid w:val="00B01251"/>
    <w:rsid w:val="00B012DF"/>
    <w:rsid w:val="00B0143B"/>
    <w:rsid w:val="00B01451"/>
    <w:rsid w:val="00B015B3"/>
    <w:rsid w:val="00B018CB"/>
    <w:rsid w:val="00B01A58"/>
    <w:rsid w:val="00B01B15"/>
    <w:rsid w:val="00B01CB2"/>
    <w:rsid w:val="00B01F75"/>
    <w:rsid w:val="00B0205B"/>
    <w:rsid w:val="00B02944"/>
    <w:rsid w:val="00B029D5"/>
    <w:rsid w:val="00B02E07"/>
    <w:rsid w:val="00B032AC"/>
    <w:rsid w:val="00B033F0"/>
    <w:rsid w:val="00B03464"/>
    <w:rsid w:val="00B03746"/>
    <w:rsid w:val="00B0395B"/>
    <w:rsid w:val="00B03B69"/>
    <w:rsid w:val="00B03C0B"/>
    <w:rsid w:val="00B03CE3"/>
    <w:rsid w:val="00B03FC5"/>
    <w:rsid w:val="00B04121"/>
    <w:rsid w:val="00B042B6"/>
    <w:rsid w:val="00B04314"/>
    <w:rsid w:val="00B04697"/>
    <w:rsid w:val="00B04BAF"/>
    <w:rsid w:val="00B04BC2"/>
    <w:rsid w:val="00B04F0B"/>
    <w:rsid w:val="00B04F5F"/>
    <w:rsid w:val="00B05390"/>
    <w:rsid w:val="00B053FA"/>
    <w:rsid w:val="00B05713"/>
    <w:rsid w:val="00B059DE"/>
    <w:rsid w:val="00B05A1D"/>
    <w:rsid w:val="00B05A50"/>
    <w:rsid w:val="00B05AE6"/>
    <w:rsid w:val="00B05B47"/>
    <w:rsid w:val="00B05B95"/>
    <w:rsid w:val="00B05ED8"/>
    <w:rsid w:val="00B061C5"/>
    <w:rsid w:val="00B066AD"/>
    <w:rsid w:val="00B06888"/>
    <w:rsid w:val="00B0727F"/>
    <w:rsid w:val="00B0739A"/>
    <w:rsid w:val="00B0769B"/>
    <w:rsid w:val="00B0780C"/>
    <w:rsid w:val="00B07A42"/>
    <w:rsid w:val="00B07AF6"/>
    <w:rsid w:val="00B10131"/>
    <w:rsid w:val="00B101CE"/>
    <w:rsid w:val="00B10442"/>
    <w:rsid w:val="00B1046A"/>
    <w:rsid w:val="00B10762"/>
    <w:rsid w:val="00B10BA4"/>
    <w:rsid w:val="00B10CA5"/>
    <w:rsid w:val="00B10E18"/>
    <w:rsid w:val="00B11044"/>
    <w:rsid w:val="00B1134E"/>
    <w:rsid w:val="00B11485"/>
    <w:rsid w:val="00B1154B"/>
    <w:rsid w:val="00B11881"/>
    <w:rsid w:val="00B11BEF"/>
    <w:rsid w:val="00B11DAF"/>
    <w:rsid w:val="00B11DC8"/>
    <w:rsid w:val="00B12AA8"/>
    <w:rsid w:val="00B12C51"/>
    <w:rsid w:val="00B1363C"/>
    <w:rsid w:val="00B13B66"/>
    <w:rsid w:val="00B13F62"/>
    <w:rsid w:val="00B13FAF"/>
    <w:rsid w:val="00B1406D"/>
    <w:rsid w:val="00B14172"/>
    <w:rsid w:val="00B14486"/>
    <w:rsid w:val="00B145ED"/>
    <w:rsid w:val="00B1496F"/>
    <w:rsid w:val="00B157D6"/>
    <w:rsid w:val="00B15D0B"/>
    <w:rsid w:val="00B15D59"/>
    <w:rsid w:val="00B15F50"/>
    <w:rsid w:val="00B15F7C"/>
    <w:rsid w:val="00B161D9"/>
    <w:rsid w:val="00B16318"/>
    <w:rsid w:val="00B16631"/>
    <w:rsid w:val="00B16B59"/>
    <w:rsid w:val="00B16CA6"/>
    <w:rsid w:val="00B16E6B"/>
    <w:rsid w:val="00B17131"/>
    <w:rsid w:val="00B1794C"/>
    <w:rsid w:val="00B17B87"/>
    <w:rsid w:val="00B17C48"/>
    <w:rsid w:val="00B17D2F"/>
    <w:rsid w:val="00B17D54"/>
    <w:rsid w:val="00B20107"/>
    <w:rsid w:val="00B204F4"/>
    <w:rsid w:val="00B2091D"/>
    <w:rsid w:val="00B20E2F"/>
    <w:rsid w:val="00B20EE1"/>
    <w:rsid w:val="00B20EEC"/>
    <w:rsid w:val="00B21075"/>
    <w:rsid w:val="00B21265"/>
    <w:rsid w:val="00B215A1"/>
    <w:rsid w:val="00B216CE"/>
    <w:rsid w:val="00B216FD"/>
    <w:rsid w:val="00B21A79"/>
    <w:rsid w:val="00B21CDE"/>
    <w:rsid w:val="00B22003"/>
    <w:rsid w:val="00B223A8"/>
    <w:rsid w:val="00B227B9"/>
    <w:rsid w:val="00B22800"/>
    <w:rsid w:val="00B228C1"/>
    <w:rsid w:val="00B22965"/>
    <w:rsid w:val="00B22B8C"/>
    <w:rsid w:val="00B22C23"/>
    <w:rsid w:val="00B22CEF"/>
    <w:rsid w:val="00B23475"/>
    <w:rsid w:val="00B23C87"/>
    <w:rsid w:val="00B23DA3"/>
    <w:rsid w:val="00B23E7A"/>
    <w:rsid w:val="00B23ED9"/>
    <w:rsid w:val="00B24025"/>
    <w:rsid w:val="00B240AD"/>
    <w:rsid w:val="00B241F5"/>
    <w:rsid w:val="00B2424B"/>
    <w:rsid w:val="00B247D2"/>
    <w:rsid w:val="00B24ADD"/>
    <w:rsid w:val="00B24B4B"/>
    <w:rsid w:val="00B24DBD"/>
    <w:rsid w:val="00B24F4A"/>
    <w:rsid w:val="00B24FAA"/>
    <w:rsid w:val="00B250D9"/>
    <w:rsid w:val="00B256B3"/>
    <w:rsid w:val="00B25735"/>
    <w:rsid w:val="00B25BCF"/>
    <w:rsid w:val="00B25D77"/>
    <w:rsid w:val="00B25E20"/>
    <w:rsid w:val="00B2614C"/>
    <w:rsid w:val="00B2614E"/>
    <w:rsid w:val="00B26184"/>
    <w:rsid w:val="00B265A5"/>
    <w:rsid w:val="00B268A6"/>
    <w:rsid w:val="00B268FC"/>
    <w:rsid w:val="00B26AE9"/>
    <w:rsid w:val="00B26C65"/>
    <w:rsid w:val="00B26DAD"/>
    <w:rsid w:val="00B26E5F"/>
    <w:rsid w:val="00B26F05"/>
    <w:rsid w:val="00B27D59"/>
    <w:rsid w:val="00B30026"/>
    <w:rsid w:val="00B30289"/>
    <w:rsid w:val="00B3035C"/>
    <w:rsid w:val="00B30938"/>
    <w:rsid w:val="00B30952"/>
    <w:rsid w:val="00B30C35"/>
    <w:rsid w:val="00B31246"/>
    <w:rsid w:val="00B313D4"/>
    <w:rsid w:val="00B32050"/>
    <w:rsid w:val="00B32320"/>
    <w:rsid w:val="00B32339"/>
    <w:rsid w:val="00B32408"/>
    <w:rsid w:val="00B327E0"/>
    <w:rsid w:val="00B32912"/>
    <w:rsid w:val="00B32AE5"/>
    <w:rsid w:val="00B32AEC"/>
    <w:rsid w:val="00B32C46"/>
    <w:rsid w:val="00B3305A"/>
    <w:rsid w:val="00B33112"/>
    <w:rsid w:val="00B33125"/>
    <w:rsid w:val="00B333DD"/>
    <w:rsid w:val="00B33672"/>
    <w:rsid w:val="00B3375D"/>
    <w:rsid w:val="00B33975"/>
    <w:rsid w:val="00B33DDA"/>
    <w:rsid w:val="00B3404B"/>
    <w:rsid w:val="00B34078"/>
    <w:rsid w:val="00B343BB"/>
    <w:rsid w:val="00B3446E"/>
    <w:rsid w:val="00B34514"/>
    <w:rsid w:val="00B34552"/>
    <w:rsid w:val="00B3455A"/>
    <w:rsid w:val="00B3460D"/>
    <w:rsid w:val="00B3487C"/>
    <w:rsid w:val="00B34B88"/>
    <w:rsid w:val="00B34D6F"/>
    <w:rsid w:val="00B34DDC"/>
    <w:rsid w:val="00B351C8"/>
    <w:rsid w:val="00B35385"/>
    <w:rsid w:val="00B353A4"/>
    <w:rsid w:val="00B353E6"/>
    <w:rsid w:val="00B3558B"/>
    <w:rsid w:val="00B3592F"/>
    <w:rsid w:val="00B35F07"/>
    <w:rsid w:val="00B363E1"/>
    <w:rsid w:val="00B36811"/>
    <w:rsid w:val="00B36DE5"/>
    <w:rsid w:val="00B37019"/>
    <w:rsid w:val="00B370C2"/>
    <w:rsid w:val="00B371B7"/>
    <w:rsid w:val="00B375CF"/>
    <w:rsid w:val="00B37629"/>
    <w:rsid w:val="00B40061"/>
    <w:rsid w:val="00B4015F"/>
    <w:rsid w:val="00B40234"/>
    <w:rsid w:val="00B409AA"/>
    <w:rsid w:val="00B40ABB"/>
    <w:rsid w:val="00B40D06"/>
    <w:rsid w:val="00B40D8E"/>
    <w:rsid w:val="00B40F39"/>
    <w:rsid w:val="00B411EB"/>
    <w:rsid w:val="00B41386"/>
    <w:rsid w:val="00B413AB"/>
    <w:rsid w:val="00B413EE"/>
    <w:rsid w:val="00B41464"/>
    <w:rsid w:val="00B4171B"/>
    <w:rsid w:val="00B41BEC"/>
    <w:rsid w:val="00B41C58"/>
    <w:rsid w:val="00B41E8E"/>
    <w:rsid w:val="00B42467"/>
    <w:rsid w:val="00B4246E"/>
    <w:rsid w:val="00B4255A"/>
    <w:rsid w:val="00B4273E"/>
    <w:rsid w:val="00B43020"/>
    <w:rsid w:val="00B4305E"/>
    <w:rsid w:val="00B4337A"/>
    <w:rsid w:val="00B433C1"/>
    <w:rsid w:val="00B433D8"/>
    <w:rsid w:val="00B434EF"/>
    <w:rsid w:val="00B43572"/>
    <w:rsid w:val="00B43662"/>
    <w:rsid w:val="00B43793"/>
    <w:rsid w:val="00B43C36"/>
    <w:rsid w:val="00B43D7C"/>
    <w:rsid w:val="00B43F0D"/>
    <w:rsid w:val="00B4453D"/>
    <w:rsid w:val="00B4464C"/>
    <w:rsid w:val="00B44718"/>
    <w:rsid w:val="00B44848"/>
    <w:rsid w:val="00B44A01"/>
    <w:rsid w:val="00B44B78"/>
    <w:rsid w:val="00B44BE9"/>
    <w:rsid w:val="00B44D26"/>
    <w:rsid w:val="00B44DED"/>
    <w:rsid w:val="00B451E9"/>
    <w:rsid w:val="00B452B8"/>
    <w:rsid w:val="00B455ED"/>
    <w:rsid w:val="00B45781"/>
    <w:rsid w:val="00B458A9"/>
    <w:rsid w:val="00B45AC8"/>
    <w:rsid w:val="00B45B37"/>
    <w:rsid w:val="00B45B75"/>
    <w:rsid w:val="00B462A8"/>
    <w:rsid w:val="00B463D2"/>
    <w:rsid w:val="00B466DF"/>
    <w:rsid w:val="00B46717"/>
    <w:rsid w:val="00B4672E"/>
    <w:rsid w:val="00B4689C"/>
    <w:rsid w:val="00B468E4"/>
    <w:rsid w:val="00B46B5F"/>
    <w:rsid w:val="00B46D78"/>
    <w:rsid w:val="00B4705B"/>
    <w:rsid w:val="00B4735A"/>
    <w:rsid w:val="00B47D1E"/>
    <w:rsid w:val="00B47F97"/>
    <w:rsid w:val="00B47FF9"/>
    <w:rsid w:val="00B502D2"/>
    <w:rsid w:val="00B5046A"/>
    <w:rsid w:val="00B50579"/>
    <w:rsid w:val="00B508B8"/>
    <w:rsid w:val="00B50AFE"/>
    <w:rsid w:val="00B50B5C"/>
    <w:rsid w:val="00B50C9D"/>
    <w:rsid w:val="00B50DE2"/>
    <w:rsid w:val="00B510F1"/>
    <w:rsid w:val="00B5160F"/>
    <w:rsid w:val="00B5173C"/>
    <w:rsid w:val="00B51C45"/>
    <w:rsid w:val="00B51C4B"/>
    <w:rsid w:val="00B51D79"/>
    <w:rsid w:val="00B51EC4"/>
    <w:rsid w:val="00B524DD"/>
    <w:rsid w:val="00B5268A"/>
    <w:rsid w:val="00B52861"/>
    <w:rsid w:val="00B52A85"/>
    <w:rsid w:val="00B52E8C"/>
    <w:rsid w:val="00B53194"/>
    <w:rsid w:val="00B5329D"/>
    <w:rsid w:val="00B533E0"/>
    <w:rsid w:val="00B534F2"/>
    <w:rsid w:val="00B537C6"/>
    <w:rsid w:val="00B537F0"/>
    <w:rsid w:val="00B53ECD"/>
    <w:rsid w:val="00B54024"/>
    <w:rsid w:val="00B541B1"/>
    <w:rsid w:val="00B54335"/>
    <w:rsid w:val="00B54551"/>
    <w:rsid w:val="00B54633"/>
    <w:rsid w:val="00B54A63"/>
    <w:rsid w:val="00B54AA7"/>
    <w:rsid w:val="00B54B5D"/>
    <w:rsid w:val="00B54B89"/>
    <w:rsid w:val="00B54C38"/>
    <w:rsid w:val="00B54EE1"/>
    <w:rsid w:val="00B54FCE"/>
    <w:rsid w:val="00B54FE4"/>
    <w:rsid w:val="00B5524F"/>
    <w:rsid w:val="00B55668"/>
    <w:rsid w:val="00B556DB"/>
    <w:rsid w:val="00B557B6"/>
    <w:rsid w:val="00B5587D"/>
    <w:rsid w:val="00B5589B"/>
    <w:rsid w:val="00B55A70"/>
    <w:rsid w:val="00B55DB9"/>
    <w:rsid w:val="00B55EB1"/>
    <w:rsid w:val="00B561E4"/>
    <w:rsid w:val="00B5630A"/>
    <w:rsid w:val="00B5632C"/>
    <w:rsid w:val="00B564B8"/>
    <w:rsid w:val="00B567D3"/>
    <w:rsid w:val="00B5688E"/>
    <w:rsid w:val="00B568E9"/>
    <w:rsid w:val="00B56931"/>
    <w:rsid w:val="00B569A6"/>
    <w:rsid w:val="00B56D07"/>
    <w:rsid w:val="00B56D90"/>
    <w:rsid w:val="00B56EB1"/>
    <w:rsid w:val="00B5717E"/>
    <w:rsid w:val="00B57491"/>
    <w:rsid w:val="00B575AA"/>
    <w:rsid w:val="00B5767B"/>
    <w:rsid w:val="00B57A23"/>
    <w:rsid w:val="00B57A96"/>
    <w:rsid w:val="00B57CC8"/>
    <w:rsid w:val="00B57E42"/>
    <w:rsid w:val="00B602F2"/>
    <w:rsid w:val="00B604D0"/>
    <w:rsid w:val="00B60654"/>
    <w:rsid w:val="00B607B2"/>
    <w:rsid w:val="00B60B79"/>
    <w:rsid w:val="00B60F09"/>
    <w:rsid w:val="00B613DB"/>
    <w:rsid w:val="00B61570"/>
    <w:rsid w:val="00B616C2"/>
    <w:rsid w:val="00B61749"/>
    <w:rsid w:val="00B61B98"/>
    <w:rsid w:val="00B62076"/>
    <w:rsid w:val="00B62101"/>
    <w:rsid w:val="00B6213E"/>
    <w:rsid w:val="00B62266"/>
    <w:rsid w:val="00B6255C"/>
    <w:rsid w:val="00B62772"/>
    <w:rsid w:val="00B628EC"/>
    <w:rsid w:val="00B62BF1"/>
    <w:rsid w:val="00B62C2B"/>
    <w:rsid w:val="00B62CD3"/>
    <w:rsid w:val="00B633E7"/>
    <w:rsid w:val="00B63446"/>
    <w:rsid w:val="00B634E1"/>
    <w:rsid w:val="00B63614"/>
    <w:rsid w:val="00B63EBB"/>
    <w:rsid w:val="00B64056"/>
    <w:rsid w:val="00B64306"/>
    <w:rsid w:val="00B643D9"/>
    <w:rsid w:val="00B646A7"/>
    <w:rsid w:val="00B646DB"/>
    <w:rsid w:val="00B6483A"/>
    <w:rsid w:val="00B64ABB"/>
    <w:rsid w:val="00B64C58"/>
    <w:rsid w:val="00B64E55"/>
    <w:rsid w:val="00B651B3"/>
    <w:rsid w:val="00B653C1"/>
    <w:rsid w:val="00B6579C"/>
    <w:rsid w:val="00B658BD"/>
    <w:rsid w:val="00B65AB8"/>
    <w:rsid w:val="00B65D53"/>
    <w:rsid w:val="00B65EAA"/>
    <w:rsid w:val="00B66009"/>
    <w:rsid w:val="00B66049"/>
    <w:rsid w:val="00B66117"/>
    <w:rsid w:val="00B66367"/>
    <w:rsid w:val="00B6639E"/>
    <w:rsid w:val="00B664F3"/>
    <w:rsid w:val="00B66A05"/>
    <w:rsid w:val="00B66AD4"/>
    <w:rsid w:val="00B66CFE"/>
    <w:rsid w:val="00B66DCB"/>
    <w:rsid w:val="00B6707A"/>
    <w:rsid w:val="00B6766B"/>
    <w:rsid w:val="00B67B54"/>
    <w:rsid w:val="00B67F13"/>
    <w:rsid w:val="00B700F5"/>
    <w:rsid w:val="00B7023F"/>
    <w:rsid w:val="00B70703"/>
    <w:rsid w:val="00B70747"/>
    <w:rsid w:val="00B70D93"/>
    <w:rsid w:val="00B70DBE"/>
    <w:rsid w:val="00B70DE8"/>
    <w:rsid w:val="00B70EB8"/>
    <w:rsid w:val="00B71092"/>
    <w:rsid w:val="00B712F2"/>
    <w:rsid w:val="00B714E6"/>
    <w:rsid w:val="00B71594"/>
    <w:rsid w:val="00B715F5"/>
    <w:rsid w:val="00B71718"/>
    <w:rsid w:val="00B71732"/>
    <w:rsid w:val="00B71946"/>
    <w:rsid w:val="00B71C03"/>
    <w:rsid w:val="00B71D68"/>
    <w:rsid w:val="00B71D73"/>
    <w:rsid w:val="00B71E28"/>
    <w:rsid w:val="00B722BD"/>
    <w:rsid w:val="00B724AF"/>
    <w:rsid w:val="00B730BD"/>
    <w:rsid w:val="00B73491"/>
    <w:rsid w:val="00B73508"/>
    <w:rsid w:val="00B7358E"/>
    <w:rsid w:val="00B73803"/>
    <w:rsid w:val="00B73ECC"/>
    <w:rsid w:val="00B74517"/>
    <w:rsid w:val="00B7453B"/>
    <w:rsid w:val="00B746E2"/>
    <w:rsid w:val="00B7471F"/>
    <w:rsid w:val="00B7478A"/>
    <w:rsid w:val="00B74817"/>
    <w:rsid w:val="00B74A45"/>
    <w:rsid w:val="00B74AFE"/>
    <w:rsid w:val="00B74CFE"/>
    <w:rsid w:val="00B750B9"/>
    <w:rsid w:val="00B750F0"/>
    <w:rsid w:val="00B75343"/>
    <w:rsid w:val="00B75A25"/>
    <w:rsid w:val="00B75B73"/>
    <w:rsid w:val="00B75BDF"/>
    <w:rsid w:val="00B75DC9"/>
    <w:rsid w:val="00B76053"/>
    <w:rsid w:val="00B7619E"/>
    <w:rsid w:val="00B7640A"/>
    <w:rsid w:val="00B764F9"/>
    <w:rsid w:val="00B76C7F"/>
    <w:rsid w:val="00B76DC9"/>
    <w:rsid w:val="00B770E2"/>
    <w:rsid w:val="00B771D0"/>
    <w:rsid w:val="00B7737D"/>
    <w:rsid w:val="00B775D7"/>
    <w:rsid w:val="00B77A70"/>
    <w:rsid w:val="00B77B2A"/>
    <w:rsid w:val="00B77B64"/>
    <w:rsid w:val="00B77B6C"/>
    <w:rsid w:val="00B77C84"/>
    <w:rsid w:val="00B8055B"/>
    <w:rsid w:val="00B806C7"/>
    <w:rsid w:val="00B80895"/>
    <w:rsid w:val="00B809F9"/>
    <w:rsid w:val="00B80A89"/>
    <w:rsid w:val="00B80F84"/>
    <w:rsid w:val="00B8134F"/>
    <w:rsid w:val="00B813C6"/>
    <w:rsid w:val="00B815D9"/>
    <w:rsid w:val="00B81823"/>
    <w:rsid w:val="00B81899"/>
    <w:rsid w:val="00B819EB"/>
    <w:rsid w:val="00B81ADE"/>
    <w:rsid w:val="00B81B39"/>
    <w:rsid w:val="00B81B8B"/>
    <w:rsid w:val="00B81F49"/>
    <w:rsid w:val="00B8369D"/>
    <w:rsid w:val="00B836F8"/>
    <w:rsid w:val="00B837C5"/>
    <w:rsid w:val="00B83828"/>
    <w:rsid w:val="00B83CAE"/>
    <w:rsid w:val="00B83D84"/>
    <w:rsid w:val="00B840EA"/>
    <w:rsid w:val="00B84297"/>
    <w:rsid w:val="00B843F5"/>
    <w:rsid w:val="00B8447E"/>
    <w:rsid w:val="00B84601"/>
    <w:rsid w:val="00B846CD"/>
    <w:rsid w:val="00B846DA"/>
    <w:rsid w:val="00B8473E"/>
    <w:rsid w:val="00B847B1"/>
    <w:rsid w:val="00B84862"/>
    <w:rsid w:val="00B84936"/>
    <w:rsid w:val="00B84D01"/>
    <w:rsid w:val="00B8511C"/>
    <w:rsid w:val="00B85138"/>
    <w:rsid w:val="00B85979"/>
    <w:rsid w:val="00B85AD9"/>
    <w:rsid w:val="00B85F7C"/>
    <w:rsid w:val="00B86656"/>
    <w:rsid w:val="00B866F9"/>
    <w:rsid w:val="00B86BAC"/>
    <w:rsid w:val="00B86BC2"/>
    <w:rsid w:val="00B86D10"/>
    <w:rsid w:val="00B86E39"/>
    <w:rsid w:val="00B87464"/>
    <w:rsid w:val="00B87516"/>
    <w:rsid w:val="00B87B64"/>
    <w:rsid w:val="00B87D00"/>
    <w:rsid w:val="00B9027E"/>
    <w:rsid w:val="00B90457"/>
    <w:rsid w:val="00B9072A"/>
    <w:rsid w:val="00B90A50"/>
    <w:rsid w:val="00B90AEB"/>
    <w:rsid w:val="00B90BAC"/>
    <w:rsid w:val="00B90C69"/>
    <w:rsid w:val="00B90E86"/>
    <w:rsid w:val="00B90EBF"/>
    <w:rsid w:val="00B90F55"/>
    <w:rsid w:val="00B91148"/>
    <w:rsid w:val="00B91543"/>
    <w:rsid w:val="00B91CE8"/>
    <w:rsid w:val="00B91E59"/>
    <w:rsid w:val="00B91ECC"/>
    <w:rsid w:val="00B91FD9"/>
    <w:rsid w:val="00B922A3"/>
    <w:rsid w:val="00B9245B"/>
    <w:rsid w:val="00B92AC1"/>
    <w:rsid w:val="00B92B8B"/>
    <w:rsid w:val="00B92D37"/>
    <w:rsid w:val="00B9301C"/>
    <w:rsid w:val="00B93056"/>
    <w:rsid w:val="00B93301"/>
    <w:rsid w:val="00B937B7"/>
    <w:rsid w:val="00B939BB"/>
    <w:rsid w:val="00B93D41"/>
    <w:rsid w:val="00B93FC3"/>
    <w:rsid w:val="00B94063"/>
    <w:rsid w:val="00B940EC"/>
    <w:rsid w:val="00B944E4"/>
    <w:rsid w:val="00B94AB7"/>
    <w:rsid w:val="00B94D09"/>
    <w:rsid w:val="00B94DDB"/>
    <w:rsid w:val="00B94E75"/>
    <w:rsid w:val="00B94FBE"/>
    <w:rsid w:val="00B9556F"/>
    <w:rsid w:val="00B95893"/>
    <w:rsid w:val="00B95D84"/>
    <w:rsid w:val="00B95ECB"/>
    <w:rsid w:val="00B95F10"/>
    <w:rsid w:val="00B95F7D"/>
    <w:rsid w:val="00B95FFC"/>
    <w:rsid w:val="00B9645F"/>
    <w:rsid w:val="00B96C61"/>
    <w:rsid w:val="00B9711D"/>
    <w:rsid w:val="00B97178"/>
    <w:rsid w:val="00B97241"/>
    <w:rsid w:val="00B97674"/>
    <w:rsid w:val="00B97874"/>
    <w:rsid w:val="00B9796F"/>
    <w:rsid w:val="00B97A50"/>
    <w:rsid w:val="00B97B0F"/>
    <w:rsid w:val="00BA0279"/>
    <w:rsid w:val="00BA0493"/>
    <w:rsid w:val="00BA05EE"/>
    <w:rsid w:val="00BA0645"/>
    <w:rsid w:val="00BA06A0"/>
    <w:rsid w:val="00BA06A2"/>
    <w:rsid w:val="00BA08D1"/>
    <w:rsid w:val="00BA0B2C"/>
    <w:rsid w:val="00BA0BBC"/>
    <w:rsid w:val="00BA0C0E"/>
    <w:rsid w:val="00BA0E74"/>
    <w:rsid w:val="00BA1095"/>
    <w:rsid w:val="00BA1221"/>
    <w:rsid w:val="00BA16FB"/>
    <w:rsid w:val="00BA177C"/>
    <w:rsid w:val="00BA1818"/>
    <w:rsid w:val="00BA19B7"/>
    <w:rsid w:val="00BA27E5"/>
    <w:rsid w:val="00BA2939"/>
    <w:rsid w:val="00BA2B52"/>
    <w:rsid w:val="00BA2CB9"/>
    <w:rsid w:val="00BA3543"/>
    <w:rsid w:val="00BA382A"/>
    <w:rsid w:val="00BA38FB"/>
    <w:rsid w:val="00BA3958"/>
    <w:rsid w:val="00BA3C24"/>
    <w:rsid w:val="00BA3FB9"/>
    <w:rsid w:val="00BA4497"/>
    <w:rsid w:val="00BA4552"/>
    <w:rsid w:val="00BA5082"/>
    <w:rsid w:val="00BA53DE"/>
    <w:rsid w:val="00BA54C1"/>
    <w:rsid w:val="00BA5B66"/>
    <w:rsid w:val="00BA5C3B"/>
    <w:rsid w:val="00BA5F10"/>
    <w:rsid w:val="00BA6045"/>
    <w:rsid w:val="00BA648E"/>
    <w:rsid w:val="00BA6584"/>
    <w:rsid w:val="00BA6778"/>
    <w:rsid w:val="00BA6BE5"/>
    <w:rsid w:val="00BA6DEB"/>
    <w:rsid w:val="00BA6F66"/>
    <w:rsid w:val="00BA7067"/>
    <w:rsid w:val="00BA741C"/>
    <w:rsid w:val="00BA76D7"/>
    <w:rsid w:val="00BA7782"/>
    <w:rsid w:val="00BA7B1C"/>
    <w:rsid w:val="00BA7B33"/>
    <w:rsid w:val="00BB01F5"/>
    <w:rsid w:val="00BB03D9"/>
    <w:rsid w:val="00BB068D"/>
    <w:rsid w:val="00BB092D"/>
    <w:rsid w:val="00BB0C3D"/>
    <w:rsid w:val="00BB0C7B"/>
    <w:rsid w:val="00BB0D9C"/>
    <w:rsid w:val="00BB10A4"/>
    <w:rsid w:val="00BB15D0"/>
    <w:rsid w:val="00BB1893"/>
    <w:rsid w:val="00BB1BEE"/>
    <w:rsid w:val="00BB1D08"/>
    <w:rsid w:val="00BB1D4F"/>
    <w:rsid w:val="00BB1F46"/>
    <w:rsid w:val="00BB1F90"/>
    <w:rsid w:val="00BB2221"/>
    <w:rsid w:val="00BB22C8"/>
    <w:rsid w:val="00BB22DB"/>
    <w:rsid w:val="00BB2479"/>
    <w:rsid w:val="00BB2480"/>
    <w:rsid w:val="00BB255F"/>
    <w:rsid w:val="00BB25DF"/>
    <w:rsid w:val="00BB2691"/>
    <w:rsid w:val="00BB2846"/>
    <w:rsid w:val="00BB2C42"/>
    <w:rsid w:val="00BB2C8A"/>
    <w:rsid w:val="00BB2CC1"/>
    <w:rsid w:val="00BB2EAD"/>
    <w:rsid w:val="00BB2EF1"/>
    <w:rsid w:val="00BB30AE"/>
    <w:rsid w:val="00BB323B"/>
    <w:rsid w:val="00BB32F8"/>
    <w:rsid w:val="00BB3514"/>
    <w:rsid w:val="00BB35D5"/>
    <w:rsid w:val="00BB3CA6"/>
    <w:rsid w:val="00BB3F4D"/>
    <w:rsid w:val="00BB3F63"/>
    <w:rsid w:val="00BB40D3"/>
    <w:rsid w:val="00BB4339"/>
    <w:rsid w:val="00BB4566"/>
    <w:rsid w:val="00BB4A67"/>
    <w:rsid w:val="00BB4C19"/>
    <w:rsid w:val="00BB4FA2"/>
    <w:rsid w:val="00BB503C"/>
    <w:rsid w:val="00BB52C1"/>
    <w:rsid w:val="00BB532C"/>
    <w:rsid w:val="00BB5543"/>
    <w:rsid w:val="00BB56AE"/>
    <w:rsid w:val="00BB5712"/>
    <w:rsid w:val="00BB57B3"/>
    <w:rsid w:val="00BB5B4A"/>
    <w:rsid w:val="00BB5C1A"/>
    <w:rsid w:val="00BB5E14"/>
    <w:rsid w:val="00BB619D"/>
    <w:rsid w:val="00BB61EC"/>
    <w:rsid w:val="00BB633B"/>
    <w:rsid w:val="00BB6B7F"/>
    <w:rsid w:val="00BB6FEE"/>
    <w:rsid w:val="00BB71EA"/>
    <w:rsid w:val="00BB71FA"/>
    <w:rsid w:val="00BB7570"/>
    <w:rsid w:val="00BB757E"/>
    <w:rsid w:val="00BB7877"/>
    <w:rsid w:val="00BB7B6A"/>
    <w:rsid w:val="00BC0118"/>
    <w:rsid w:val="00BC0330"/>
    <w:rsid w:val="00BC04AE"/>
    <w:rsid w:val="00BC05BD"/>
    <w:rsid w:val="00BC07BE"/>
    <w:rsid w:val="00BC0802"/>
    <w:rsid w:val="00BC0915"/>
    <w:rsid w:val="00BC0BA8"/>
    <w:rsid w:val="00BC0BC6"/>
    <w:rsid w:val="00BC0E29"/>
    <w:rsid w:val="00BC110E"/>
    <w:rsid w:val="00BC12C3"/>
    <w:rsid w:val="00BC1426"/>
    <w:rsid w:val="00BC170F"/>
    <w:rsid w:val="00BC19C2"/>
    <w:rsid w:val="00BC1C57"/>
    <w:rsid w:val="00BC1D4D"/>
    <w:rsid w:val="00BC2299"/>
    <w:rsid w:val="00BC2AB6"/>
    <w:rsid w:val="00BC2C0A"/>
    <w:rsid w:val="00BC2D63"/>
    <w:rsid w:val="00BC2E79"/>
    <w:rsid w:val="00BC2FF8"/>
    <w:rsid w:val="00BC309C"/>
    <w:rsid w:val="00BC3230"/>
    <w:rsid w:val="00BC356C"/>
    <w:rsid w:val="00BC3608"/>
    <w:rsid w:val="00BC36CB"/>
    <w:rsid w:val="00BC4258"/>
    <w:rsid w:val="00BC45F4"/>
    <w:rsid w:val="00BC4606"/>
    <w:rsid w:val="00BC46C2"/>
    <w:rsid w:val="00BC46E8"/>
    <w:rsid w:val="00BC4E52"/>
    <w:rsid w:val="00BC5110"/>
    <w:rsid w:val="00BC5443"/>
    <w:rsid w:val="00BC55E4"/>
    <w:rsid w:val="00BC57C0"/>
    <w:rsid w:val="00BC5935"/>
    <w:rsid w:val="00BC5B03"/>
    <w:rsid w:val="00BC5E45"/>
    <w:rsid w:val="00BC5EF6"/>
    <w:rsid w:val="00BC688A"/>
    <w:rsid w:val="00BC6971"/>
    <w:rsid w:val="00BC6AE8"/>
    <w:rsid w:val="00BC6C8A"/>
    <w:rsid w:val="00BC709D"/>
    <w:rsid w:val="00BC748E"/>
    <w:rsid w:val="00BC75DD"/>
    <w:rsid w:val="00BC76EE"/>
    <w:rsid w:val="00BC7722"/>
    <w:rsid w:val="00BC7799"/>
    <w:rsid w:val="00BC77E1"/>
    <w:rsid w:val="00BC7A9A"/>
    <w:rsid w:val="00BC7CA8"/>
    <w:rsid w:val="00BC7DAF"/>
    <w:rsid w:val="00BD018A"/>
    <w:rsid w:val="00BD056B"/>
    <w:rsid w:val="00BD0A6D"/>
    <w:rsid w:val="00BD0AB5"/>
    <w:rsid w:val="00BD0DDA"/>
    <w:rsid w:val="00BD1095"/>
    <w:rsid w:val="00BD1126"/>
    <w:rsid w:val="00BD1287"/>
    <w:rsid w:val="00BD128E"/>
    <w:rsid w:val="00BD12DA"/>
    <w:rsid w:val="00BD140B"/>
    <w:rsid w:val="00BD160D"/>
    <w:rsid w:val="00BD1852"/>
    <w:rsid w:val="00BD1CC8"/>
    <w:rsid w:val="00BD1CFE"/>
    <w:rsid w:val="00BD1D69"/>
    <w:rsid w:val="00BD1E13"/>
    <w:rsid w:val="00BD204B"/>
    <w:rsid w:val="00BD236A"/>
    <w:rsid w:val="00BD23D5"/>
    <w:rsid w:val="00BD2C0C"/>
    <w:rsid w:val="00BD2D8B"/>
    <w:rsid w:val="00BD2E2C"/>
    <w:rsid w:val="00BD2F6B"/>
    <w:rsid w:val="00BD3434"/>
    <w:rsid w:val="00BD39D3"/>
    <w:rsid w:val="00BD3AED"/>
    <w:rsid w:val="00BD3B0D"/>
    <w:rsid w:val="00BD3C6C"/>
    <w:rsid w:val="00BD3E75"/>
    <w:rsid w:val="00BD41A9"/>
    <w:rsid w:val="00BD4307"/>
    <w:rsid w:val="00BD49C3"/>
    <w:rsid w:val="00BD4A6E"/>
    <w:rsid w:val="00BD4B4D"/>
    <w:rsid w:val="00BD4C43"/>
    <w:rsid w:val="00BD4C55"/>
    <w:rsid w:val="00BD4FCA"/>
    <w:rsid w:val="00BD5209"/>
    <w:rsid w:val="00BD520D"/>
    <w:rsid w:val="00BD55F4"/>
    <w:rsid w:val="00BD5BD6"/>
    <w:rsid w:val="00BD5C0D"/>
    <w:rsid w:val="00BD5DFC"/>
    <w:rsid w:val="00BD6321"/>
    <w:rsid w:val="00BD6456"/>
    <w:rsid w:val="00BD6709"/>
    <w:rsid w:val="00BD6A56"/>
    <w:rsid w:val="00BD6AA1"/>
    <w:rsid w:val="00BD6B52"/>
    <w:rsid w:val="00BD6B73"/>
    <w:rsid w:val="00BD6BBD"/>
    <w:rsid w:val="00BD6C94"/>
    <w:rsid w:val="00BD6ED4"/>
    <w:rsid w:val="00BD7271"/>
    <w:rsid w:val="00BD733C"/>
    <w:rsid w:val="00BD7385"/>
    <w:rsid w:val="00BD77C9"/>
    <w:rsid w:val="00BD7981"/>
    <w:rsid w:val="00BD798D"/>
    <w:rsid w:val="00BD7A99"/>
    <w:rsid w:val="00BD7D0E"/>
    <w:rsid w:val="00BD7EDC"/>
    <w:rsid w:val="00BD7FE6"/>
    <w:rsid w:val="00BE01F4"/>
    <w:rsid w:val="00BE026D"/>
    <w:rsid w:val="00BE0386"/>
    <w:rsid w:val="00BE0447"/>
    <w:rsid w:val="00BE06E8"/>
    <w:rsid w:val="00BE0705"/>
    <w:rsid w:val="00BE0901"/>
    <w:rsid w:val="00BE0940"/>
    <w:rsid w:val="00BE0C40"/>
    <w:rsid w:val="00BE112D"/>
    <w:rsid w:val="00BE1140"/>
    <w:rsid w:val="00BE11EA"/>
    <w:rsid w:val="00BE135D"/>
    <w:rsid w:val="00BE1388"/>
    <w:rsid w:val="00BE15AF"/>
    <w:rsid w:val="00BE18FD"/>
    <w:rsid w:val="00BE1AA1"/>
    <w:rsid w:val="00BE2316"/>
    <w:rsid w:val="00BE2647"/>
    <w:rsid w:val="00BE292F"/>
    <w:rsid w:val="00BE2B01"/>
    <w:rsid w:val="00BE2C9E"/>
    <w:rsid w:val="00BE2E19"/>
    <w:rsid w:val="00BE2E46"/>
    <w:rsid w:val="00BE304B"/>
    <w:rsid w:val="00BE31DE"/>
    <w:rsid w:val="00BE3236"/>
    <w:rsid w:val="00BE3328"/>
    <w:rsid w:val="00BE3569"/>
    <w:rsid w:val="00BE36DA"/>
    <w:rsid w:val="00BE3A42"/>
    <w:rsid w:val="00BE3CFE"/>
    <w:rsid w:val="00BE3E5E"/>
    <w:rsid w:val="00BE4299"/>
    <w:rsid w:val="00BE44C9"/>
    <w:rsid w:val="00BE46B4"/>
    <w:rsid w:val="00BE46CD"/>
    <w:rsid w:val="00BE498E"/>
    <w:rsid w:val="00BE49CF"/>
    <w:rsid w:val="00BE4A9A"/>
    <w:rsid w:val="00BE4BB3"/>
    <w:rsid w:val="00BE4BE0"/>
    <w:rsid w:val="00BE527F"/>
    <w:rsid w:val="00BE5584"/>
    <w:rsid w:val="00BE55D6"/>
    <w:rsid w:val="00BE5A41"/>
    <w:rsid w:val="00BE5CD9"/>
    <w:rsid w:val="00BE5D87"/>
    <w:rsid w:val="00BE5E62"/>
    <w:rsid w:val="00BE5E6C"/>
    <w:rsid w:val="00BE5F26"/>
    <w:rsid w:val="00BE6822"/>
    <w:rsid w:val="00BE6E36"/>
    <w:rsid w:val="00BE7344"/>
    <w:rsid w:val="00BE747E"/>
    <w:rsid w:val="00BE7A43"/>
    <w:rsid w:val="00BE7DD0"/>
    <w:rsid w:val="00BF01F6"/>
    <w:rsid w:val="00BF0356"/>
    <w:rsid w:val="00BF0417"/>
    <w:rsid w:val="00BF04DE"/>
    <w:rsid w:val="00BF05AE"/>
    <w:rsid w:val="00BF07F4"/>
    <w:rsid w:val="00BF092A"/>
    <w:rsid w:val="00BF0AE7"/>
    <w:rsid w:val="00BF0D0E"/>
    <w:rsid w:val="00BF0D68"/>
    <w:rsid w:val="00BF0FE2"/>
    <w:rsid w:val="00BF114B"/>
    <w:rsid w:val="00BF135D"/>
    <w:rsid w:val="00BF1480"/>
    <w:rsid w:val="00BF154C"/>
    <w:rsid w:val="00BF1594"/>
    <w:rsid w:val="00BF15D1"/>
    <w:rsid w:val="00BF178D"/>
    <w:rsid w:val="00BF17B2"/>
    <w:rsid w:val="00BF1C4B"/>
    <w:rsid w:val="00BF1D15"/>
    <w:rsid w:val="00BF1FBE"/>
    <w:rsid w:val="00BF21DC"/>
    <w:rsid w:val="00BF2923"/>
    <w:rsid w:val="00BF2A2A"/>
    <w:rsid w:val="00BF2FBD"/>
    <w:rsid w:val="00BF3330"/>
    <w:rsid w:val="00BF350C"/>
    <w:rsid w:val="00BF365B"/>
    <w:rsid w:val="00BF39B4"/>
    <w:rsid w:val="00BF3C4D"/>
    <w:rsid w:val="00BF3E18"/>
    <w:rsid w:val="00BF3E78"/>
    <w:rsid w:val="00BF42D7"/>
    <w:rsid w:val="00BF4458"/>
    <w:rsid w:val="00BF4487"/>
    <w:rsid w:val="00BF47FE"/>
    <w:rsid w:val="00BF4815"/>
    <w:rsid w:val="00BF4E97"/>
    <w:rsid w:val="00BF51B4"/>
    <w:rsid w:val="00BF5358"/>
    <w:rsid w:val="00BF53E3"/>
    <w:rsid w:val="00BF5454"/>
    <w:rsid w:val="00BF5670"/>
    <w:rsid w:val="00BF579F"/>
    <w:rsid w:val="00BF57B5"/>
    <w:rsid w:val="00BF5935"/>
    <w:rsid w:val="00BF5F44"/>
    <w:rsid w:val="00BF6068"/>
    <w:rsid w:val="00BF6738"/>
    <w:rsid w:val="00BF6B0D"/>
    <w:rsid w:val="00BF6C59"/>
    <w:rsid w:val="00BF6CB1"/>
    <w:rsid w:val="00BF6CD7"/>
    <w:rsid w:val="00BF6DB7"/>
    <w:rsid w:val="00BF6F4E"/>
    <w:rsid w:val="00BF6FB8"/>
    <w:rsid w:val="00BF70F8"/>
    <w:rsid w:val="00BF712B"/>
    <w:rsid w:val="00BF7331"/>
    <w:rsid w:val="00BF7A36"/>
    <w:rsid w:val="00BF7E39"/>
    <w:rsid w:val="00C000A3"/>
    <w:rsid w:val="00C002AA"/>
    <w:rsid w:val="00C002F1"/>
    <w:rsid w:val="00C005C9"/>
    <w:rsid w:val="00C00D12"/>
    <w:rsid w:val="00C00E19"/>
    <w:rsid w:val="00C00EAB"/>
    <w:rsid w:val="00C0102D"/>
    <w:rsid w:val="00C0130D"/>
    <w:rsid w:val="00C0141D"/>
    <w:rsid w:val="00C01477"/>
    <w:rsid w:val="00C01679"/>
    <w:rsid w:val="00C0186F"/>
    <w:rsid w:val="00C01911"/>
    <w:rsid w:val="00C01F95"/>
    <w:rsid w:val="00C02059"/>
    <w:rsid w:val="00C02148"/>
    <w:rsid w:val="00C025B7"/>
    <w:rsid w:val="00C02606"/>
    <w:rsid w:val="00C02952"/>
    <w:rsid w:val="00C02DFE"/>
    <w:rsid w:val="00C02F8D"/>
    <w:rsid w:val="00C03126"/>
    <w:rsid w:val="00C03273"/>
    <w:rsid w:val="00C037D8"/>
    <w:rsid w:val="00C03FA0"/>
    <w:rsid w:val="00C0452A"/>
    <w:rsid w:val="00C04954"/>
    <w:rsid w:val="00C04B5A"/>
    <w:rsid w:val="00C04B76"/>
    <w:rsid w:val="00C056A0"/>
    <w:rsid w:val="00C05777"/>
    <w:rsid w:val="00C05838"/>
    <w:rsid w:val="00C05875"/>
    <w:rsid w:val="00C05E5E"/>
    <w:rsid w:val="00C0630D"/>
    <w:rsid w:val="00C07003"/>
    <w:rsid w:val="00C0704C"/>
    <w:rsid w:val="00C07340"/>
    <w:rsid w:val="00C073F4"/>
    <w:rsid w:val="00C075EF"/>
    <w:rsid w:val="00C07979"/>
    <w:rsid w:val="00C079E0"/>
    <w:rsid w:val="00C07B0E"/>
    <w:rsid w:val="00C07E02"/>
    <w:rsid w:val="00C07F42"/>
    <w:rsid w:val="00C10436"/>
    <w:rsid w:val="00C106F8"/>
    <w:rsid w:val="00C1077C"/>
    <w:rsid w:val="00C10842"/>
    <w:rsid w:val="00C10B40"/>
    <w:rsid w:val="00C11124"/>
    <w:rsid w:val="00C11302"/>
    <w:rsid w:val="00C11373"/>
    <w:rsid w:val="00C1154C"/>
    <w:rsid w:val="00C1190B"/>
    <w:rsid w:val="00C119DF"/>
    <w:rsid w:val="00C12080"/>
    <w:rsid w:val="00C12196"/>
    <w:rsid w:val="00C1232D"/>
    <w:rsid w:val="00C12462"/>
    <w:rsid w:val="00C125CF"/>
    <w:rsid w:val="00C12955"/>
    <w:rsid w:val="00C12EAA"/>
    <w:rsid w:val="00C131AA"/>
    <w:rsid w:val="00C1330D"/>
    <w:rsid w:val="00C136CB"/>
    <w:rsid w:val="00C13701"/>
    <w:rsid w:val="00C13B3C"/>
    <w:rsid w:val="00C13C20"/>
    <w:rsid w:val="00C13FC6"/>
    <w:rsid w:val="00C1420E"/>
    <w:rsid w:val="00C1425E"/>
    <w:rsid w:val="00C14688"/>
    <w:rsid w:val="00C1494E"/>
    <w:rsid w:val="00C14F84"/>
    <w:rsid w:val="00C15040"/>
    <w:rsid w:val="00C1518C"/>
    <w:rsid w:val="00C153AF"/>
    <w:rsid w:val="00C154C2"/>
    <w:rsid w:val="00C158E9"/>
    <w:rsid w:val="00C15CA4"/>
    <w:rsid w:val="00C15F7E"/>
    <w:rsid w:val="00C161C0"/>
    <w:rsid w:val="00C162C0"/>
    <w:rsid w:val="00C16470"/>
    <w:rsid w:val="00C16754"/>
    <w:rsid w:val="00C167F3"/>
    <w:rsid w:val="00C16E9D"/>
    <w:rsid w:val="00C172D3"/>
    <w:rsid w:val="00C1736A"/>
    <w:rsid w:val="00C175CE"/>
    <w:rsid w:val="00C17968"/>
    <w:rsid w:val="00C17AD8"/>
    <w:rsid w:val="00C17AE5"/>
    <w:rsid w:val="00C17AED"/>
    <w:rsid w:val="00C17F99"/>
    <w:rsid w:val="00C200EA"/>
    <w:rsid w:val="00C2045B"/>
    <w:rsid w:val="00C205AB"/>
    <w:rsid w:val="00C20755"/>
    <w:rsid w:val="00C20911"/>
    <w:rsid w:val="00C20A14"/>
    <w:rsid w:val="00C20D57"/>
    <w:rsid w:val="00C20E0B"/>
    <w:rsid w:val="00C2104D"/>
    <w:rsid w:val="00C21159"/>
    <w:rsid w:val="00C21299"/>
    <w:rsid w:val="00C21310"/>
    <w:rsid w:val="00C2131F"/>
    <w:rsid w:val="00C21646"/>
    <w:rsid w:val="00C21814"/>
    <w:rsid w:val="00C21948"/>
    <w:rsid w:val="00C21AEC"/>
    <w:rsid w:val="00C21F39"/>
    <w:rsid w:val="00C21F88"/>
    <w:rsid w:val="00C220A9"/>
    <w:rsid w:val="00C220C9"/>
    <w:rsid w:val="00C22549"/>
    <w:rsid w:val="00C22552"/>
    <w:rsid w:val="00C228EF"/>
    <w:rsid w:val="00C2290D"/>
    <w:rsid w:val="00C229CD"/>
    <w:rsid w:val="00C2324F"/>
    <w:rsid w:val="00C23A6E"/>
    <w:rsid w:val="00C23B50"/>
    <w:rsid w:val="00C24160"/>
    <w:rsid w:val="00C247AA"/>
    <w:rsid w:val="00C24CF3"/>
    <w:rsid w:val="00C24D96"/>
    <w:rsid w:val="00C25045"/>
    <w:rsid w:val="00C252A2"/>
    <w:rsid w:val="00C254CD"/>
    <w:rsid w:val="00C25AB5"/>
    <w:rsid w:val="00C25B8D"/>
    <w:rsid w:val="00C25CE7"/>
    <w:rsid w:val="00C25D67"/>
    <w:rsid w:val="00C25DAA"/>
    <w:rsid w:val="00C26113"/>
    <w:rsid w:val="00C263E9"/>
    <w:rsid w:val="00C2640C"/>
    <w:rsid w:val="00C26557"/>
    <w:rsid w:val="00C2697C"/>
    <w:rsid w:val="00C26AB8"/>
    <w:rsid w:val="00C26E23"/>
    <w:rsid w:val="00C27158"/>
    <w:rsid w:val="00C272CA"/>
    <w:rsid w:val="00C2733E"/>
    <w:rsid w:val="00C275B9"/>
    <w:rsid w:val="00C2765B"/>
    <w:rsid w:val="00C27678"/>
    <w:rsid w:val="00C2773D"/>
    <w:rsid w:val="00C27D31"/>
    <w:rsid w:val="00C27D8F"/>
    <w:rsid w:val="00C27DA8"/>
    <w:rsid w:val="00C30174"/>
    <w:rsid w:val="00C30264"/>
    <w:rsid w:val="00C30286"/>
    <w:rsid w:val="00C303AD"/>
    <w:rsid w:val="00C30414"/>
    <w:rsid w:val="00C30582"/>
    <w:rsid w:val="00C308BD"/>
    <w:rsid w:val="00C3099A"/>
    <w:rsid w:val="00C30B4A"/>
    <w:rsid w:val="00C30C30"/>
    <w:rsid w:val="00C30EFF"/>
    <w:rsid w:val="00C3106B"/>
    <w:rsid w:val="00C31632"/>
    <w:rsid w:val="00C31714"/>
    <w:rsid w:val="00C31BAB"/>
    <w:rsid w:val="00C31C80"/>
    <w:rsid w:val="00C31E82"/>
    <w:rsid w:val="00C32013"/>
    <w:rsid w:val="00C32253"/>
    <w:rsid w:val="00C3238B"/>
    <w:rsid w:val="00C3250F"/>
    <w:rsid w:val="00C32543"/>
    <w:rsid w:val="00C326C5"/>
    <w:rsid w:val="00C327D9"/>
    <w:rsid w:val="00C32957"/>
    <w:rsid w:val="00C32BCE"/>
    <w:rsid w:val="00C32C1F"/>
    <w:rsid w:val="00C32CC8"/>
    <w:rsid w:val="00C32DCD"/>
    <w:rsid w:val="00C33068"/>
    <w:rsid w:val="00C33118"/>
    <w:rsid w:val="00C33418"/>
    <w:rsid w:val="00C33574"/>
    <w:rsid w:val="00C335A5"/>
    <w:rsid w:val="00C3390C"/>
    <w:rsid w:val="00C339DF"/>
    <w:rsid w:val="00C33A7F"/>
    <w:rsid w:val="00C33BF5"/>
    <w:rsid w:val="00C33CEE"/>
    <w:rsid w:val="00C33D4D"/>
    <w:rsid w:val="00C33FF6"/>
    <w:rsid w:val="00C34069"/>
    <w:rsid w:val="00C347BB"/>
    <w:rsid w:val="00C3481D"/>
    <w:rsid w:val="00C34B97"/>
    <w:rsid w:val="00C34C65"/>
    <w:rsid w:val="00C34C89"/>
    <w:rsid w:val="00C34CA9"/>
    <w:rsid w:val="00C34E7B"/>
    <w:rsid w:val="00C35135"/>
    <w:rsid w:val="00C352B9"/>
    <w:rsid w:val="00C3537A"/>
    <w:rsid w:val="00C3550C"/>
    <w:rsid w:val="00C3552E"/>
    <w:rsid w:val="00C3586E"/>
    <w:rsid w:val="00C35890"/>
    <w:rsid w:val="00C358A6"/>
    <w:rsid w:val="00C359CA"/>
    <w:rsid w:val="00C35A24"/>
    <w:rsid w:val="00C35B16"/>
    <w:rsid w:val="00C35CE0"/>
    <w:rsid w:val="00C35CF6"/>
    <w:rsid w:val="00C36107"/>
    <w:rsid w:val="00C3625E"/>
    <w:rsid w:val="00C369DC"/>
    <w:rsid w:val="00C369EE"/>
    <w:rsid w:val="00C37209"/>
    <w:rsid w:val="00C37275"/>
    <w:rsid w:val="00C373F6"/>
    <w:rsid w:val="00C3744A"/>
    <w:rsid w:val="00C3752A"/>
    <w:rsid w:val="00C37C09"/>
    <w:rsid w:val="00C37F7B"/>
    <w:rsid w:val="00C40345"/>
    <w:rsid w:val="00C4044B"/>
    <w:rsid w:val="00C40656"/>
    <w:rsid w:val="00C406ED"/>
    <w:rsid w:val="00C4098F"/>
    <w:rsid w:val="00C40C60"/>
    <w:rsid w:val="00C41174"/>
    <w:rsid w:val="00C4125E"/>
    <w:rsid w:val="00C41486"/>
    <w:rsid w:val="00C4189D"/>
    <w:rsid w:val="00C41DC6"/>
    <w:rsid w:val="00C41EF9"/>
    <w:rsid w:val="00C42238"/>
    <w:rsid w:val="00C42403"/>
    <w:rsid w:val="00C42424"/>
    <w:rsid w:val="00C42530"/>
    <w:rsid w:val="00C4255B"/>
    <w:rsid w:val="00C42808"/>
    <w:rsid w:val="00C429AF"/>
    <w:rsid w:val="00C42D4F"/>
    <w:rsid w:val="00C43064"/>
    <w:rsid w:val="00C43213"/>
    <w:rsid w:val="00C436AB"/>
    <w:rsid w:val="00C43A23"/>
    <w:rsid w:val="00C43C36"/>
    <w:rsid w:val="00C43CAA"/>
    <w:rsid w:val="00C43D5C"/>
    <w:rsid w:val="00C441F5"/>
    <w:rsid w:val="00C442D0"/>
    <w:rsid w:val="00C443D6"/>
    <w:rsid w:val="00C44558"/>
    <w:rsid w:val="00C446C6"/>
    <w:rsid w:val="00C44865"/>
    <w:rsid w:val="00C44AB4"/>
    <w:rsid w:val="00C44B45"/>
    <w:rsid w:val="00C44DEE"/>
    <w:rsid w:val="00C45340"/>
    <w:rsid w:val="00C453F4"/>
    <w:rsid w:val="00C4564F"/>
    <w:rsid w:val="00C45CDF"/>
    <w:rsid w:val="00C45D7C"/>
    <w:rsid w:val="00C45D81"/>
    <w:rsid w:val="00C4638C"/>
    <w:rsid w:val="00C464C2"/>
    <w:rsid w:val="00C464F0"/>
    <w:rsid w:val="00C46504"/>
    <w:rsid w:val="00C4653F"/>
    <w:rsid w:val="00C467B8"/>
    <w:rsid w:val="00C468A0"/>
    <w:rsid w:val="00C46A2D"/>
    <w:rsid w:val="00C46BD2"/>
    <w:rsid w:val="00C46C2C"/>
    <w:rsid w:val="00C46F27"/>
    <w:rsid w:val="00C47020"/>
    <w:rsid w:val="00C47976"/>
    <w:rsid w:val="00C502EC"/>
    <w:rsid w:val="00C50307"/>
    <w:rsid w:val="00C50395"/>
    <w:rsid w:val="00C5086D"/>
    <w:rsid w:val="00C50A76"/>
    <w:rsid w:val="00C50BDA"/>
    <w:rsid w:val="00C50DCB"/>
    <w:rsid w:val="00C50DDA"/>
    <w:rsid w:val="00C51054"/>
    <w:rsid w:val="00C515D5"/>
    <w:rsid w:val="00C51621"/>
    <w:rsid w:val="00C5177E"/>
    <w:rsid w:val="00C51BCE"/>
    <w:rsid w:val="00C51FB6"/>
    <w:rsid w:val="00C52169"/>
    <w:rsid w:val="00C52301"/>
    <w:rsid w:val="00C524E5"/>
    <w:rsid w:val="00C5251C"/>
    <w:rsid w:val="00C52785"/>
    <w:rsid w:val="00C529D7"/>
    <w:rsid w:val="00C52A33"/>
    <w:rsid w:val="00C52B47"/>
    <w:rsid w:val="00C52C28"/>
    <w:rsid w:val="00C52D13"/>
    <w:rsid w:val="00C52D4D"/>
    <w:rsid w:val="00C52F98"/>
    <w:rsid w:val="00C5312A"/>
    <w:rsid w:val="00C5324F"/>
    <w:rsid w:val="00C536BE"/>
    <w:rsid w:val="00C538C3"/>
    <w:rsid w:val="00C53AEF"/>
    <w:rsid w:val="00C53BDA"/>
    <w:rsid w:val="00C53E0E"/>
    <w:rsid w:val="00C53F28"/>
    <w:rsid w:val="00C541C8"/>
    <w:rsid w:val="00C544FF"/>
    <w:rsid w:val="00C54604"/>
    <w:rsid w:val="00C54C09"/>
    <w:rsid w:val="00C55B29"/>
    <w:rsid w:val="00C55EE1"/>
    <w:rsid w:val="00C56393"/>
    <w:rsid w:val="00C563DB"/>
    <w:rsid w:val="00C5662B"/>
    <w:rsid w:val="00C56744"/>
    <w:rsid w:val="00C56DCA"/>
    <w:rsid w:val="00C57137"/>
    <w:rsid w:val="00C571FA"/>
    <w:rsid w:val="00C5742E"/>
    <w:rsid w:val="00C5753D"/>
    <w:rsid w:val="00C576EB"/>
    <w:rsid w:val="00C57912"/>
    <w:rsid w:val="00C57AE9"/>
    <w:rsid w:val="00C57C74"/>
    <w:rsid w:val="00C57D05"/>
    <w:rsid w:val="00C57E52"/>
    <w:rsid w:val="00C57EEB"/>
    <w:rsid w:val="00C57EEF"/>
    <w:rsid w:val="00C60002"/>
    <w:rsid w:val="00C60266"/>
    <w:rsid w:val="00C60306"/>
    <w:rsid w:val="00C60434"/>
    <w:rsid w:val="00C60576"/>
    <w:rsid w:val="00C608F2"/>
    <w:rsid w:val="00C60D80"/>
    <w:rsid w:val="00C6102E"/>
    <w:rsid w:val="00C61158"/>
    <w:rsid w:val="00C615B1"/>
    <w:rsid w:val="00C615EC"/>
    <w:rsid w:val="00C61618"/>
    <w:rsid w:val="00C616AA"/>
    <w:rsid w:val="00C61BC7"/>
    <w:rsid w:val="00C61DE6"/>
    <w:rsid w:val="00C61FA7"/>
    <w:rsid w:val="00C623C7"/>
    <w:rsid w:val="00C6258E"/>
    <w:rsid w:val="00C62643"/>
    <w:rsid w:val="00C62795"/>
    <w:rsid w:val="00C6293D"/>
    <w:rsid w:val="00C62A70"/>
    <w:rsid w:val="00C62AC5"/>
    <w:rsid w:val="00C62D78"/>
    <w:rsid w:val="00C6300F"/>
    <w:rsid w:val="00C6388E"/>
    <w:rsid w:val="00C63DC2"/>
    <w:rsid w:val="00C64109"/>
    <w:rsid w:val="00C645A0"/>
    <w:rsid w:val="00C646FE"/>
    <w:rsid w:val="00C6477B"/>
    <w:rsid w:val="00C64B16"/>
    <w:rsid w:val="00C64D5E"/>
    <w:rsid w:val="00C64D8F"/>
    <w:rsid w:val="00C64E8E"/>
    <w:rsid w:val="00C65120"/>
    <w:rsid w:val="00C6557F"/>
    <w:rsid w:val="00C6575B"/>
    <w:rsid w:val="00C659AB"/>
    <w:rsid w:val="00C65B6D"/>
    <w:rsid w:val="00C65C3F"/>
    <w:rsid w:val="00C65FA5"/>
    <w:rsid w:val="00C66358"/>
    <w:rsid w:val="00C6693A"/>
    <w:rsid w:val="00C66B3B"/>
    <w:rsid w:val="00C6745E"/>
    <w:rsid w:val="00C67636"/>
    <w:rsid w:val="00C67679"/>
    <w:rsid w:val="00C67921"/>
    <w:rsid w:val="00C67ACF"/>
    <w:rsid w:val="00C67B0C"/>
    <w:rsid w:val="00C67D06"/>
    <w:rsid w:val="00C67E80"/>
    <w:rsid w:val="00C67F20"/>
    <w:rsid w:val="00C70259"/>
    <w:rsid w:val="00C70352"/>
    <w:rsid w:val="00C703DB"/>
    <w:rsid w:val="00C70553"/>
    <w:rsid w:val="00C7071B"/>
    <w:rsid w:val="00C7073F"/>
    <w:rsid w:val="00C70947"/>
    <w:rsid w:val="00C70A6A"/>
    <w:rsid w:val="00C70CCC"/>
    <w:rsid w:val="00C71268"/>
    <w:rsid w:val="00C712D3"/>
    <w:rsid w:val="00C7132D"/>
    <w:rsid w:val="00C716A0"/>
    <w:rsid w:val="00C719D5"/>
    <w:rsid w:val="00C71A3B"/>
    <w:rsid w:val="00C71C24"/>
    <w:rsid w:val="00C71F71"/>
    <w:rsid w:val="00C72368"/>
    <w:rsid w:val="00C72472"/>
    <w:rsid w:val="00C727C3"/>
    <w:rsid w:val="00C7284E"/>
    <w:rsid w:val="00C72A45"/>
    <w:rsid w:val="00C72B1A"/>
    <w:rsid w:val="00C72B8C"/>
    <w:rsid w:val="00C7379C"/>
    <w:rsid w:val="00C73E05"/>
    <w:rsid w:val="00C73F57"/>
    <w:rsid w:val="00C74062"/>
    <w:rsid w:val="00C74300"/>
    <w:rsid w:val="00C74436"/>
    <w:rsid w:val="00C746C9"/>
    <w:rsid w:val="00C74788"/>
    <w:rsid w:val="00C747C3"/>
    <w:rsid w:val="00C748D3"/>
    <w:rsid w:val="00C7530C"/>
    <w:rsid w:val="00C7551E"/>
    <w:rsid w:val="00C75737"/>
    <w:rsid w:val="00C75950"/>
    <w:rsid w:val="00C75AB6"/>
    <w:rsid w:val="00C75ACA"/>
    <w:rsid w:val="00C75BA8"/>
    <w:rsid w:val="00C75D97"/>
    <w:rsid w:val="00C763B0"/>
    <w:rsid w:val="00C76408"/>
    <w:rsid w:val="00C765DC"/>
    <w:rsid w:val="00C765F3"/>
    <w:rsid w:val="00C76616"/>
    <w:rsid w:val="00C7662C"/>
    <w:rsid w:val="00C766AB"/>
    <w:rsid w:val="00C76AC4"/>
    <w:rsid w:val="00C76F86"/>
    <w:rsid w:val="00C77533"/>
    <w:rsid w:val="00C775B4"/>
    <w:rsid w:val="00C776A2"/>
    <w:rsid w:val="00C77795"/>
    <w:rsid w:val="00C778A2"/>
    <w:rsid w:val="00C77ABB"/>
    <w:rsid w:val="00C77B5E"/>
    <w:rsid w:val="00C77BCE"/>
    <w:rsid w:val="00C77D89"/>
    <w:rsid w:val="00C804FD"/>
    <w:rsid w:val="00C80506"/>
    <w:rsid w:val="00C805AF"/>
    <w:rsid w:val="00C807D9"/>
    <w:rsid w:val="00C808E1"/>
    <w:rsid w:val="00C80C90"/>
    <w:rsid w:val="00C8135D"/>
    <w:rsid w:val="00C81614"/>
    <w:rsid w:val="00C81939"/>
    <w:rsid w:val="00C81C33"/>
    <w:rsid w:val="00C81C8E"/>
    <w:rsid w:val="00C81E90"/>
    <w:rsid w:val="00C81F17"/>
    <w:rsid w:val="00C81FEA"/>
    <w:rsid w:val="00C8223A"/>
    <w:rsid w:val="00C82796"/>
    <w:rsid w:val="00C8281F"/>
    <w:rsid w:val="00C82D03"/>
    <w:rsid w:val="00C82FB6"/>
    <w:rsid w:val="00C8357C"/>
    <w:rsid w:val="00C83764"/>
    <w:rsid w:val="00C8399E"/>
    <w:rsid w:val="00C83A3F"/>
    <w:rsid w:val="00C83B2E"/>
    <w:rsid w:val="00C83B93"/>
    <w:rsid w:val="00C84308"/>
    <w:rsid w:val="00C84480"/>
    <w:rsid w:val="00C8499D"/>
    <w:rsid w:val="00C84B37"/>
    <w:rsid w:val="00C84BD3"/>
    <w:rsid w:val="00C85035"/>
    <w:rsid w:val="00C8522B"/>
    <w:rsid w:val="00C852AA"/>
    <w:rsid w:val="00C85710"/>
    <w:rsid w:val="00C8576D"/>
    <w:rsid w:val="00C85853"/>
    <w:rsid w:val="00C85A44"/>
    <w:rsid w:val="00C85C26"/>
    <w:rsid w:val="00C85E19"/>
    <w:rsid w:val="00C861D0"/>
    <w:rsid w:val="00C864E6"/>
    <w:rsid w:val="00C86612"/>
    <w:rsid w:val="00C86742"/>
    <w:rsid w:val="00C86CB1"/>
    <w:rsid w:val="00C86E97"/>
    <w:rsid w:val="00C87288"/>
    <w:rsid w:val="00C8742F"/>
    <w:rsid w:val="00C8746C"/>
    <w:rsid w:val="00C876DA"/>
    <w:rsid w:val="00C878C6"/>
    <w:rsid w:val="00C879C7"/>
    <w:rsid w:val="00C87CBF"/>
    <w:rsid w:val="00C87EC5"/>
    <w:rsid w:val="00C90516"/>
    <w:rsid w:val="00C90620"/>
    <w:rsid w:val="00C906F5"/>
    <w:rsid w:val="00C90B65"/>
    <w:rsid w:val="00C90CDF"/>
    <w:rsid w:val="00C90EA7"/>
    <w:rsid w:val="00C9100A"/>
    <w:rsid w:val="00C9112D"/>
    <w:rsid w:val="00C91285"/>
    <w:rsid w:val="00C912A0"/>
    <w:rsid w:val="00C913A0"/>
    <w:rsid w:val="00C91821"/>
    <w:rsid w:val="00C91C4A"/>
    <w:rsid w:val="00C92397"/>
    <w:rsid w:val="00C92468"/>
    <w:rsid w:val="00C9266C"/>
    <w:rsid w:val="00C92693"/>
    <w:rsid w:val="00C926C2"/>
    <w:rsid w:val="00C92F1A"/>
    <w:rsid w:val="00C92F77"/>
    <w:rsid w:val="00C92F81"/>
    <w:rsid w:val="00C930E7"/>
    <w:rsid w:val="00C9361B"/>
    <w:rsid w:val="00C9362D"/>
    <w:rsid w:val="00C93649"/>
    <w:rsid w:val="00C93785"/>
    <w:rsid w:val="00C939C9"/>
    <w:rsid w:val="00C93BBC"/>
    <w:rsid w:val="00C93CA4"/>
    <w:rsid w:val="00C93CE7"/>
    <w:rsid w:val="00C94058"/>
    <w:rsid w:val="00C94138"/>
    <w:rsid w:val="00C941EE"/>
    <w:rsid w:val="00C94284"/>
    <w:rsid w:val="00C94D7A"/>
    <w:rsid w:val="00C94D8F"/>
    <w:rsid w:val="00C94F77"/>
    <w:rsid w:val="00C953CD"/>
    <w:rsid w:val="00C9575B"/>
    <w:rsid w:val="00C95B23"/>
    <w:rsid w:val="00C95D3C"/>
    <w:rsid w:val="00C95D46"/>
    <w:rsid w:val="00C95E28"/>
    <w:rsid w:val="00C95EA4"/>
    <w:rsid w:val="00C96144"/>
    <w:rsid w:val="00C967D2"/>
    <w:rsid w:val="00C9681D"/>
    <w:rsid w:val="00C969C3"/>
    <w:rsid w:val="00C969ED"/>
    <w:rsid w:val="00C96C75"/>
    <w:rsid w:val="00C96DD9"/>
    <w:rsid w:val="00C96EE4"/>
    <w:rsid w:val="00C96F32"/>
    <w:rsid w:val="00C97004"/>
    <w:rsid w:val="00C97536"/>
    <w:rsid w:val="00C976E0"/>
    <w:rsid w:val="00C97861"/>
    <w:rsid w:val="00C97B11"/>
    <w:rsid w:val="00C97D4C"/>
    <w:rsid w:val="00C97E1E"/>
    <w:rsid w:val="00C97EBB"/>
    <w:rsid w:val="00CA0021"/>
    <w:rsid w:val="00CA0412"/>
    <w:rsid w:val="00CA042B"/>
    <w:rsid w:val="00CA05B5"/>
    <w:rsid w:val="00CA0789"/>
    <w:rsid w:val="00CA084C"/>
    <w:rsid w:val="00CA08AA"/>
    <w:rsid w:val="00CA0C6D"/>
    <w:rsid w:val="00CA0DC3"/>
    <w:rsid w:val="00CA146E"/>
    <w:rsid w:val="00CA19B8"/>
    <w:rsid w:val="00CA1C26"/>
    <w:rsid w:val="00CA1C40"/>
    <w:rsid w:val="00CA1E13"/>
    <w:rsid w:val="00CA1E38"/>
    <w:rsid w:val="00CA2243"/>
    <w:rsid w:val="00CA2588"/>
    <w:rsid w:val="00CA2834"/>
    <w:rsid w:val="00CA28BC"/>
    <w:rsid w:val="00CA2B98"/>
    <w:rsid w:val="00CA2C57"/>
    <w:rsid w:val="00CA32B7"/>
    <w:rsid w:val="00CA3383"/>
    <w:rsid w:val="00CA341E"/>
    <w:rsid w:val="00CA3BA2"/>
    <w:rsid w:val="00CA4209"/>
    <w:rsid w:val="00CA42BE"/>
    <w:rsid w:val="00CA473F"/>
    <w:rsid w:val="00CA47EA"/>
    <w:rsid w:val="00CA47FA"/>
    <w:rsid w:val="00CA4A0F"/>
    <w:rsid w:val="00CA4AC8"/>
    <w:rsid w:val="00CA5077"/>
    <w:rsid w:val="00CA50A2"/>
    <w:rsid w:val="00CA5192"/>
    <w:rsid w:val="00CA51AD"/>
    <w:rsid w:val="00CA5313"/>
    <w:rsid w:val="00CA5625"/>
    <w:rsid w:val="00CA5648"/>
    <w:rsid w:val="00CA581E"/>
    <w:rsid w:val="00CA58FA"/>
    <w:rsid w:val="00CA5B1A"/>
    <w:rsid w:val="00CA5CFA"/>
    <w:rsid w:val="00CA5F87"/>
    <w:rsid w:val="00CA600A"/>
    <w:rsid w:val="00CA60DD"/>
    <w:rsid w:val="00CA66AA"/>
    <w:rsid w:val="00CA66DC"/>
    <w:rsid w:val="00CA6A99"/>
    <w:rsid w:val="00CA6F99"/>
    <w:rsid w:val="00CA70A3"/>
    <w:rsid w:val="00CA70CF"/>
    <w:rsid w:val="00CA7316"/>
    <w:rsid w:val="00CA7D01"/>
    <w:rsid w:val="00CB027E"/>
    <w:rsid w:val="00CB031D"/>
    <w:rsid w:val="00CB08E6"/>
    <w:rsid w:val="00CB08F0"/>
    <w:rsid w:val="00CB0ABF"/>
    <w:rsid w:val="00CB0AED"/>
    <w:rsid w:val="00CB0B5D"/>
    <w:rsid w:val="00CB0C48"/>
    <w:rsid w:val="00CB0E27"/>
    <w:rsid w:val="00CB111F"/>
    <w:rsid w:val="00CB14EE"/>
    <w:rsid w:val="00CB1518"/>
    <w:rsid w:val="00CB155C"/>
    <w:rsid w:val="00CB1652"/>
    <w:rsid w:val="00CB1C32"/>
    <w:rsid w:val="00CB1E20"/>
    <w:rsid w:val="00CB1F95"/>
    <w:rsid w:val="00CB2069"/>
    <w:rsid w:val="00CB241D"/>
    <w:rsid w:val="00CB24B5"/>
    <w:rsid w:val="00CB25F2"/>
    <w:rsid w:val="00CB29A0"/>
    <w:rsid w:val="00CB2C40"/>
    <w:rsid w:val="00CB2CA3"/>
    <w:rsid w:val="00CB31A3"/>
    <w:rsid w:val="00CB353C"/>
    <w:rsid w:val="00CB35EA"/>
    <w:rsid w:val="00CB3880"/>
    <w:rsid w:val="00CB3882"/>
    <w:rsid w:val="00CB39EE"/>
    <w:rsid w:val="00CB4215"/>
    <w:rsid w:val="00CB433C"/>
    <w:rsid w:val="00CB44E8"/>
    <w:rsid w:val="00CB467A"/>
    <w:rsid w:val="00CB47E3"/>
    <w:rsid w:val="00CB49B5"/>
    <w:rsid w:val="00CB49B7"/>
    <w:rsid w:val="00CB4AAB"/>
    <w:rsid w:val="00CB4BE9"/>
    <w:rsid w:val="00CB4F5E"/>
    <w:rsid w:val="00CB5189"/>
    <w:rsid w:val="00CB5320"/>
    <w:rsid w:val="00CB542A"/>
    <w:rsid w:val="00CB5571"/>
    <w:rsid w:val="00CB55C2"/>
    <w:rsid w:val="00CB5A43"/>
    <w:rsid w:val="00CB5AE7"/>
    <w:rsid w:val="00CB5CB8"/>
    <w:rsid w:val="00CB5DA8"/>
    <w:rsid w:val="00CB5DE3"/>
    <w:rsid w:val="00CB5FCE"/>
    <w:rsid w:val="00CB5FDD"/>
    <w:rsid w:val="00CB6067"/>
    <w:rsid w:val="00CB60E6"/>
    <w:rsid w:val="00CB6138"/>
    <w:rsid w:val="00CB61BD"/>
    <w:rsid w:val="00CB61D4"/>
    <w:rsid w:val="00CB6303"/>
    <w:rsid w:val="00CB64DE"/>
    <w:rsid w:val="00CB659F"/>
    <w:rsid w:val="00CB67E5"/>
    <w:rsid w:val="00CB69AA"/>
    <w:rsid w:val="00CB6A98"/>
    <w:rsid w:val="00CB6AF1"/>
    <w:rsid w:val="00CB6BA2"/>
    <w:rsid w:val="00CB6C00"/>
    <w:rsid w:val="00CB6CF2"/>
    <w:rsid w:val="00CB6DBB"/>
    <w:rsid w:val="00CB6EFB"/>
    <w:rsid w:val="00CB7094"/>
    <w:rsid w:val="00CB70FC"/>
    <w:rsid w:val="00CB757A"/>
    <w:rsid w:val="00CB77E0"/>
    <w:rsid w:val="00CB797C"/>
    <w:rsid w:val="00CB79EA"/>
    <w:rsid w:val="00CB7A74"/>
    <w:rsid w:val="00CB7AEC"/>
    <w:rsid w:val="00CB7C3F"/>
    <w:rsid w:val="00CB7CF1"/>
    <w:rsid w:val="00CB7D33"/>
    <w:rsid w:val="00CB7DA7"/>
    <w:rsid w:val="00CC00ED"/>
    <w:rsid w:val="00CC00EF"/>
    <w:rsid w:val="00CC0238"/>
    <w:rsid w:val="00CC02D4"/>
    <w:rsid w:val="00CC04AF"/>
    <w:rsid w:val="00CC0614"/>
    <w:rsid w:val="00CC0834"/>
    <w:rsid w:val="00CC09D2"/>
    <w:rsid w:val="00CC0A10"/>
    <w:rsid w:val="00CC0D36"/>
    <w:rsid w:val="00CC0D41"/>
    <w:rsid w:val="00CC16C7"/>
    <w:rsid w:val="00CC19B3"/>
    <w:rsid w:val="00CC1AC2"/>
    <w:rsid w:val="00CC1BDA"/>
    <w:rsid w:val="00CC1E12"/>
    <w:rsid w:val="00CC1E4C"/>
    <w:rsid w:val="00CC1ED8"/>
    <w:rsid w:val="00CC2209"/>
    <w:rsid w:val="00CC2308"/>
    <w:rsid w:val="00CC27D0"/>
    <w:rsid w:val="00CC2CCB"/>
    <w:rsid w:val="00CC2D9A"/>
    <w:rsid w:val="00CC3013"/>
    <w:rsid w:val="00CC314D"/>
    <w:rsid w:val="00CC3178"/>
    <w:rsid w:val="00CC32C3"/>
    <w:rsid w:val="00CC36C6"/>
    <w:rsid w:val="00CC3716"/>
    <w:rsid w:val="00CC37BA"/>
    <w:rsid w:val="00CC383D"/>
    <w:rsid w:val="00CC399C"/>
    <w:rsid w:val="00CC3B71"/>
    <w:rsid w:val="00CC3BFE"/>
    <w:rsid w:val="00CC3C10"/>
    <w:rsid w:val="00CC3F49"/>
    <w:rsid w:val="00CC4037"/>
    <w:rsid w:val="00CC40AF"/>
    <w:rsid w:val="00CC4326"/>
    <w:rsid w:val="00CC440F"/>
    <w:rsid w:val="00CC44B3"/>
    <w:rsid w:val="00CC4802"/>
    <w:rsid w:val="00CC4B50"/>
    <w:rsid w:val="00CC4C67"/>
    <w:rsid w:val="00CC4F58"/>
    <w:rsid w:val="00CC5313"/>
    <w:rsid w:val="00CC53C2"/>
    <w:rsid w:val="00CC5933"/>
    <w:rsid w:val="00CC5A2D"/>
    <w:rsid w:val="00CC5CB3"/>
    <w:rsid w:val="00CC5DA4"/>
    <w:rsid w:val="00CC61E9"/>
    <w:rsid w:val="00CC6362"/>
    <w:rsid w:val="00CC650C"/>
    <w:rsid w:val="00CC65D2"/>
    <w:rsid w:val="00CC6B74"/>
    <w:rsid w:val="00CC6C54"/>
    <w:rsid w:val="00CC6FFA"/>
    <w:rsid w:val="00CC702C"/>
    <w:rsid w:val="00CC7490"/>
    <w:rsid w:val="00CC7B71"/>
    <w:rsid w:val="00CC7C9E"/>
    <w:rsid w:val="00CC7CFD"/>
    <w:rsid w:val="00CC7EB6"/>
    <w:rsid w:val="00CC7FEF"/>
    <w:rsid w:val="00CC7FFA"/>
    <w:rsid w:val="00CD0097"/>
    <w:rsid w:val="00CD0151"/>
    <w:rsid w:val="00CD089B"/>
    <w:rsid w:val="00CD095C"/>
    <w:rsid w:val="00CD0E4F"/>
    <w:rsid w:val="00CD1048"/>
    <w:rsid w:val="00CD1240"/>
    <w:rsid w:val="00CD1311"/>
    <w:rsid w:val="00CD157B"/>
    <w:rsid w:val="00CD15B6"/>
    <w:rsid w:val="00CD1AA9"/>
    <w:rsid w:val="00CD1E42"/>
    <w:rsid w:val="00CD21C5"/>
    <w:rsid w:val="00CD2575"/>
    <w:rsid w:val="00CD2807"/>
    <w:rsid w:val="00CD29B7"/>
    <w:rsid w:val="00CD2E45"/>
    <w:rsid w:val="00CD2EC5"/>
    <w:rsid w:val="00CD30EF"/>
    <w:rsid w:val="00CD3898"/>
    <w:rsid w:val="00CD4384"/>
    <w:rsid w:val="00CD4634"/>
    <w:rsid w:val="00CD479B"/>
    <w:rsid w:val="00CD49F4"/>
    <w:rsid w:val="00CD4ADF"/>
    <w:rsid w:val="00CD4D78"/>
    <w:rsid w:val="00CD4E6D"/>
    <w:rsid w:val="00CD4F3C"/>
    <w:rsid w:val="00CD4FA9"/>
    <w:rsid w:val="00CD51F2"/>
    <w:rsid w:val="00CD5242"/>
    <w:rsid w:val="00CD5D51"/>
    <w:rsid w:val="00CD5EFD"/>
    <w:rsid w:val="00CD6123"/>
    <w:rsid w:val="00CD6211"/>
    <w:rsid w:val="00CD635A"/>
    <w:rsid w:val="00CD636C"/>
    <w:rsid w:val="00CD69E0"/>
    <w:rsid w:val="00CD69EF"/>
    <w:rsid w:val="00CD6F1C"/>
    <w:rsid w:val="00CD718F"/>
    <w:rsid w:val="00CD72B7"/>
    <w:rsid w:val="00CD736F"/>
    <w:rsid w:val="00CD7A64"/>
    <w:rsid w:val="00CD7AAF"/>
    <w:rsid w:val="00CD7C54"/>
    <w:rsid w:val="00CD7FD5"/>
    <w:rsid w:val="00CE005B"/>
    <w:rsid w:val="00CE0152"/>
    <w:rsid w:val="00CE0154"/>
    <w:rsid w:val="00CE01A0"/>
    <w:rsid w:val="00CE01EC"/>
    <w:rsid w:val="00CE0480"/>
    <w:rsid w:val="00CE07F8"/>
    <w:rsid w:val="00CE08D8"/>
    <w:rsid w:val="00CE113F"/>
    <w:rsid w:val="00CE1FF5"/>
    <w:rsid w:val="00CE212E"/>
    <w:rsid w:val="00CE229E"/>
    <w:rsid w:val="00CE2316"/>
    <w:rsid w:val="00CE250A"/>
    <w:rsid w:val="00CE26CC"/>
    <w:rsid w:val="00CE2952"/>
    <w:rsid w:val="00CE2A8E"/>
    <w:rsid w:val="00CE2C0B"/>
    <w:rsid w:val="00CE3023"/>
    <w:rsid w:val="00CE32F0"/>
    <w:rsid w:val="00CE338F"/>
    <w:rsid w:val="00CE3833"/>
    <w:rsid w:val="00CE3842"/>
    <w:rsid w:val="00CE3B17"/>
    <w:rsid w:val="00CE3B2E"/>
    <w:rsid w:val="00CE3F60"/>
    <w:rsid w:val="00CE4419"/>
    <w:rsid w:val="00CE4532"/>
    <w:rsid w:val="00CE48DE"/>
    <w:rsid w:val="00CE4B01"/>
    <w:rsid w:val="00CE4BF2"/>
    <w:rsid w:val="00CE4C15"/>
    <w:rsid w:val="00CE4D94"/>
    <w:rsid w:val="00CE4E60"/>
    <w:rsid w:val="00CE5089"/>
    <w:rsid w:val="00CE539D"/>
    <w:rsid w:val="00CE53A4"/>
    <w:rsid w:val="00CE5473"/>
    <w:rsid w:val="00CE550B"/>
    <w:rsid w:val="00CE55C4"/>
    <w:rsid w:val="00CE55E6"/>
    <w:rsid w:val="00CE58BC"/>
    <w:rsid w:val="00CE5922"/>
    <w:rsid w:val="00CE59C7"/>
    <w:rsid w:val="00CE5DC1"/>
    <w:rsid w:val="00CE5E7D"/>
    <w:rsid w:val="00CE60FC"/>
    <w:rsid w:val="00CE61BF"/>
    <w:rsid w:val="00CE6862"/>
    <w:rsid w:val="00CE6994"/>
    <w:rsid w:val="00CE6A93"/>
    <w:rsid w:val="00CE6C13"/>
    <w:rsid w:val="00CE6C28"/>
    <w:rsid w:val="00CE6F9C"/>
    <w:rsid w:val="00CE700C"/>
    <w:rsid w:val="00CE7676"/>
    <w:rsid w:val="00CE76A7"/>
    <w:rsid w:val="00CE76C4"/>
    <w:rsid w:val="00CE76DC"/>
    <w:rsid w:val="00CE79A5"/>
    <w:rsid w:val="00CE79B0"/>
    <w:rsid w:val="00CF018F"/>
    <w:rsid w:val="00CF021C"/>
    <w:rsid w:val="00CF07AB"/>
    <w:rsid w:val="00CF07DB"/>
    <w:rsid w:val="00CF07FB"/>
    <w:rsid w:val="00CF08BD"/>
    <w:rsid w:val="00CF0C33"/>
    <w:rsid w:val="00CF0E29"/>
    <w:rsid w:val="00CF0EE6"/>
    <w:rsid w:val="00CF0FA8"/>
    <w:rsid w:val="00CF0FF0"/>
    <w:rsid w:val="00CF111C"/>
    <w:rsid w:val="00CF1123"/>
    <w:rsid w:val="00CF1146"/>
    <w:rsid w:val="00CF115D"/>
    <w:rsid w:val="00CF11F9"/>
    <w:rsid w:val="00CF136B"/>
    <w:rsid w:val="00CF139A"/>
    <w:rsid w:val="00CF13E0"/>
    <w:rsid w:val="00CF1620"/>
    <w:rsid w:val="00CF162D"/>
    <w:rsid w:val="00CF1937"/>
    <w:rsid w:val="00CF1CB0"/>
    <w:rsid w:val="00CF2123"/>
    <w:rsid w:val="00CF2F81"/>
    <w:rsid w:val="00CF3010"/>
    <w:rsid w:val="00CF3499"/>
    <w:rsid w:val="00CF350C"/>
    <w:rsid w:val="00CF351F"/>
    <w:rsid w:val="00CF3603"/>
    <w:rsid w:val="00CF36CE"/>
    <w:rsid w:val="00CF371A"/>
    <w:rsid w:val="00CF37A1"/>
    <w:rsid w:val="00CF37AA"/>
    <w:rsid w:val="00CF39AD"/>
    <w:rsid w:val="00CF3CD1"/>
    <w:rsid w:val="00CF442B"/>
    <w:rsid w:val="00CF4641"/>
    <w:rsid w:val="00CF4985"/>
    <w:rsid w:val="00CF4F07"/>
    <w:rsid w:val="00CF4F73"/>
    <w:rsid w:val="00CF5379"/>
    <w:rsid w:val="00CF5616"/>
    <w:rsid w:val="00CF571F"/>
    <w:rsid w:val="00CF59E7"/>
    <w:rsid w:val="00CF5C47"/>
    <w:rsid w:val="00CF5D40"/>
    <w:rsid w:val="00CF5EF6"/>
    <w:rsid w:val="00CF5FCE"/>
    <w:rsid w:val="00CF60AF"/>
    <w:rsid w:val="00CF6AEE"/>
    <w:rsid w:val="00CF6DD4"/>
    <w:rsid w:val="00CF6F49"/>
    <w:rsid w:val="00CF7071"/>
    <w:rsid w:val="00CF7376"/>
    <w:rsid w:val="00CF7442"/>
    <w:rsid w:val="00CF785C"/>
    <w:rsid w:val="00CF78D4"/>
    <w:rsid w:val="00CF7E82"/>
    <w:rsid w:val="00CF7FA8"/>
    <w:rsid w:val="00D0019C"/>
    <w:rsid w:val="00D002ED"/>
    <w:rsid w:val="00D007E7"/>
    <w:rsid w:val="00D00907"/>
    <w:rsid w:val="00D01261"/>
    <w:rsid w:val="00D01362"/>
    <w:rsid w:val="00D015D5"/>
    <w:rsid w:val="00D01653"/>
    <w:rsid w:val="00D01667"/>
    <w:rsid w:val="00D0172B"/>
    <w:rsid w:val="00D0187B"/>
    <w:rsid w:val="00D01923"/>
    <w:rsid w:val="00D01B7A"/>
    <w:rsid w:val="00D01D5A"/>
    <w:rsid w:val="00D01D96"/>
    <w:rsid w:val="00D021CB"/>
    <w:rsid w:val="00D021EC"/>
    <w:rsid w:val="00D02331"/>
    <w:rsid w:val="00D0261C"/>
    <w:rsid w:val="00D0262A"/>
    <w:rsid w:val="00D026C2"/>
    <w:rsid w:val="00D0277B"/>
    <w:rsid w:val="00D0278F"/>
    <w:rsid w:val="00D0283A"/>
    <w:rsid w:val="00D02E19"/>
    <w:rsid w:val="00D02EF2"/>
    <w:rsid w:val="00D032B4"/>
    <w:rsid w:val="00D03416"/>
    <w:rsid w:val="00D03930"/>
    <w:rsid w:val="00D039BF"/>
    <w:rsid w:val="00D03B81"/>
    <w:rsid w:val="00D03CB4"/>
    <w:rsid w:val="00D03FA6"/>
    <w:rsid w:val="00D04303"/>
    <w:rsid w:val="00D04441"/>
    <w:rsid w:val="00D046C4"/>
    <w:rsid w:val="00D046D3"/>
    <w:rsid w:val="00D04C5E"/>
    <w:rsid w:val="00D04E0D"/>
    <w:rsid w:val="00D04E55"/>
    <w:rsid w:val="00D0510F"/>
    <w:rsid w:val="00D052E2"/>
    <w:rsid w:val="00D053C7"/>
    <w:rsid w:val="00D0550D"/>
    <w:rsid w:val="00D057F3"/>
    <w:rsid w:val="00D059B0"/>
    <w:rsid w:val="00D05AAF"/>
    <w:rsid w:val="00D05C3F"/>
    <w:rsid w:val="00D05DD6"/>
    <w:rsid w:val="00D05F9F"/>
    <w:rsid w:val="00D06562"/>
    <w:rsid w:val="00D065E1"/>
    <w:rsid w:val="00D06807"/>
    <w:rsid w:val="00D06AA9"/>
    <w:rsid w:val="00D06D55"/>
    <w:rsid w:val="00D06D5F"/>
    <w:rsid w:val="00D06FBA"/>
    <w:rsid w:val="00D07603"/>
    <w:rsid w:val="00D077C2"/>
    <w:rsid w:val="00D07A2B"/>
    <w:rsid w:val="00D07C96"/>
    <w:rsid w:val="00D07D18"/>
    <w:rsid w:val="00D07E0D"/>
    <w:rsid w:val="00D07FC3"/>
    <w:rsid w:val="00D1008C"/>
    <w:rsid w:val="00D105BA"/>
    <w:rsid w:val="00D10659"/>
    <w:rsid w:val="00D108D2"/>
    <w:rsid w:val="00D10F46"/>
    <w:rsid w:val="00D113F9"/>
    <w:rsid w:val="00D11537"/>
    <w:rsid w:val="00D115C8"/>
    <w:rsid w:val="00D117E4"/>
    <w:rsid w:val="00D118FA"/>
    <w:rsid w:val="00D11B38"/>
    <w:rsid w:val="00D11FCD"/>
    <w:rsid w:val="00D12023"/>
    <w:rsid w:val="00D121CC"/>
    <w:rsid w:val="00D12275"/>
    <w:rsid w:val="00D123F7"/>
    <w:rsid w:val="00D1247A"/>
    <w:rsid w:val="00D12663"/>
    <w:rsid w:val="00D12CAE"/>
    <w:rsid w:val="00D12E1C"/>
    <w:rsid w:val="00D132D4"/>
    <w:rsid w:val="00D13685"/>
    <w:rsid w:val="00D1376F"/>
    <w:rsid w:val="00D1383B"/>
    <w:rsid w:val="00D13B6A"/>
    <w:rsid w:val="00D13BF2"/>
    <w:rsid w:val="00D13E9D"/>
    <w:rsid w:val="00D140A6"/>
    <w:rsid w:val="00D14263"/>
    <w:rsid w:val="00D14435"/>
    <w:rsid w:val="00D14685"/>
    <w:rsid w:val="00D14779"/>
    <w:rsid w:val="00D147BD"/>
    <w:rsid w:val="00D147C5"/>
    <w:rsid w:val="00D14AC2"/>
    <w:rsid w:val="00D14BF7"/>
    <w:rsid w:val="00D14EA7"/>
    <w:rsid w:val="00D1506A"/>
    <w:rsid w:val="00D152A5"/>
    <w:rsid w:val="00D15847"/>
    <w:rsid w:val="00D15ABC"/>
    <w:rsid w:val="00D15B0E"/>
    <w:rsid w:val="00D15E18"/>
    <w:rsid w:val="00D15FF6"/>
    <w:rsid w:val="00D1602F"/>
    <w:rsid w:val="00D160D6"/>
    <w:rsid w:val="00D1643C"/>
    <w:rsid w:val="00D16591"/>
    <w:rsid w:val="00D16A15"/>
    <w:rsid w:val="00D16AD3"/>
    <w:rsid w:val="00D16AF7"/>
    <w:rsid w:val="00D16C8E"/>
    <w:rsid w:val="00D16CA1"/>
    <w:rsid w:val="00D176F8"/>
    <w:rsid w:val="00D17796"/>
    <w:rsid w:val="00D17928"/>
    <w:rsid w:val="00D17D33"/>
    <w:rsid w:val="00D17E26"/>
    <w:rsid w:val="00D20A29"/>
    <w:rsid w:val="00D20BC5"/>
    <w:rsid w:val="00D20CB2"/>
    <w:rsid w:val="00D2132B"/>
    <w:rsid w:val="00D21352"/>
    <w:rsid w:val="00D216B2"/>
    <w:rsid w:val="00D2178D"/>
    <w:rsid w:val="00D21B05"/>
    <w:rsid w:val="00D21B96"/>
    <w:rsid w:val="00D22383"/>
    <w:rsid w:val="00D22738"/>
    <w:rsid w:val="00D22884"/>
    <w:rsid w:val="00D22955"/>
    <w:rsid w:val="00D22B15"/>
    <w:rsid w:val="00D22BCC"/>
    <w:rsid w:val="00D22C04"/>
    <w:rsid w:val="00D22D60"/>
    <w:rsid w:val="00D22E8F"/>
    <w:rsid w:val="00D22E92"/>
    <w:rsid w:val="00D22F46"/>
    <w:rsid w:val="00D23109"/>
    <w:rsid w:val="00D23590"/>
    <w:rsid w:val="00D235DB"/>
    <w:rsid w:val="00D2371E"/>
    <w:rsid w:val="00D2399F"/>
    <w:rsid w:val="00D23CAF"/>
    <w:rsid w:val="00D23FC0"/>
    <w:rsid w:val="00D24481"/>
    <w:rsid w:val="00D2489A"/>
    <w:rsid w:val="00D248EC"/>
    <w:rsid w:val="00D24D16"/>
    <w:rsid w:val="00D254B3"/>
    <w:rsid w:val="00D258BA"/>
    <w:rsid w:val="00D258BD"/>
    <w:rsid w:val="00D25B25"/>
    <w:rsid w:val="00D25CBA"/>
    <w:rsid w:val="00D25E7A"/>
    <w:rsid w:val="00D26265"/>
    <w:rsid w:val="00D262A5"/>
    <w:rsid w:val="00D26928"/>
    <w:rsid w:val="00D26990"/>
    <w:rsid w:val="00D26AB0"/>
    <w:rsid w:val="00D26E40"/>
    <w:rsid w:val="00D26FC3"/>
    <w:rsid w:val="00D2750E"/>
    <w:rsid w:val="00D27547"/>
    <w:rsid w:val="00D2758A"/>
    <w:rsid w:val="00D27842"/>
    <w:rsid w:val="00D2793F"/>
    <w:rsid w:val="00D27BA0"/>
    <w:rsid w:val="00D27BB9"/>
    <w:rsid w:val="00D27C1A"/>
    <w:rsid w:val="00D27C1F"/>
    <w:rsid w:val="00D30206"/>
    <w:rsid w:val="00D303E7"/>
    <w:rsid w:val="00D303F8"/>
    <w:rsid w:val="00D30C39"/>
    <w:rsid w:val="00D30CAE"/>
    <w:rsid w:val="00D30CBD"/>
    <w:rsid w:val="00D30EF4"/>
    <w:rsid w:val="00D30FD9"/>
    <w:rsid w:val="00D30FF2"/>
    <w:rsid w:val="00D312BA"/>
    <w:rsid w:val="00D31AA6"/>
    <w:rsid w:val="00D31AC7"/>
    <w:rsid w:val="00D31ACD"/>
    <w:rsid w:val="00D31BBD"/>
    <w:rsid w:val="00D31E76"/>
    <w:rsid w:val="00D31E99"/>
    <w:rsid w:val="00D31F18"/>
    <w:rsid w:val="00D31F20"/>
    <w:rsid w:val="00D31F25"/>
    <w:rsid w:val="00D320A3"/>
    <w:rsid w:val="00D32508"/>
    <w:rsid w:val="00D32B40"/>
    <w:rsid w:val="00D32D4B"/>
    <w:rsid w:val="00D32DDA"/>
    <w:rsid w:val="00D32F1E"/>
    <w:rsid w:val="00D331B7"/>
    <w:rsid w:val="00D3327A"/>
    <w:rsid w:val="00D33449"/>
    <w:rsid w:val="00D338F0"/>
    <w:rsid w:val="00D33D6E"/>
    <w:rsid w:val="00D33FA7"/>
    <w:rsid w:val="00D33FD5"/>
    <w:rsid w:val="00D34079"/>
    <w:rsid w:val="00D346A1"/>
    <w:rsid w:val="00D34A5A"/>
    <w:rsid w:val="00D34CD1"/>
    <w:rsid w:val="00D34EA7"/>
    <w:rsid w:val="00D350D1"/>
    <w:rsid w:val="00D3544B"/>
    <w:rsid w:val="00D3568D"/>
    <w:rsid w:val="00D356AF"/>
    <w:rsid w:val="00D35954"/>
    <w:rsid w:val="00D35997"/>
    <w:rsid w:val="00D359C4"/>
    <w:rsid w:val="00D35B69"/>
    <w:rsid w:val="00D3618D"/>
    <w:rsid w:val="00D361D8"/>
    <w:rsid w:val="00D368DA"/>
    <w:rsid w:val="00D369A4"/>
    <w:rsid w:val="00D36A93"/>
    <w:rsid w:val="00D36D30"/>
    <w:rsid w:val="00D36D47"/>
    <w:rsid w:val="00D36F2E"/>
    <w:rsid w:val="00D3704A"/>
    <w:rsid w:val="00D3708A"/>
    <w:rsid w:val="00D37123"/>
    <w:rsid w:val="00D3712E"/>
    <w:rsid w:val="00D371E1"/>
    <w:rsid w:val="00D37323"/>
    <w:rsid w:val="00D373B7"/>
    <w:rsid w:val="00D373B9"/>
    <w:rsid w:val="00D375D9"/>
    <w:rsid w:val="00D37648"/>
    <w:rsid w:val="00D37A45"/>
    <w:rsid w:val="00D40490"/>
    <w:rsid w:val="00D40CA3"/>
    <w:rsid w:val="00D40CF1"/>
    <w:rsid w:val="00D40D0E"/>
    <w:rsid w:val="00D40D17"/>
    <w:rsid w:val="00D40E4E"/>
    <w:rsid w:val="00D411F9"/>
    <w:rsid w:val="00D4126F"/>
    <w:rsid w:val="00D412B5"/>
    <w:rsid w:val="00D41417"/>
    <w:rsid w:val="00D41589"/>
    <w:rsid w:val="00D418F9"/>
    <w:rsid w:val="00D41952"/>
    <w:rsid w:val="00D41A3C"/>
    <w:rsid w:val="00D41B81"/>
    <w:rsid w:val="00D41E9F"/>
    <w:rsid w:val="00D41EE5"/>
    <w:rsid w:val="00D4214F"/>
    <w:rsid w:val="00D42389"/>
    <w:rsid w:val="00D42787"/>
    <w:rsid w:val="00D42FAF"/>
    <w:rsid w:val="00D4309D"/>
    <w:rsid w:val="00D43464"/>
    <w:rsid w:val="00D434C9"/>
    <w:rsid w:val="00D434F4"/>
    <w:rsid w:val="00D4364E"/>
    <w:rsid w:val="00D43CBF"/>
    <w:rsid w:val="00D43F5D"/>
    <w:rsid w:val="00D44087"/>
    <w:rsid w:val="00D44110"/>
    <w:rsid w:val="00D44262"/>
    <w:rsid w:val="00D4426E"/>
    <w:rsid w:val="00D44271"/>
    <w:rsid w:val="00D443AE"/>
    <w:rsid w:val="00D443C9"/>
    <w:rsid w:val="00D4494E"/>
    <w:rsid w:val="00D44B1F"/>
    <w:rsid w:val="00D44C26"/>
    <w:rsid w:val="00D44C50"/>
    <w:rsid w:val="00D44F5A"/>
    <w:rsid w:val="00D44FD6"/>
    <w:rsid w:val="00D45164"/>
    <w:rsid w:val="00D45235"/>
    <w:rsid w:val="00D45343"/>
    <w:rsid w:val="00D454D5"/>
    <w:rsid w:val="00D4574D"/>
    <w:rsid w:val="00D458C9"/>
    <w:rsid w:val="00D4594E"/>
    <w:rsid w:val="00D45C23"/>
    <w:rsid w:val="00D460C6"/>
    <w:rsid w:val="00D46108"/>
    <w:rsid w:val="00D46138"/>
    <w:rsid w:val="00D4616E"/>
    <w:rsid w:val="00D46506"/>
    <w:rsid w:val="00D465FE"/>
    <w:rsid w:val="00D46AF4"/>
    <w:rsid w:val="00D46CBF"/>
    <w:rsid w:val="00D46DE6"/>
    <w:rsid w:val="00D46E63"/>
    <w:rsid w:val="00D4714C"/>
    <w:rsid w:val="00D4749D"/>
    <w:rsid w:val="00D47585"/>
    <w:rsid w:val="00D477C3"/>
    <w:rsid w:val="00D479A6"/>
    <w:rsid w:val="00D47ABE"/>
    <w:rsid w:val="00D47BDC"/>
    <w:rsid w:val="00D47E95"/>
    <w:rsid w:val="00D47E9F"/>
    <w:rsid w:val="00D500CA"/>
    <w:rsid w:val="00D503ED"/>
    <w:rsid w:val="00D50562"/>
    <w:rsid w:val="00D50932"/>
    <w:rsid w:val="00D50AB1"/>
    <w:rsid w:val="00D50AF5"/>
    <w:rsid w:val="00D50D08"/>
    <w:rsid w:val="00D515D6"/>
    <w:rsid w:val="00D519AD"/>
    <w:rsid w:val="00D51B35"/>
    <w:rsid w:val="00D520B0"/>
    <w:rsid w:val="00D52260"/>
    <w:rsid w:val="00D5228B"/>
    <w:rsid w:val="00D5231A"/>
    <w:rsid w:val="00D527D2"/>
    <w:rsid w:val="00D52BAC"/>
    <w:rsid w:val="00D52FC5"/>
    <w:rsid w:val="00D530BF"/>
    <w:rsid w:val="00D53432"/>
    <w:rsid w:val="00D53687"/>
    <w:rsid w:val="00D53757"/>
    <w:rsid w:val="00D5389E"/>
    <w:rsid w:val="00D53C17"/>
    <w:rsid w:val="00D53EF8"/>
    <w:rsid w:val="00D547AF"/>
    <w:rsid w:val="00D54808"/>
    <w:rsid w:val="00D54B0D"/>
    <w:rsid w:val="00D54CE4"/>
    <w:rsid w:val="00D54ED7"/>
    <w:rsid w:val="00D550BE"/>
    <w:rsid w:val="00D55677"/>
    <w:rsid w:val="00D558D9"/>
    <w:rsid w:val="00D56045"/>
    <w:rsid w:val="00D5612F"/>
    <w:rsid w:val="00D5616E"/>
    <w:rsid w:val="00D561C2"/>
    <w:rsid w:val="00D5662F"/>
    <w:rsid w:val="00D56676"/>
    <w:rsid w:val="00D56837"/>
    <w:rsid w:val="00D56A40"/>
    <w:rsid w:val="00D56C31"/>
    <w:rsid w:val="00D56D0B"/>
    <w:rsid w:val="00D56E3B"/>
    <w:rsid w:val="00D56F08"/>
    <w:rsid w:val="00D57252"/>
    <w:rsid w:val="00D573C1"/>
    <w:rsid w:val="00D57AC1"/>
    <w:rsid w:val="00D57B35"/>
    <w:rsid w:val="00D57DA4"/>
    <w:rsid w:val="00D57FE4"/>
    <w:rsid w:val="00D600B1"/>
    <w:rsid w:val="00D602CA"/>
    <w:rsid w:val="00D60761"/>
    <w:rsid w:val="00D60B04"/>
    <w:rsid w:val="00D60BA0"/>
    <w:rsid w:val="00D60D2A"/>
    <w:rsid w:val="00D60E48"/>
    <w:rsid w:val="00D60F25"/>
    <w:rsid w:val="00D611C2"/>
    <w:rsid w:val="00D615E4"/>
    <w:rsid w:val="00D6167D"/>
    <w:rsid w:val="00D61853"/>
    <w:rsid w:val="00D618D1"/>
    <w:rsid w:val="00D619F5"/>
    <w:rsid w:val="00D61A9C"/>
    <w:rsid w:val="00D62283"/>
    <w:rsid w:val="00D62426"/>
    <w:rsid w:val="00D625DD"/>
    <w:rsid w:val="00D6278D"/>
    <w:rsid w:val="00D6283B"/>
    <w:rsid w:val="00D629EF"/>
    <w:rsid w:val="00D62B20"/>
    <w:rsid w:val="00D633F2"/>
    <w:rsid w:val="00D638DC"/>
    <w:rsid w:val="00D638FA"/>
    <w:rsid w:val="00D63BD6"/>
    <w:rsid w:val="00D63CFA"/>
    <w:rsid w:val="00D63E67"/>
    <w:rsid w:val="00D63F34"/>
    <w:rsid w:val="00D640A2"/>
    <w:rsid w:val="00D64140"/>
    <w:rsid w:val="00D643DC"/>
    <w:rsid w:val="00D64635"/>
    <w:rsid w:val="00D647C0"/>
    <w:rsid w:val="00D649A7"/>
    <w:rsid w:val="00D64CEB"/>
    <w:rsid w:val="00D64E71"/>
    <w:rsid w:val="00D65188"/>
    <w:rsid w:val="00D653BA"/>
    <w:rsid w:val="00D6542A"/>
    <w:rsid w:val="00D655A2"/>
    <w:rsid w:val="00D655D5"/>
    <w:rsid w:val="00D6561F"/>
    <w:rsid w:val="00D6567B"/>
    <w:rsid w:val="00D656B2"/>
    <w:rsid w:val="00D657ED"/>
    <w:rsid w:val="00D6580B"/>
    <w:rsid w:val="00D65ED5"/>
    <w:rsid w:val="00D65EE2"/>
    <w:rsid w:val="00D6601B"/>
    <w:rsid w:val="00D6608B"/>
    <w:rsid w:val="00D66250"/>
    <w:rsid w:val="00D662AC"/>
    <w:rsid w:val="00D6660E"/>
    <w:rsid w:val="00D66679"/>
    <w:rsid w:val="00D6687A"/>
    <w:rsid w:val="00D668ED"/>
    <w:rsid w:val="00D66A98"/>
    <w:rsid w:val="00D66AAB"/>
    <w:rsid w:val="00D66ADD"/>
    <w:rsid w:val="00D66C2F"/>
    <w:rsid w:val="00D66FEE"/>
    <w:rsid w:val="00D6717C"/>
    <w:rsid w:val="00D67281"/>
    <w:rsid w:val="00D674B7"/>
    <w:rsid w:val="00D67534"/>
    <w:rsid w:val="00D67850"/>
    <w:rsid w:val="00D67A09"/>
    <w:rsid w:val="00D67E84"/>
    <w:rsid w:val="00D705C0"/>
    <w:rsid w:val="00D70ACD"/>
    <w:rsid w:val="00D70CD9"/>
    <w:rsid w:val="00D7103C"/>
    <w:rsid w:val="00D71352"/>
    <w:rsid w:val="00D71952"/>
    <w:rsid w:val="00D71A89"/>
    <w:rsid w:val="00D71C7D"/>
    <w:rsid w:val="00D71CDA"/>
    <w:rsid w:val="00D71EB1"/>
    <w:rsid w:val="00D722DF"/>
    <w:rsid w:val="00D7231C"/>
    <w:rsid w:val="00D7248B"/>
    <w:rsid w:val="00D72512"/>
    <w:rsid w:val="00D72588"/>
    <w:rsid w:val="00D7262F"/>
    <w:rsid w:val="00D7287C"/>
    <w:rsid w:val="00D72988"/>
    <w:rsid w:val="00D72ADE"/>
    <w:rsid w:val="00D72AF5"/>
    <w:rsid w:val="00D72D02"/>
    <w:rsid w:val="00D72E8A"/>
    <w:rsid w:val="00D732A7"/>
    <w:rsid w:val="00D73426"/>
    <w:rsid w:val="00D737D6"/>
    <w:rsid w:val="00D73BB5"/>
    <w:rsid w:val="00D74716"/>
    <w:rsid w:val="00D74739"/>
    <w:rsid w:val="00D7479B"/>
    <w:rsid w:val="00D74805"/>
    <w:rsid w:val="00D74AC5"/>
    <w:rsid w:val="00D74B3B"/>
    <w:rsid w:val="00D74BD7"/>
    <w:rsid w:val="00D74D50"/>
    <w:rsid w:val="00D74EB8"/>
    <w:rsid w:val="00D75462"/>
    <w:rsid w:val="00D7546A"/>
    <w:rsid w:val="00D75476"/>
    <w:rsid w:val="00D756EE"/>
    <w:rsid w:val="00D758E8"/>
    <w:rsid w:val="00D7595E"/>
    <w:rsid w:val="00D75960"/>
    <w:rsid w:val="00D75D92"/>
    <w:rsid w:val="00D760BD"/>
    <w:rsid w:val="00D7612D"/>
    <w:rsid w:val="00D76168"/>
    <w:rsid w:val="00D76172"/>
    <w:rsid w:val="00D761FA"/>
    <w:rsid w:val="00D76216"/>
    <w:rsid w:val="00D76236"/>
    <w:rsid w:val="00D7638D"/>
    <w:rsid w:val="00D76558"/>
    <w:rsid w:val="00D769CD"/>
    <w:rsid w:val="00D76C07"/>
    <w:rsid w:val="00D76F75"/>
    <w:rsid w:val="00D771DA"/>
    <w:rsid w:val="00D772C4"/>
    <w:rsid w:val="00D7730A"/>
    <w:rsid w:val="00D77584"/>
    <w:rsid w:val="00D777AE"/>
    <w:rsid w:val="00D77A47"/>
    <w:rsid w:val="00D77A77"/>
    <w:rsid w:val="00D77B93"/>
    <w:rsid w:val="00D77BA3"/>
    <w:rsid w:val="00D77C38"/>
    <w:rsid w:val="00D77DA0"/>
    <w:rsid w:val="00D77DAC"/>
    <w:rsid w:val="00D8022A"/>
    <w:rsid w:val="00D80417"/>
    <w:rsid w:val="00D804AF"/>
    <w:rsid w:val="00D80AB1"/>
    <w:rsid w:val="00D80B35"/>
    <w:rsid w:val="00D80CD8"/>
    <w:rsid w:val="00D8179A"/>
    <w:rsid w:val="00D81AC4"/>
    <w:rsid w:val="00D81AD8"/>
    <w:rsid w:val="00D81BD0"/>
    <w:rsid w:val="00D81DA6"/>
    <w:rsid w:val="00D81E2F"/>
    <w:rsid w:val="00D82933"/>
    <w:rsid w:val="00D82981"/>
    <w:rsid w:val="00D82AFA"/>
    <w:rsid w:val="00D82DAA"/>
    <w:rsid w:val="00D8306B"/>
    <w:rsid w:val="00D830F6"/>
    <w:rsid w:val="00D83657"/>
    <w:rsid w:val="00D839FD"/>
    <w:rsid w:val="00D83C6D"/>
    <w:rsid w:val="00D83C99"/>
    <w:rsid w:val="00D84370"/>
    <w:rsid w:val="00D84806"/>
    <w:rsid w:val="00D84B61"/>
    <w:rsid w:val="00D84B86"/>
    <w:rsid w:val="00D84BCC"/>
    <w:rsid w:val="00D84EBA"/>
    <w:rsid w:val="00D84EC3"/>
    <w:rsid w:val="00D84FDE"/>
    <w:rsid w:val="00D850C0"/>
    <w:rsid w:val="00D85181"/>
    <w:rsid w:val="00D854C0"/>
    <w:rsid w:val="00D854C1"/>
    <w:rsid w:val="00D85555"/>
    <w:rsid w:val="00D8572D"/>
    <w:rsid w:val="00D85874"/>
    <w:rsid w:val="00D858F7"/>
    <w:rsid w:val="00D859D9"/>
    <w:rsid w:val="00D85A3C"/>
    <w:rsid w:val="00D85C00"/>
    <w:rsid w:val="00D85C48"/>
    <w:rsid w:val="00D85F2C"/>
    <w:rsid w:val="00D8609B"/>
    <w:rsid w:val="00D86324"/>
    <w:rsid w:val="00D863A5"/>
    <w:rsid w:val="00D866EF"/>
    <w:rsid w:val="00D8695F"/>
    <w:rsid w:val="00D869DD"/>
    <w:rsid w:val="00D869DE"/>
    <w:rsid w:val="00D86BE1"/>
    <w:rsid w:val="00D87000"/>
    <w:rsid w:val="00D8729A"/>
    <w:rsid w:val="00D872CA"/>
    <w:rsid w:val="00D8751D"/>
    <w:rsid w:val="00D87F60"/>
    <w:rsid w:val="00D90007"/>
    <w:rsid w:val="00D9013B"/>
    <w:rsid w:val="00D904DF"/>
    <w:rsid w:val="00D9057B"/>
    <w:rsid w:val="00D91316"/>
    <w:rsid w:val="00D91BD8"/>
    <w:rsid w:val="00D91C96"/>
    <w:rsid w:val="00D91F9A"/>
    <w:rsid w:val="00D9230C"/>
    <w:rsid w:val="00D92385"/>
    <w:rsid w:val="00D92466"/>
    <w:rsid w:val="00D9294B"/>
    <w:rsid w:val="00D92A34"/>
    <w:rsid w:val="00D92C22"/>
    <w:rsid w:val="00D92C50"/>
    <w:rsid w:val="00D92F07"/>
    <w:rsid w:val="00D930FE"/>
    <w:rsid w:val="00D932B7"/>
    <w:rsid w:val="00D93496"/>
    <w:rsid w:val="00D934B2"/>
    <w:rsid w:val="00D934CF"/>
    <w:rsid w:val="00D93699"/>
    <w:rsid w:val="00D93AD1"/>
    <w:rsid w:val="00D93C99"/>
    <w:rsid w:val="00D93D46"/>
    <w:rsid w:val="00D93DEF"/>
    <w:rsid w:val="00D93FD2"/>
    <w:rsid w:val="00D9409A"/>
    <w:rsid w:val="00D94106"/>
    <w:rsid w:val="00D94223"/>
    <w:rsid w:val="00D947C6"/>
    <w:rsid w:val="00D94ACB"/>
    <w:rsid w:val="00D94AE2"/>
    <w:rsid w:val="00D94BA1"/>
    <w:rsid w:val="00D94DF7"/>
    <w:rsid w:val="00D94E75"/>
    <w:rsid w:val="00D951C2"/>
    <w:rsid w:val="00D95384"/>
    <w:rsid w:val="00D95B4C"/>
    <w:rsid w:val="00D96189"/>
    <w:rsid w:val="00D9658B"/>
    <w:rsid w:val="00D966FE"/>
    <w:rsid w:val="00D96804"/>
    <w:rsid w:val="00D96ACD"/>
    <w:rsid w:val="00D96B53"/>
    <w:rsid w:val="00D96BCB"/>
    <w:rsid w:val="00D971DD"/>
    <w:rsid w:val="00D9752F"/>
    <w:rsid w:val="00D979EC"/>
    <w:rsid w:val="00D97A62"/>
    <w:rsid w:val="00D97CFF"/>
    <w:rsid w:val="00D97EF0"/>
    <w:rsid w:val="00DA0323"/>
    <w:rsid w:val="00DA0636"/>
    <w:rsid w:val="00DA0814"/>
    <w:rsid w:val="00DA0A62"/>
    <w:rsid w:val="00DA0CE6"/>
    <w:rsid w:val="00DA0E5C"/>
    <w:rsid w:val="00DA0F0D"/>
    <w:rsid w:val="00DA1725"/>
    <w:rsid w:val="00DA1C1D"/>
    <w:rsid w:val="00DA1F83"/>
    <w:rsid w:val="00DA2210"/>
    <w:rsid w:val="00DA274D"/>
    <w:rsid w:val="00DA28B9"/>
    <w:rsid w:val="00DA2A43"/>
    <w:rsid w:val="00DA2D85"/>
    <w:rsid w:val="00DA2FE5"/>
    <w:rsid w:val="00DA3031"/>
    <w:rsid w:val="00DA30DF"/>
    <w:rsid w:val="00DA3202"/>
    <w:rsid w:val="00DA33FA"/>
    <w:rsid w:val="00DA3666"/>
    <w:rsid w:val="00DA378A"/>
    <w:rsid w:val="00DA37E0"/>
    <w:rsid w:val="00DA3AC1"/>
    <w:rsid w:val="00DA3E9A"/>
    <w:rsid w:val="00DA40C7"/>
    <w:rsid w:val="00DA4162"/>
    <w:rsid w:val="00DA445B"/>
    <w:rsid w:val="00DA482E"/>
    <w:rsid w:val="00DA4932"/>
    <w:rsid w:val="00DA51C5"/>
    <w:rsid w:val="00DA5766"/>
    <w:rsid w:val="00DA5B92"/>
    <w:rsid w:val="00DA5D99"/>
    <w:rsid w:val="00DA5E5D"/>
    <w:rsid w:val="00DA5F23"/>
    <w:rsid w:val="00DA62EF"/>
    <w:rsid w:val="00DA6415"/>
    <w:rsid w:val="00DA6437"/>
    <w:rsid w:val="00DA646C"/>
    <w:rsid w:val="00DA64D3"/>
    <w:rsid w:val="00DA66C8"/>
    <w:rsid w:val="00DA6909"/>
    <w:rsid w:val="00DA6B1B"/>
    <w:rsid w:val="00DA6F73"/>
    <w:rsid w:val="00DA6FCF"/>
    <w:rsid w:val="00DA758D"/>
    <w:rsid w:val="00DA766A"/>
    <w:rsid w:val="00DA776D"/>
    <w:rsid w:val="00DA7C6A"/>
    <w:rsid w:val="00DA7E79"/>
    <w:rsid w:val="00DB0068"/>
    <w:rsid w:val="00DB02BD"/>
    <w:rsid w:val="00DB056F"/>
    <w:rsid w:val="00DB0AA7"/>
    <w:rsid w:val="00DB0AD1"/>
    <w:rsid w:val="00DB0D7C"/>
    <w:rsid w:val="00DB0E3D"/>
    <w:rsid w:val="00DB12C0"/>
    <w:rsid w:val="00DB1755"/>
    <w:rsid w:val="00DB19C8"/>
    <w:rsid w:val="00DB1A00"/>
    <w:rsid w:val="00DB1E7D"/>
    <w:rsid w:val="00DB20B5"/>
    <w:rsid w:val="00DB20EF"/>
    <w:rsid w:val="00DB2262"/>
    <w:rsid w:val="00DB256F"/>
    <w:rsid w:val="00DB259F"/>
    <w:rsid w:val="00DB25F2"/>
    <w:rsid w:val="00DB280F"/>
    <w:rsid w:val="00DB2944"/>
    <w:rsid w:val="00DB31A3"/>
    <w:rsid w:val="00DB33DC"/>
    <w:rsid w:val="00DB3430"/>
    <w:rsid w:val="00DB3521"/>
    <w:rsid w:val="00DB35B0"/>
    <w:rsid w:val="00DB376E"/>
    <w:rsid w:val="00DB3854"/>
    <w:rsid w:val="00DB3E0F"/>
    <w:rsid w:val="00DB3EAB"/>
    <w:rsid w:val="00DB3F23"/>
    <w:rsid w:val="00DB405A"/>
    <w:rsid w:val="00DB418D"/>
    <w:rsid w:val="00DB4356"/>
    <w:rsid w:val="00DB45F2"/>
    <w:rsid w:val="00DB467A"/>
    <w:rsid w:val="00DB4851"/>
    <w:rsid w:val="00DB48B9"/>
    <w:rsid w:val="00DB4A37"/>
    <w:rsid w:val="00DB4A41"/>
    <w:rsid w:val="00DB4E40"/>
    <w:rsid w:val="00DB503E"/>
    <w:rsid w:val="00DB5434"/>
    <w:rsid w:val="00DB550E"/>
    <w:rsid w:val="00DB5633"/>
    <w:rsid w:val="00DB576E"/>
    <w:rsid w:val="00DB5B76"/>
    <w:rsid w:val="00DB5C2E"/>
    <w:rsid w:val="00DB60D0"/>
    <w:rsid w:val="00DB60D3"/>
    <w:rsid w:val="00DB60EF"/>
    <w:rsid w:val="00DB611C"/>
    <w:rsid w:val="00DB61D9"/>
    <w:rsid w:val="00DB6226"/>
    <w:rsid w:val="00DB6941"/>
    <w:rsid w:val="00DB69E8"/>
    <w:rsid w:val="00DB6D7E"/>
    <w:rsid w:val="00DB6DEE"/>
    <w:rsid w:val="00DB6E14"/>
    <w:rsid w:val="00DB6F7C"/>
    <w:rsid w:val="00DB74F5"/>
    <w:rsid w:val="00DB76C1"/>
    <w:rsid w:val="00DB77A1"/>
    <w:rsid w:val="00DB79EA"/>
    <w:rsid w:val="00DB7A16"/>
    <w:rsid w:val="00DB7A61"/>
    <w:rsid w:val="00DB7AA3"/>
    <w:rsid w:val="00DB7AC3"/>
    <w:rsid w:val="00DB7AFB"/>
    <w:rsid w:val="00DB7C0F"/>
    <w:rsid w:val="00DB7C38"/>
    <w:rsid w:val="00DB7E50"/>
    <w:rsid w:val="00DB7FEB"/>
    <w:rsid w:val="00DC0190"/>
    <w:rsid w:val="00DC063C"/>
    <w:rsid w:val="00DC081E"/>
    <w:rsid w:val="00DC09F4"/>
    <w:rsid w:val="00DC0C2C"/>
    <w:rsid w:val="00DC0F75"/>
    <w:rsid w:val="00DC104E"/>
    <w:rsid w:val="00DC1330"/>
    <w:rsid w:val="00DC15C6"/>
    <w:rsid w:val="00DC16CA"/>
    <w:rsid w:val="00DC18C7"/>
    <w:rsid w:val="00DC18C9"/>
    <w:rsid w:val="00DC190C"/>
    <w:rsid w:val="00DC1968"/>
    <w:rsid w:val="00DC1BC6"/>
    <w:rsid w:val="00DC1C47"/>
    <w:rsid w:val="00DC1DD3"/>
    <w:rsid w:val="00DC1E3B"/>
    <w:rsid w:val="00DC225C"/>
    <w:rsid w:val="00DC226D"/>
    <w:rsid w:val="00DC24F3"/>
    <w:rsid w:val="00DC268F"/>
    <w:rsid w:val="00DC288E"/>
    <w:rsid w:val="00DC28B2"/>
    <w:rsid w:val="00DC2AD2"/>
    <w:rsid w:val="00DC2DD1"/>
    <w:rsid w:val="00DC343A"/>
    <w:rsid w:val="00DC383B"/>
    <w:rsid w:val="00DC38F7"/>
    <w:rsid w:val="00DC3935"/>
    <w:rsid w:val="00DC3B10"/>
    <w:rsid w:val="00DC3F41"/>
    <w:rsid w:val="00DC4045"/>
    <w:rsid w:val="00DC4543"/>
    <w:rsid w:val="00DC4916"/>
    <w:rsid w:val="00DC4977"/>
    <w:rsid w:val="00DC4CC4"/>
    <w:rsid w:val="00DC50C4"/>
    <w:rsid w:val="00DC53E3"/>
    <w:rsid w:val="00DC59B2"/>
    <w:rsid w:val="00DC5DB5"/>
    <w:rsid w:val="00DC5E31"/>
    <w:rsid w:val="00DC6519"/>
    <w:rsid w:val="00DC6525"/>
    <w:rsid w:val="00DC659A"/>
    <w:rsid w:val="00DC6767"/>
    <w:rsid w:val="00DC696B"/>
    <w:rsid w:val="00DC6B7B"/>
    <w:rsid w:val="00DC6CEA"/>
    <w:rsid w:val="00DC6F5B"/>
    <w:rsid w:val="00DC70B3"/>
    <w:rsid w:val="00DC70EF"/>
    <w:rsid w:val="00DC72A1"/>
    <w:rsid w:val="00DC7749"/>
    <w:rsid w:val="00DC7CCF"/>
    <w:rsid w:val="00DD04BC"/>
    <w:rsid w:val="00DD0602"/>
    <w:rsid w:val="00DD067E"/>
    <w:rsid w:val="00DD0709"/>
    <w:rsid w:val="00DD08A4"/>
    <w:rsid w:val="00DD0A85"/>
    <w:rsid w:val="00DD0BA0"/>
    <w:rsid w:val="00DD0D38"/>
    <w:rsid w:val="00DD0DD6"/>
    <w:rsid w:val="00DD0E1D"/>
    <w:rsid w:val="00DD0F70"/>
    <w:rsid w:val="00DD15AC"/>
    <w:rsid w:val="00DD15BA"/>
    <w:rsid w:val="00DD17D6"/>
    <w:rsid w:val="00DD182D"/>
    <w:rsid w:val="00DD18B1"/>
    <w:rsid w:val="00DD1AD9"/>
    <w:rsid w:val="00DD1C83"/>
    <w:rsid w:val="00DD1F50"/>
    <w:rsid w:val="00DD22CA"/>
    <w:rsid w:val="00DD240C"/>
    <w:rsid w:val="00DD242E"/>
    <w:rsid w:val="00DD25B2"/>
    <w:rsid w:val="00DD28F6"/>
    <w:rsid w:val="00DD29B9"/>
    <w:rsid w:val="00DD2A96"/>
    <w:rsid w:val="00DD30FD"/>
    <w:rsid w:val="00DD318F"/>
    <w:rsid w:val="00DD31F7"/>
    <w:rsid w:val="00DD3349"/>
    <w:rsid w:val="00DD344C"/>
    <w:rsid w:val="00DD34DE"/>
    <w:rsid w:val="00DD3836"/>
    <w:rsid w:val="00DD40D4"/>
    <w:rsid w:val="00DD4265"/>
    <w:rsid w:val="00DD42D0"/>
    <w:rsid w:val="00DD466C"/>
    <w:rsid w:val="00DD49A5"/>
    <w:rsid w:val="00DD4A0B"/>
    <w:rsid w:val="00DD4C55"/>
    <w:rsid w:val="00DD4D97"/>
    <w:rsid w:val="00DD4DD4"/>
    <w:rsid w:val="00DD4F80"/>
    <w:rsid w:val="00DD50BB"/>
    <w:rsid w:val="00DD512A"/>
    <w:rsid w:val="00DD5239"/>
    <w:rsid w:val="00DD5261"/>
    <w:rsid w:val="00DD5787"/>
    <w:rsid w:val="00DD57A0"/>
    <w:rsid w:val="00DD6507"/>
    <w:rsid w:val="00DD661F"/>
    <w:rsid w:val="00DD68B5"/>
    <w:rsid w:val="00DD72F0"/>
    <w:rsid w:val="00DD7300"/>
    <w:rsid w:val="00DD7973"/>
    <w:rsid w:val="00DD7A0A"/>
    <w:rsid w:val="00DD7A73"/>
    <w:rsid w:val="00DD7D81"/>
    <w:rsid w:val="00DE003A"/>
    <w:rsid w:val="00DE0147"/>
    <w:rsid w:val="00DE021A"/>
    <w:rsid w:val="00DE042D"/>
    <w:rsid w:val="00DE0693"/>
    <w:rsid w:val="00DE06C5"/>
    <w:rsid w:val="00DE0747"/>
    <w:rsid w:val="00DE0AC3"/>
    <w:rsid w:val="00DE0F8C"/>
    <w:rsid w:val="00DE1257"/>
    <w:rsid w:val="00DE125C"/>
    <w:rsid w:val="00DE1577"/>
    <w:rsid w:val="00DE1B46"/>
    <w:rsid w:val="00DE1E61"/>
    <w:rsid w:val="00DE203C"/>
    <w:rsid w:val="00DE218D"/>
    <w:rsid w:val="00DE238E"/>
    <w:rsid w:val="00DE27C3"/>
    <w:rsid w:val="00DE2BBB"/>
    <w:rsid w:val="00DE2C47"/>
    <w:rsid w:val="00DE2CCD"/>
    <w:rsid w:val="00DE2DE4"/>
    <w:rsid w:val="00DE3102"/>
    <w:rsid w:val="00DE3180"/>
    <w:rsid w:val="00DE31F2"/>
    <w:rsid w:val="00DE329A"/>
    <w:rsid w:val="00DE3EE5"/>
    <w:rsid w:val="00DE40DE"/>
    <w:rsid w:val="00DE4219"/>
    <w:rsid w:val="00DE438E"/>
    <w:rsid w:val="00DE4581"/>
    <w:rsid w:val="00DE479F"/>
    <w:rsid w:val="00DE484E"/>
    <w:rsid w:val="00DE4877"/>
    <w:rsid w:val="00DE4915"/>
    <w:rsid w:val="00DE4951"/>
    <w:rsid w:val="00DE4B7A"/>
    <w:rsid w:val="00DE4C5E"/>
    <w:rsid w:val="00DE4D06"/>
    <w:rsid w:val="00DE4D8D"/>
    <w:rsid w:val="00DE5449"/>
    <w:rsid w:val="00DE56B1"/>
    <w:rsid w:val="00DE5887"/>
    <w:rsid w:val="00DE5A4B"/>
    <w:rsid w:val="00DE5FC9"/>
    <w:rsid w:val="00DE609E"/>
    <w:rsid w:val="00DE64A8"/>
    <w:rsid w:val="00DE65AE"/>
    <w:rsid w:val="00DE6D8F"/>
    <w:rsid w:val="00DE6E4B"/>
    <w:rsid w:val="00DE7076"/>
    <w:rsid w:val="00DE72E8"/>
    <w:rsid w:val="00DE7370"/>
    <w:rsid w:val="00DE7646"/>
    <w:rsid w:val="00DE76F0"/>
    <w:rsid w:val="00DE7952"/>
    <w:rsid w:val="00DE7A21"/>
    <w:rsid w:val="00DE7A3D"/>
    <w:rsid w:val="00DE7D28"/>
    <w:rsid w:val="00DE7EC3"/>
    <w:rsid w:val="00DE7F91"/>
    <w:rsid w:val="00DF01FE"/>
    <w:rsid w:val="00DF0281"/>
    <w:rsid w:val="00DF040D"/>
    <w:rsid w:val="00DF09DA"/>
    <w:rsid w:val="00DF0A0C"/>
    <w:rsid w:val="00DF0BBF"/>
    <w:rsid w:val="00DF10FE"/>
    <w:rsid w:val="00DF1113"/>
    <w:rsid w:val="00DF1175"/>
    <w:rsid w:val="00DF155C"/>
    <w:rsid w:val="00DF15A6"/>
    <w:rsid w:val="00DF1808"/>
    <w:rsid w:val="00DF1A82"/>
    <w:rsid w:val="00DF1C37"/>
    <w:rsid w:val="00DF1EB2"/>
    <w:rsid w:val="00DF2091"/>
    <w:rsid w:val="00DF23DB"/>
    <w:rsid w:val="00DF248D"/>
    <w:rsid w:val="00DF2AE5"/>
    <w:rsid w:val="00DF2C9C"/>
    <w:rsid w:val="00DF2D26"/>
    <w:rsid w:val="00DF2FD2"/>
    <w:rsid w:val="00DF2FDD"/>
    <w:rsid w:val="00DF34F6"/>
    <w:rsid w:val="00DF35A8"/>
    <w:rsid w:val="00DF36AB"/>
    <w:rsid w:val="00DF37BF"/>
    <w:rsid w:val="00DF38A8"/>
    <w:rsid w:val="00DF3A57"/>
    <w:rsid w:val="00DF3CFB"/>
    <w:rsid w:val="00DF483E"/>
    <w:rsid w:val="00DF48F0"/>
    <w:rsid w:val="00DF4943"/>
    <w:rsid w:val="00DF49BA"/>
    <w:rsid w:val="00DF49DA"/>
    <w:rsid w:val="00DF4A2B"/>
    <w:rsid w:val="00DF4AF7"/>
    <w:rsid w:val="00DF546C"/>
    <w:rsid w:val="00DF585F"/>
    <w:rsid w:val="00DF5958"/>
    <w:rsid w:val="00DF598B"/>
    <w:rsid w:val="00DF5B0C"/>
    <w:rsid w:val="00DF5BB6"/>
    <w:rsid w:val="00DF609F"/>
    <w:rsid w:val="00DF6351"/>
    <w:rsid w:val="00DF6426"/>
    <w:rsid w:val="00DF6549"/>
    <w:rsid w:val="00DF7016"/>
    <w:rsid w:val="00DF7026"/>
    <w:rsid w:val="00DF74D7"/>
    <w:rsid w:val="00DF7707"/>
    <w:rsid w:val="00DF7970"/>
    <w:rsid w:val="00DF7A1E"/>
    <w:rsid w:val="00DF7C04"/>
    <w:rsid w:val="00DF7FE5"/>
    <w:rsid w:val="00E00024"/>
    <w:rsid w:val="00E000A3"/>
    <w:rsid w:val="00E00268"/>
    <w:rsid w:val="00E00411"/>
    <w:rsid w:val="00E00427"/>
    <w:rsid w:val="00E00D39"/>
    <w:rsid w:val="00E00F5D"/>
    <w:rsid w:val="00E00F89"/>
    <w:rsid w:val="00E0106C"/>
    <w:rsid w:val="00E0112D"/>
    <w:rsid w:val="00E011EF"/>
    <w:rsid w:val="00E01277"/>
    <w:rsid w:val="00E013E7"/>
    <w:rsid w:val="00E0173F"/>
    <w:rsid w:val="00E01945"/>
    <w:rsid w:val="00E01E97"/>
    <w:rsid w:val="00E02270"/>
    <w:rsid w:val="00E022DC"/>
    <w:rsid w:val="00E022F4"/>
    <w:rsid w:val="00E0232D"/>
    <w:rsid w:val="00E0279B"/>
    <w:rsid w:val="00E02A74"/>
    <w:rsid w:val="00E02B65"/>
    <w:rsid w:val="00E02C14"/>
    <w:rsid w:val="00E02D60"/>
    <w:rsid w:val="00E02D7C"/>
    <w:rsid w:val="00E02D88"/>
    <w:rsid w:val="00E02D9A"/>
    <w:rsid w:val="00E02DF3"/>
    <w:rsid w:val="00E0326C"/>
    <w:rsid w:val="00E0330C"/>
    <w:rsid w:val="00E033C0"/>
    <w:rsid w:val="00E0360E"/>
    <w:rsid w:val="00E03B34"/>
    <w:rsid w:val="00E03CCD"/>
    <w:rsid w:val="00E043C1"/>
    <w:rsid w:val="00E0456C"/>
    <w:rsid w:val="00E0487E"/>
    <w:rsid w:val="00E04A62"/>
    <w:rsid w:val="00E04D05"/>
    <w:rsid w:val="00E051AF"/>
    <w:rsid w:val="00E05215"/>
    <w:rsid w:val="00E05793"/>
    <w:rsid w:val="00E05E65"/>
    <w:rsid w:val="00E05F0F"/>
    <w:rsid w:val="00E0621E"/>
    <w:rsid w:val="00E06443"/>
    <w:rsid w:val="00E06ACC"/>
    <w:rsid w:val="00E0719A"/>
    <w:rsid w:val="00E074AE"/>
    <w:rsid w:val="00E076FA"/>
    <w:rsid w:val="00E076FC"/>
    <w:rsid w:val="00E07884"/>
    <w:rsid w:val="00E07947"/>
    <w:rsid w:val="00E07A93"/>
    <w:rsid w:val="00E07E7D"/>
    <w:rsid w:val="00E07F96"/>
    <w:rsid w:val="00E1035F"/>
    <w:rsid w:val="00E103EF"/>
    <w:rsid w:val="00E10E04"/>
    <w:rsid w:val="00E10FDC"/>
    <w:rsid w:val="00E11024"/>
    <w:rsid w:val="00E11A03"/>
    <w:rsid w:val="00E11A4A"/>
    <w:rsid w:val="00E11B41"/>
    <w:rsid w:val="00E11D19"/>
    <w:rsid w:val="00E11E69"/>
    <w:rsid w:val="00E12206"/>
    <w:rsid w:val="00E123A4"/>
    <w:rsid w:val="00E12763"/>
    <w:rsid w:val="00E128DA"/>
    <w:rsid w:val="00E12B1E"/>
    <w:rsid w:val="00E12BEF"/>
    <w:rsid w:val="00E12DC3"/>
    <w:rsid w:val="00E13086"/>
    <w:rsid w:val="00E13235"/>
    <w:rsid w:val="00E13394"/>
    <w:rsid w:val="00E133C1"/>
    <w:rsid w:val="00E133F7"/>
    <w:rsid w:val="00E1341F"/>
    <w:rsid w:val="00E136C7"/>
    <w:rsid w:val="00E137D2"/>
    <w:rsid w:val="00E138BF"/>
    <w:rsid w:val="00E13CC6"/>
    <w:rsid w:val="00E13D5F"/>
    <w:rsid w:val="00E14449"/>
    <w:rsid w:val="00E144CA"/>
    <w:rsid w:val="00E14C87"/>
    <w:rsid w:val="00E1510F"/>
    <w:rsid w:val="00E151CD"/>
    <w:rsid w:val="00E15355"/>
    <w:rsid w:val="00E153BE"/>
    <w:rsid w:val="00E15BC7"/>
    <w:rsid w:val="00E15FDE"/>
    <w:rsid w:val="00E16043"/>
    <w:rsid w:val="00E1620E"/>
    <w:rsid w:val="00E165B1"/>
    <w:rsid w:val="00E1673F"/>
    <w:rsid w:val="00E168AF"/>
    <w:rsid w:val="00E168BE"/>
    <w:rsid w:val="00E16977"/>
    <w:rsid w:val="00E169BB"/>
    <w:rsid w:val="00E16CD7"/>
    <w:rsid w:val="00E172F5"/>
    <w:rsid w:val="00E17638"/>
    <w:rsid w:val="00E17DC5"/>
    <w:rsid w:val="00E208C3"/>
    <w:rsid w:val="00E20C2B"/>
    <w:rsid w:val="00E21060"/>
    <w:rsid w:val="00E2114B"/>
    <w:rsid w:val="00E213D5"/>
    <w:rsid w:val="00E2145F"/>
    <w:rsid w:val="00E21CA4"/>
    <w:rsid w:val="00E21CD7"/>
    <w:rsid w:val="00E220D8"/>
    <w:rsid w:val="00E222C7"/>
    <w:rsid w:val="00E223B1"/>
    <w:rsid w:val="00E223E8"/>
    <w:rsid w:val="00E2268F"/>
    <w:rsid w:val="00E22756"/>
    <w:rsid w:val="00E22A0B"/>
    <w:rsid w:val="00E22BA2"/>
    <w:rsid w:val="00E22C25"/>
    <w:rsid w:val="00E22D6F"/>
    <w:rsid w:val="00E22EB9"/>
    <w:rsid w:val="00E22EE0"/>
    <w:rsid w:val="00E2304A"/>
    <w:rsid w:val="00E23438"/>
    <w:rsid w:val="00E23885"/>
    <w:rsid w:val="00E23987"/>
    <w:rsid w:val="00E23A92"/>
    <w:rsid w:val="00E23B4B"/>
    <w:rsid w:val="00E23E0E"/>
    <w:rsid w:val="00E23F4C"/>
    <w:rsid w:val="00E241DF"/>
    <w:rsid w:val="00E24326"/>
    <w:rsid w:val="00E24359"/>
    <w:rsid w:val="00E24473"/>
    <w:rsid w:val="00E24564"/>
    <w:rsid w:val="00E2468B"/>
    <w:rsid w:val="00E2474A"/>
    <w:rsid w:val="00E24AFE"/>
    <w:rsid w:val="00E24C27"/>
    <w:rsid w:val="00E24C63"/>
    <w:rsid w:val="00E24EF1"/>
    <w:rsid w:val="00E2528B"/>
    <w:rsid w:val="00E25343"/>
    <w:rsid w:val="00E257BD"/>
    <w:rsid w:val="00E25B6F"/>
    <w:rsid w:val="00E25E8D"/>
    <w:rsid w:val="00E25F08"/>
    <w:rsid w:val="00E25F51"/>
    <w:rsid w:val="00E2636E"/>
    <w:rsid w:val="00E26406"/>
    <w:rsid w:val="00E2651D"/>
    <w:rsid w:val="00E267BA"/>
    <w:rsid w:val="00E2731B"/>
    <w:rsid w:val="00E27785"/>
    <w:rsid w:val="00E27C0C"/>
    <w:rsid w:val="00E27D93"/>
    <w:rsid w:val="00E27DAC"/>
    <w:rsid w:val="00E27EBB"/>
    <w:rsid w:val="00E27EDF"/>
    <w:rsid w:val="00E27FA1"/>
    <w:rsid w:val="00E3020C"/>
    <w:rsid w:val="00E30246"/>
    <w:rsid w:val="00E30368"/>
    <w:rsid w:val="00E30513"/>
    <w:rsid w:val="00E305C1"/>
    <w:rsid w:val="00E30A33"/>
    <w:rsid w:val="00E30ACC"/>
    <w:rsid w:val="00E31012"/>
    <w:rsid w:val="00E312FD"/>
    <w:rsid w:val="00E31373"/>
    <w:rsid w:val="00E31946"/>
    <w:rsid w:val="00E31E20"/>
    <w:rsid w:val="00E320D8"/>
    <w:rsid w:val="00E3217B"/>
    <w:rsid w:val="00E323DC"/>
    <w:rsid w:val="00E32AB0"/>
    <w:rsid w:val="00E32C0A"/>
    <w:rsid w:val="00E32FB9"/>
    <w:rsid w:val="00E333CC"/>
    <w:rsid w:val="00E33542"/>
    <w:rsid w:val="00E33549"/>
    <w:rsid w:val="00E3365E"/>
    <w:rsid w:val="00E336B3"/>
    <w:rsid w:val="00E33844"/>
    <w:rsid w:val="00E3387E"/>
    <w:rsid w:val="00E33D11"/>
    <w:rsid w:val="00E33DA3"/>
    <w:rsid w:val="00E33F5D"/>
    <w:rsid w:val="00E34510"/>
    <w:rsid w:val="00E347F0"/>
    <w:rsid w:val="00E34D96"/>
    <w:rsid w:val="00E34DD1"/>
    <w:rsid w:val="00E34E91"/>
    <w:rsid w:val="00E34FB2"/>
    <w:rsid w:val="00E350FD"/>
    <w:rsid w:val="00E35321"/>
    <w:rsid w:val="00E35802"/>
    <w:rsid w:val="00E35D44"/>
    <w:rsid w:val="00E35F28"/>
    <w:rsid w:val="00E3620B"/>
    <w:rsid w:val="00E36627"/>
    <w:rsid w:val="00E36AAD"/>
    <w:rsid w:val="00E3715C"/>
    <w:rsid w:val="00E37362"/>
    <w:rsid w:val="00E374E3"/>
    <w:rsid w:val="00E377AA"/>
    <w:rsid w:val="00E37BBD"/>
    <w:rsid w:val="00E37E6E"/>
    <w:rsid w:val="00E37E73"/>
    <w:rsid w:val="00E40058"/>
    <w:rsid w:val="00E40223"/>
    <w:rsid w:val="00E40750"/>
    <w:rsid w:val="00E409F6"/>
    <w:rsid w:val="00E40EEB"/>
    <w:rsid w:val="00E4111E"/>
    <w:rsid w:val="00E41127"/>
    <w:rsid w:val="00E41641"/>
    <w:rsid w:val="00E41A09"/>
    <w:rsid w:val="00E41CB6"/>
    <w:rsid w:val="00E41DC5"/>
    <w:rsid w:val="00E42156"/>
    <w:rsid w:val="00E422F2"/>
    <w:rsid w:val="00E427CC"/>
    <w:rsid w:val="00E42824"/>
    <w:rsid w:val="00E429F7"/>
    <w:rsid w:val="00E42B38"/>
    <w:rsid w:val="00E43608"/>
    <w:rsid w:val="00E436A6"/>
    <w:rsid w:val="00E436D3"/>
    <w:rsid w:val="00E43BFA"/>
    <w:rsid w:val="00E43C8F"/>
    <w:rsid w:val="00E43CD6"/>
    <w:rsid w:val="00E43F25"/>
    <w:rsid w:val="00E44BEE"/>
    <w:rsid w:val="00E44C97"/>
    <w:rsid w:val="00E45350"/>
    <w:rsid w:val="00E456A1"/>
    <w:rsid w:val="00E45F66"/>
    <w:rsid w:val="00E460FC"/>
    <w:rsid w:val="00E4620A"/>
    <w:rsid w:val="00E4658B"/>
    <w:rsid w:val="00E466F8"/>
    <w:rsid w:val="00E466F9"/>
    <w:rsid w:val="00E46854"/>
    <w:rsid w:val="00E4689E"/>
    <w:rsid w:val="00E46D37"/>
    <w:rsid w:val="00E46D8B"/>
    <w:rsid w:val="00E46E66"/>
    <w:rsid w:val="00E46F59"/>
    <w:rsid w:val="00E47402"/>
    <w:rsid w:val="00E474F9"/>
    <w:rsid w:val="00E475D6"/>
    <w:rsid w:val="00E47848"/>
    <w:rsid w:val="00E47E1B"/>
    <w:rsid w:val="00E47E50"/>
    <w:rsid w:val="00E508D8"/>
    <w:rsid w:val="00E50AC1"/>
    <w:rsid w:val="00E50CE0"/>
    <w:rsid w:val="00E50E34"/>
    <w:rsid w:val="00E50E95"/>
    <w:rsid w:val="00E50EC1"/>
    <w:rsid w:val="00E511E2"/>
    <w:rsid w:val="00E51524"/>
    <w:rsid w:val="00E51704"/>
    <w:rsid w:val="00E51DC7"/>
    <w:rsid w:val="00E52217"/>
    <w:rsid w:val="00E52338"/>
    <w:rsid w:val="00E5281D"/>
    <w:rsid w:val="00E52925"/>
    <w:rsid w:val="00E52E2F"/>
    <w:rsid w:val="00E52FAF"/>
    <w:rsid w:val="00E52FCE"/>
    <w:rsid w:val="00E530E3"/>
    <w:rsid w:val="00E53227"/>
    <w:rsid w:val="00E53542"/>
    <w:rsid w:val="00E53A86"/>
    <w:rsid w:val="00E53BC2"/>
    <w:rsid w:val="00E53C3B"/>
    <w:rsid w:val="00E53D74"/>
    <w:rsid w:val="00E540F2"/>
    <w:rsid w:val="00E54399"/>
    <w:rsid w:val="00E544F7"/>
    <w:rsid w:val="00E54BD9"/>
    <w:rsid w:val="00E54DEE"/>
    <w:rsid w:val="00E553EF"/>
    <w:rsid w:val="00E5622F"/>
    <w:rsid w:val="00E5658A"/>
    <w:rsid w:val="00E56681"/>
    <w:rsid w:val="00E567AE"/>
    <w:rsid w:val="00E56910"/>
    <w:rsid w:val="00E569D6"/>
    <w:rsid w:val="00E569DC"/>
    <w:rsid w:val="00E56D50"/>
    <w:rsid w:val="00E570EE"/>
    <w:rsid w:val="00E57379"/>
    <w:rsid w:val="00E57671"/>
    <w:rsid w:val="00E5772A"/>
    <w:rsid w:val="00E57738"/>
    <w:rsid w:val="00E57990"/>
    <w:rsid w:val="00E57CB0"/>
    <w:rsid w:val="00E57E5F"/>
    <w:rsid w:val="00E57F07"/>
    <w:rsid w:val="00E601FE"/>
    <w:rsid w:val="00E60254"/>
    <w:rsid w:val="00E60432"/>
    <w:rsid w:val="00E604FF"/>
    <w:rsid w:val="00E6081A"/>
    <w:rsid w:val="00E60904"/>
    <w:rsid w:val="00E60E80"/>
    <w:rsid w:val="00E60F68"/>
    <w:rsid w:val="00E61375"/>
    <w:rsid w:val="00E615D0"/>
    <w:rsid w:val="00E6168E"/>
    <w:rsid w:val="00E61701"/>
    <w:rsid w:val="00E61A50"/>
    <w:rsid w:val="00E61AF0"/>
    <w:rsid w:val="00E61D6D"/>
    <w:rsid w:val="00E61D97"/>
    <w:rsid w:val="00E621C1"/>
    <w:rsid w:val="00E62220"/>
    <w:rsid w:val="00E62315"/>
    <w:rsid w:val="00E62375"/>
    <w:rsid w:val="00E6241D"/>
    <w:rsid w:val="00E624B2"/>
    <w:rsid w:val="00E62595"/>
    <w:rsid w:val="00E626A5"/>
    <w:rsid w:val="00E626E8"/>
    <w:rsid w:val="00E6271E"/>
    <w:rsid w:val="00E6299F"/>
    <w:rsid w:val="00E62DE8"/>
    <w:rsid w:val="00E631CF"/>
    <w:rsid w:val="00E63347"/>
    <w:rsid w:val="00E6348D"/>
    <w:rsid w:val="00E634CF"/>
    <w:rsid w:val="00E6374A"/>
    <w:rsid w:val="00E63AA6"/>
    <w:rsid w:val="00E63B0E"/>
    <w:rsid w:val="00E63C38"/>
    <w:rsid w:val="00E63CE0"/>
    <w:rsid w:val="00E63EA6"/>
    <w:rsid w:val="00E63EC7"/>
    <w:rsid w:val="00E641F5"/>
    <w:rsid w:val="00E64234"/>
    <w:rsid w:val="00E643DC"/>
    <w:rsid w:val="00E6458C"/>
    <w:rsid w:val="00E645BC"/>
    <w:rsid w:val="00E6471A"/>
    <w:rsid w:val="00E648F1"/>
    <w:rsid w:val="00E650FB"/>
    <w:rsid w:val="00E65305"/>
    <w:rsid w:val="00E65401"/>
    <w:rsid w:val="00E65586"/>
    <w:rsid w:val="00E656E1"/>
    <w:rsid w:val="00E65CB3"/>
    <w:rsid w:val="00E65D2D"/>
    <w:rsid w:val="00E65D3A"/>
    <w:rsid w:val="00E65DE4"/>
    <w:rsid w:val="00E65FEB"/>
    <w:rsid w:val="00E662B5"/>
    <w:rsid w:val="00E6649B"/>
    <w:rsid w:val="00E6671E"/>
    <w:rsid w:val="00E669E3"/>
    <w:rsid w:val="00E66A11"/>
    <w:rsid w:val="00E67177"/>
    <w:rsid w:val="00E6720C"/>
    <w:rsid w:val="00E67238"/>
    <w:rsid w:val="00E6734A"/>
    <w:rsid w:val="00E673C2"/>
    <w:rsid w:val="00E67605"/>
    <w:rsid w:val="00E67E71"/>
    <w:rsid w:val="00E700A7"/>
    <w:rsid w:val="00E700E2"/>
    <w:rsid w:val="00E70185"/>
    <w:rsid w:val="00E702D0"/>
    <w:rsid w:val="00E707CA"/>
    <w:rsid w:val="00E7094E"/>
    <w:rsid w:val="00E70B02"/>
    <w:rsid w:val="00E70B7B"/>
    <w:rsid w:val="00E70F1D"/>
    <w:rsid w:val="00E71014"/>
    <w:rsid w:val="00E712D0"/>
    <w:rsid w:val="00E71495"/>
    <w:rsid w:val="00E71508"/>
    <w:rsid w:val="00E71B52"/>
    <w:rsid w:val="00E72067"/>
    <w:rsid w:val="00E7222F"/>
    <w:rsid w:val="00E72678"/>
    <w:rsid w:val="00E728C4"/>
    <w:rsid w:val="00E72A79"/>
    <w:rsid w:val="00E72EA6"/>
    <w:rsid w:val="00E730F3"/>
    <w:rsid w:val="00E731BF"/>
    <w:rsid w:val="00E735DE"/>
    <w:rsid w:val="00E737B1"/>
    <w:rsid w:val="00E73E9C"/>
    <w:rsid w:val="00E73F13"/>
    <w:rsid w:val="00E74008"/>
    <w:rsid w:val="00E742E3"/>
    <w:rsid w:val="00E745C9"/>
    <w:rsid w:val="00E74CBF"/>
    <w:rsid w:val="00E74E69"/>
    <w:rsid w:val="00E74ECE"/>
    <w:rsid w:val="00E751F2"/>
    <w:rsid w:val="00E7531E"/>
    <w:rsid w:val="00E7596A"/>
    <w:rsid w:val="00E759F5"/>
    <w:rsid w:val="00E75A0B"/>
    <w:rsid w:val="00E75C7D"/>
    <w:rsid w:val="00E75CA3"/>
    <w:rsid w:val="00E75E15"/>
    <w:rsid w:val="00E75F95"/>
    <w:rsid w:val="00E761B7"/>
    <w:rsid w:val="00E76253"/>
    <w:rsid w:val="00E76489"/>
    <w:rsid w:val="00E76491"/>
    <w:rsid w:val="00E7656B"/>
    <w:rsid w:val="00E767F7"/>
    <w:rsid w:val="00E7691B"/>
    <w:rsid w:val="00E7697E"/>
    <w:rsid w:val="00E76CA3"/>
    <w:rsid w:val="00E76D81"/>
    <w:rsid w:val="00E77190"/>
    <w:rsid w:val="00E77777"/>
    <w:rsid w:val="00E77BFA"/>
    <w:rsid w:val="00E77D39"/>
    <w:rsid w:val="00E77ECB"/>
    <w:rsid w:val="00E80119"/>
    <w:rsid w:val="00E8038D"/>
    <w:rsid w:val="00E8069F"/>
    <w:rsid w:val="00E806D6"/>
    <w:rsid w:val="00E809B7"/>
    <w:rsid w:val="00E8109B"/>
    <w:rsid w:val="00E815B5"/>
    <w:rsid w:val="00E81876"/>
    <w:rsid w:val="00E81C8C"/>
    <w:rsid w:val="00E81E48"/>
    <w:rsid w:val="00E820F6"/>
    <w:rsid w:val="00E824D4"/>
    <w:rsid w:val="00E82524"/>
    <w:rsid w:val="00E8289A"/>
    <w:rsid w:val="00E82ED9"/>
    <w:rsid w:val="00E82F17"/>
    <w:rsid w:val="00E83349"/>
    <w:rsid w:val="00E833B2"/>
    <w:rsid w:val="00E8352A"/>
    <w:rsid w:val="00E836B4"/>
    <w:rsid w:val="00E83C67"/>
    <w:rsid w:val="00E83F53"/>
    <w:rsid w:val="00E840FF"/>
    <w:rsid w:val="00E841B7"/>
    <w:rsid w:val="00E84252"/>
    <w:rsid w:val="00E84563"/>
    <w:rsid w:val="00E848F6"/>
    <w:rsid w:val="00E84C13"/>
    <w:rsid w:val="00E84D18"/>
    <w:rsid w:val="00E84E2E"/>
    <w:rsid w:val="00E851F2"/>
    <w:rsid w:val="00E85245"/>
    <w:rsid w:val="00E855B8"/>
    <w:rsid w:val="00E8580E"/>
    <w:rsid w:val="00E85DA7"/>
    <w:rsid w:val="00E85F92"/>
    <w:rsid w:val="00E86209"/>
    <w:rsid w:val="00E864FE"/>
    <w:rsid w:val="00E868C7"/>
    <w:rsid w:val="00E8693B"/>
    <w:rsid w:val="00E86B0E"/>
    <w:rsid w:val="00E86C39"/>
    <w:rsid w:val="00E872A7"/>
    <w:rsid w:val="00E873B5"/>
    <w:rsid w:val="00E874E9"/>
    <w:rsid w:val="00E879FC"/>
    <w:rsid w:val="00E87ADF"/>
    <w:rsid w:val="00E90877"/>
    <w:rsid w:val="00E909C9"/>
    <w:rsid w:val="00E90CDD"/>
    <w:rsid w:val="00E90D17"/>
    <w:rsid w:val="00E9125C"/>
    <w:rsid w:val="00E91345"/>
    <w:rsid w:val="00E913EF"/>
    <w:rsid w:val="00E91460"/>
    <w:rsid w:val="00E91773"/>
    <w:rsid w:val="00E91CA6"/>
    <w:rsid w:val="00E91F2D"/>
    <w:rsid w:val="00E91FF9"/>
    <w:rsid w:val="00E92114"/>
    <w:rsid w:val="00E92224"/>
    <w:rsid w:val="00E922BA"/>
    <w:rsid w:val="00E922DF"/>
    <w:rsid w:val="00E92376"/>
    <w:rsid w:val="00E923A8"/>
    <w:rsid w:val="00E924D1"/>
    <w:rsid w:val="00E92800"/>
    <w:rsid w:val="00E92C94"/>
    <w:rsid w:val="00E9323F"/>
    <w:rsid w:val="00E932FA"/>
    <w:rsid w:val="00E93321"/>
    <w:rsid w:val="00E9359E"/>
    <w:rsid w:val="00E93748"/>
    <w:rsid w:val="00E939B2"/>
    <w:rsid w:val="00E93ED9"/>
    <w:rsid w:val="00E940EF"/>
    <w:rsid w:val="00E941B6"/>
    <w:rsid w:val="00E9435A"/>
    <w:rsid w:val="00E944CC"/>
    <w:rsid w:val="00E944DE"/>
    <w:rsid w:val="00E94599"/>
    <w:rsid w:val="00E9460C"/>
    <w:rsid w:val="00E94703"/>
    <w:rsid w:val="00E947B3"/>
    <w:rsid w:val="00E9492C"/>
    <w:rsid w:val="00E949C1"/>
    <w:rsid w:val="00E94A06"/>
    <w:rsid w:val="00E94CC5"/>
    <w:rsid w:val="00E9506F"/>
    <w:rsid w:val="00E9539F"/>
    <w:rsid w:val="00E9562F"/>
    <w:rsid w:val="00E958CC"/>
    <w:rsid w:val="00E95932"/>
    <w:rsid w:val="00E95CDE"/>
    <w:rsid w:val="00E95D99"/>
    <w:rsid w:val="00E95EEC"/>
    <w:rsid w:val="00E95F70"/>
    <w:rsid w:val="00E95F9C"/>
    <w:rsid w:val="00E960C0"/>
    <w:rsid w:val="00E96267"/>
    <w:rsid w:val="00E96432"/>
    <w:rsid w:val="00E96744"/>
    <w:rsid w:val="00E96ABA"/>
    <w:rsid w:val="00E96B2E"/>
    <w:rsid w:val="00E96C64"/>
    <w:rsid w:val="00E96C73"/>
    <w:rsid w:val="00E96C9A"/>
    <w:rsid w:val="00E97093"/>
    <w:rsid w:val="00E971E2"/>
    <w:rsid w:val="00E97382"/>
    <w:rsid w:val="00E974C9"/>
    <w:rsid w:val="00E9763A"/>
    <w:rsid w:val="00E976DB"/>
    <w:rsid w:val="00E97E44"/>
    <w:rsid w:val="00E97E5C"/>
    <w:rsid w:val="00E97F02"/>
    <w:rsid w:val="00EA0213"/>
    <w:rsid w:val="00EA02DA"/>
    <w:rsid w:val="00EA06F7"/>
    <w:rsid w:val="00EA07C7"/>
    <w:rsid w:val="00EA084B"/>
    <w:rsid w:val="00EA08E9"/>
    <w:rsid w:val="00EA0982"/>
    <w:rsid w:val="00EA0F47"/>
    <w:rsid w:val="00EA1AED"/>
    <w:rsid w:val="00EA1B5B"/>
    <w:rsid w:val="00EA1BAF"/>
    <w:rsid w:val="00EA1BDA"/>
    <w:rsid w:val="00EA1BDF"/>
    <w:rsid w:val="00EA1EC0"/>
    <w:rsid w:val="00EA1FF3"/>
    <w:rsid w:val="00EA2341"/>
    <w:rsid w:val="00EA299A"/>
    <w:rsid w:val="00EA2A0A"/>
    <w:rsid w:val="00EA2FD4"/>
    <w:rsid w:val="00EA30C0"/>
    <w:rsid w:val="00EA32BB"/>
    <w:rsid w:val="00EA3481"/>
    <w:rsid w:val="00EA35B7"/>
    <w:rsid w:val="00EA3EA3"/>
    <w:rsid w:val="00EA4068"/>
    <w:rsid w:val="00EA441C"/>
    <w:rsid w:val="00EA450A"/>
    <w:rsid w:val="00EA46E4"/>
    <w:rsid w:val="00EA47B3"/>
    <w:rsid w:val="00EA483E"/>
    <w:rsid w:val="00EA4B86"/>
    <w:rsid w:val="00EA5551"/>
    <w:rsid w:val="00EA5655"/>
    <w:rsid w:val="00EA5DB3"/>
    <w:rsid w:val="00EA5FB9"/>
    <w:rsid w:val="00EA5FEF"/>
    <w:rsid w:val="00EA6404"/>
    <w:rsid w:val="00EA6696"/>
    <w:rsid w:val="00EA697E"/>
    <w:rsid w:val="00EA6A70"/>
    <w:rsid w:val="00EA6D43"/>
    <w:rsid w:val="00EA72F1"/>
    <w:rsid w:val="00EA7484"/>
    <w:rsid w:val="00EA74B4"/>
    <w:rsid w:val="00EA7A73"/>
    <w:rsid w:val="00EA7AF3"/>
    <w:rsid w:val="00EA7B6D"/>
    <w:rsid w:val="00EA7E86"/>
    <w:rsid w:val="00EB011E"/>
    <w:rsid w:val="00EB0173"/>
    <w:rsid w:val="00EB051E"/>
    <w:rsid w:val="00EB054C"/>
    <w:rsid w:val="00EB05CA"/>
    <w:rsid w:val="00EB0CF4"/>
    <w:rsid w:val="00EB0E27"/>
    <w:rsid w:val="00EB1279"/>
    <w:rsid w:val="00EB14D6"/>
    <w:rsid w:val="00EB1808"/>
    <w:rsid w:val="00EB19BE"/>
    <w:rsid w:val="00EB19D3"/>
    <w:rsid w:val="00EB21F8"/>
    <w:rsid w:val="00EB24BA"/>
    <w:rsid w:val="00EB25B2"/>
    <w:rsid w:val="00EB2851"/>
    <w:rsid w:val="00EB29A3"/>
    <w:rsid w:val="00EB2B72"/>
    <w:rsid w:val="00EB2C81"/>
    <w:rsid w:val="00EB2FDB"/>
    <w:rsid w:val="00EB3031"/>
    <w:rsid w:val="00EB30FA"/>
    <w:rsid w:val="00EB364C"/>
    <w:rsid w:val="00EB36E7"/>
    <w:rsid w:val="00EB391A"/>
    <w:rsid w:val="00EB3B39"/>
    <w:rsid w:val="00EB3CC9"/>
    <w:rsid w:val="00EB3DAA"/>
    <w:rsid w:val="00EB3E10"/>
    <w:rsid w:val="00EB4076"/>
    <w:rsid w:val="00EB40E3"/>
    <w:rsid w:val="00EB4244"/>
    <w:rsid w:val="00EB43D8"/>
    <w:rsid w:val="00EB4633"/>
    <w:rsid w:val="00EB480C"/>
    <w:rsid w:val="00EB4969"/>
    <w:rsid w:val="00EB4B0F"/>
    <w:rsid w:val="00EB4B19"/>
    <w:rsid w:val="00EB4C9A"/>
    <w:rsid w:val="00EB4D0E"/>
    <w:rsid w:val="00EB525B"/>
    <w:rsid w:val="00EB542D"/>
    <w:rsid w:val="00EB5484"/>
    <w:rsid w:val="00EB54DA"/>
    <w:rsid w:val="00EB59C1"/>
    <w:rsid w:val="00EB611F"/>
    <w:rsid w:val="00EB621E"/>
    <w:rsid w:val="00EB6870"/>
    <w:rsid w:val="00EB6A27"/>
    <w:rsid w:val="00EB6AAB"/>
    <w:rsid w:val="00EB6EB3"/>
    <w:rsid w:val="00EB707A"/>
    <w:rsid w:val="00EB7465"/>
    <w:rsid w:val="00EB75BF"/>
    <w:rsid w:val="00EB76C9"/>
    <w:rsid w:val="00EB77C2"/>
    <w:rsid w:val="00EB77CF"/>
    <w:rsid w:val="00EB77FF"/>
    <w:rsid w:val="00EB7827"/>
    <w:rsid w:val="00EB7C03"/>
    <w:rsid w:val="00EB7DCF"/>
    <w:rsid w:val="00EB7E9A"/>
    <w:rsid w:val="00EC0011"/>
    <w:rsid w:val="00EC0076"/>
    <w:rsid w:val="00EC0A25"/>
    <w:rsid w:val="00EC0BD9"/>
    <w:rsid w:val="00EC0CA8"/>
    <w:rsid w:val="00EC12A7"/>
    <w:rsid w:val="00EC19A9"/>
    <w:rsid w:val="00EC1DF1"/>
    <w:rsid w:val="00EC1F83"/>
    <w:rsid w:val="00EC2356"/>
    <w:rsid w:val="00EC2913"/>
    <w:rsid w:val="00EC2943"/>
    <w:rsid w:val="00EC2EFE"/>
    <w:rsid w:val="00EC317A"/>
    <w:rsid w:val="00EC3410"/>
    <w:rsid w:val="00EC3885"/>
    <w:rsid w:val="00EC3891"/>
    <w:rsid w:val="00EC39EB"/>
    <w:rsid w:val="00EC3C18"/>
    <w:rsid w:val="00EC41F3"/>
    <w:rsid w:val="00EC4841"/>
    <w:rsid w:val="00EC4FD7"/>
    <w:rsid w:val="00EC51EA"/>
    <w:rsid w:val="00EC53A9"/>
    <w:rsid w:val="00EC5738"/>
    <w:rsid w:val="00EC5D07"/>
    <w:rsid w:val="00EC627A"/>
    <w:rsid w:val="00EC63D6"/>
    <w:rsid w:val="00EC6432"/>
    <w:rsid w:val="00EC652C"/>
    <w:rsid w:val="00EC6619"/>
    <w:rsid w:val="00EC6C65"/>
    <w:rsid w:val="00EC6EBB"/>
    <w:rsid w:val="00EC70C0"/>
    <w:rsid w:val="00EC718D"/>
    <w:rsid w:val="00EC73BD"/>
    <w:rsid w:val="00EC774B"/>
    <w:rsid w:val="00EC7A8A"/>
    <w:rsid w:val="00EC7B27"/>
    <w:rsid w:val="00EC7C91"/>
    <w:rsid w:val="00EC7E10"/>
    <w:rsid w:val="00EC7EC5"/>
    <w:rsid w:val="00ED002C"/>
    <w:rsid w:val="00ED016F"/>
    <w:rsid w:val="00ED045E"/>
    <w:rsid w:val="00ED047B"/>
    <w:rsid w:val="00ED04C0"/>
    <w:rsid w:val="00ED07B6"/>
    <w:rsid w:val="00ED07EC"/>
    <w:rsid w:val="00ED0860"/>
    <w:rsid w:val="00ED08A5"/>
    <w:rsid w:val="00ED08F1"/>
    <w:rsid w:val="00ED0A0F"/>
    <w:rsid w:val="00ED0C2A"/>
    <w:rsid w:val="00ED1CF1"/>
    <w:rsid w:val="00ED1E0B"/>
    <w:rsid w:val="00ED1ECD"/>
    <w:rsid w:val="00ED1EE0"/>
    <w:rsid w:val="00ED2008"/>
    <w:rsid w:val="00ED20CD"/>
    <w:rsid w:val="00ED30E1"/>
    <w:rsid w:val="00ED3115"/>
    <w:rsid w:val="00ED318F"/>
    <w:rsid w:val="00ED3434"/>
    <w:rsid w:val="00ED345E"/>
    <w:rsid w:val="00ED34BC"/>
    <w:rsid w:val="00ED391A"/>
    <w:rsid w:val="00ED3AE9"/>
    <w:rsid w:val="00ED3DBB"/>
    <w:rsid w:val="00ED3E53"/>
    <w:rsid w:val="00ED3E80"/>
    <w:rsid w:val="00ED436D"/>
    <w:rsid w:val="00ED45FF"/>
    <w:rsid w:val="00ED46E6"/>
    <w:rsid w:val="00ED4863"/>
    <w:rsid w:val="00ED4C52"/>
    <w:rsid w:val="00ED4F69"/>
    <w:rsid w:val="00ED5079"/>
    <w:rsid w:val="00ED51AE"/>
    <w:rsid w:val="00ED51DF"/>
    <w:rsid w:val="00ED51FB"/>
    <w:rsid w:val="00ED540B"/>
    <w:rsid w:val="00ED5472"/>
    <w:rsid w:val="00ED572C"/>
    <w:rsid w:val="00ED6030"/>
    <w:rsid w:val="00ED61C4"/>
    <w:rsid w:val="00ED6732"/>
    <w:rsid w:val="00ED6B68"/>
    <w:rsid w:val="00ED70B7"/>
    <w:rsid w:val="00ED78E9"/>
    <w:rsid w:val="00ED7A15"/>
    <w:rsid w:val="00ED7E0A"/>
    <w:rsid w:val="00EE015F"/>
    <w:rsid w:val="00EE02C2"/>
    <w:rsid w:val="00EE04EF"/>
    <w:rsid w:val="00EE0531"/>
    <w:rsid w:val="00EE074D"/>
    <w:rsid w:val="00EE0999"/>
    <w:rsid w:val="00EE0A10"/>
    <w:rsid w:val="00EE0AFD"/>
    <w:rsid w:val="00EE0C92"/>
    <w:rsid w:val="00EE0E72"/>
    <w:rsid w:val="00EE0F51"/>
    <w:rsid w:val="00EE1130"/>
    <w:rsid w:val="00EE152C"/>
    <w:rsid w:val="00EE1A31"/>
    <w:rsid w:val="00EE1B7C"/>
    <w:rsid w:val="00EE1D7D"/>
    <w:rsid w:val="00EE1D9B"/>
    <w:rsid w:val="00EE1ED5"/>
    <w:rsid w:val="00EE20A0"/>
    <w:rsid w:val="00EE21FA"/>
    <w:rsid w:val="00EE243C"/>
    <w:rsid w:val="00EE2447"/>
    <w:rsid w:val="00EE2487"/>
    <w:rsid w:val="00EE24FC"/>
    <w:rsid w:val="00EE270A"/>
    <w:rsid w:val="00EE27F4"/>
    <w:rsid w:val="00EE28C4"/>
    <w:rsid w:val="00EE2A6C"/>
    <w:rsid w:val="00EE2CDB"/>
    <w:rsid w:val="00EE2E67"/>
    <w:rsid w:val="00EE3054"/>
    <w:rsid w:val="00EE30A6"/>
    <w:rsid w:val="00EE30E4"/>
    <w:rsid w:val="00EE30F8"/>
    <w:rsid w:val="00EE32A7"/>
    <w:rsid w:val="00EE346E"/>
    <w:rsid w:val="00EE37BD"/>
    <w:rsid w:val="00EE3A3B"/>
    <w:rsid w:val="00EE3AA3"/>
    <w:rsid w:val="00EE3AC1"/>
    <w:rsid w:val="00EE3E0A"/>
    <w:rsid w:val="00EE3F7C"/>
    <w:rsid w:val="00EE45A2"/>
    <w:rsid w:val="00EE465A"/>
    <w:rsid w:val="00EE49E7"/>
    <w:rsid w:val="00EE4C0E"/>
    <w:rsid w:val="00EE4CB4"/>
    <w:rsid w:val="00EE4DBF"/>
    <w:rsid w:val="00EE4E44"/>
    <w:rsid w:val="00EE515A"/>
    <w:rsid w:val="00EE5841"/>
    <w:rsid w:val="00EE5B31"/>
    <w:rsid w:val="00EE5F36"/>
    <w:rsid w:val="00EE6032"/>
    <w:rsid w:val="00EE6422"/>
    <w:rsid w:val="00EE657F"/>
    <w:rsid w:val="00EE667C"/>
    <w:rsid w:val="00EE66CA"/>
    <w:rsid w:val="00EE6723"/>
    <w:rsid w:val="00EE67FD"/>
    <w:rsid w:val="00EE6CA2"/>
    <w:rsid w:val="00EE6F60"/>
    <w:rsid w:val="00EE736D"/>
    <w:rsid w:val="00EE7A5E"/>
    <w:rsid w:val="00EE7F85"/>
    <w:rsid w:val="00EF0127"/>
    <w:rsid w:val="00EF0225"/>
    <w:rsid w:val="00EF089A"/>
    <w:rsid w:val="00EF0B81"/>
    <w:rsid w:val="00EF0CC9"/>
    <w:rsid w:val="00EF0E10"/>
    <w:rsid w:val="00EF10BE"/>
    <w:rsid w:val="00EF134C"/>
    <w:rsid w:val="00EF16C1"/>
    <w:rsid w:val="00EF1B38"/>
    <w:rsid w:val="00EF1C90"/>
    <w:rsid w:val="00EF21B4"/>
    <w:rsid w:val="00EF2423"/>
    <w:rsid w:val="00EF25F8"/>
    <w:rsid w:val="00EF2674"/>
    <w:rsid w:val="00EF28FB"/>
    <w:rsid w:val="00EF29D7"/>
    <w:rsid w:val="00EF2A6B"/>
    <w:rsid w:val="00EF2B0F"/>
    <w:rsid w:val="00EF2C0B"/>
    <w:rsid w:val="00EF2C23"/>
    <w:rsid w:val="00EF2D6C"/>
    <w:rsid w:val="00EF2DDC"/>
    <w:rsid w:val="00EF2F8E"/>
    <w:rsid w:val="00EF310F"/>
    <w:rsid w:val="00EF348C"/>
    <w:rsid w:val="00EF3511"/>
    <w:rsid w:val="00EF382F"/>
    <w:rsid w:val="00EF38D9"/>
    <w:rsid w:val="00EF3AF0"/>
    <w:rsid w:val="00EF4008"/>
    <w:rsid w:val="00EF42A8"/>
    <w:rsid w:val="00EF4447"/>
    <w:rsid w:val="00EF4AA9"/>
    <w:rsid w:val="00EF4EA0"/>
    <w:rsid w:val="00EF4FFF"/>
    <w:rsid w:val="00EF5C7B"/>
    <w:rsid w:val="00EF5DE2"/>
    <w:rsid w:val="00EF6255"/>
    <w:rsid w:val="00EF633A"/>
    <w:rsid w:val="00EF6779"/>
    <w:rsid w:val="00EF70D6"/>
    <w:rsid w:val="00EF70F4"/>
    <w:rsid w:val="00EF73E5"/>
    <w:rsid w:val="00EF771B"/>
    <w:rsid w:val="00EF77DC"/>
    <w:rsid w:val="00EF7C10"/>
    <w:rsid w:val="00EF7C8B"/>
    <w:rsid w:val="00F0024C"/>
    <w:rsid w:val="00F00345"/>
    <w:rsid w:val="00F00507"/>
    <w:rsid w:val="00F005EA"/>
    <w:rsid w:val="00F00607"/>
    <w:rsid w:val="00F008C2"/>
    <w:rsid w:val="00F00A28"/>
    <w:rsid w:val="00F0168B"/>
    <w:rsid w:val="00F017E8"/>
    <w:rsid w:val="00F018C4"/>
    <w:rsid w:val="00F01D17"/>
    <w:rsid w:val="00F01D30"/>
    <w:rsid w:val="00F01E5D"/>
    <w:rsid w:val="00F01EC9"/>
    <w:rsid w:val="00F02087"/>
    <w:rsid w:val="00F02609"/>
    <w:rsid w:val="00F02ABB"/>
    <w:rsid w:val="00F02B2F"/>
    <w:rsid w:val="00F030E2"/>
    <w:rsid w:val="00F03554"/>
    <w:rsid w:val="00F03890"/>
    <w:rsid w:val="00F038E6"/>
    <w:rsid w:val="00F03ABA"/>
    <w:rsid w:val="00F03B4A"/>
    <w:rsid w:val="00F03D64"/>
    <w:rsid w:val="00F041E2"/>
    <w:rsid w:val="00F044E2"/>
    <w:rsid w:val="00F04605"/>
    <w:rsid w:val="00F046C9"/>
    <w:rsid w:val="00F04831"/>
    <w:rsid w:val="00F048B4"/>
    <w:rsid w:val="00F04BC4"/>
    <w:rsid w:val="00F050AB"/>
    <w:rsid w:val="00F05116"/>
    <w:rsid w:val="00F058B6"/>
    <w:rsid w:val="00F059CD"/>
    <w:rsid w:val="00F05A75"/>
    <w:rsid w:val="00F05EEF"/>
    <w:rsid w:val="00F05F77"/>
    <w:rsid w:val="00F06070"/>
    <w:rsid w:val="00F06302"/>
    <w:rsid w:val="00F064E1"/>
    <w:rsid w:val="00F06798"/>
    <w:rsid w:val="00F06AA7"/>
    <w:rsid w:val="00F06AE2"/>
    <w:rsid w:val="00F06CEF"/>
    <w:rsid w:val="00F06DA1"/>
    <w:rsid w:val="00F06E28"/>
    <w:rsid w:val="00F07394"/>
    <w:rsid w:val="00F07442"/>
    <w:rsid w:val="00F0766E"/>
    <w:rsid w:val="00F078BF"/>
    <w:rsid w:val="00F079E5"/>
    <w:rsid w:val="00F07A42"/>
    <w:rsid w:val="00F07D5B"/>
    <w:rsid w:val="00F07DA0"/>
    <w:rsid w:val="00F07DE8"/>
    <w:rsid w:val="00F10408"/>
    <w:rsid w:val="00F10585"/>
    <w:rsid w:val="00F10599"/>
    <w:rsid w:val="00F10990"/>
    <w:rsid w:val="00F109B3"/>
    <w:rsid w:val="00F10AE9"/>
    <w:rsid w:val="00F10CAA"/>
    <w:rsid w:val="00F10FB0"/>
    <w:rsid w:val="00F11067"/>
    <w:rsid w:val="00F11495"/>
    <w:rsid w:val="00F118F0"/>
    <w:rsid w:val="00F11953"/>
    <w:rsid w:val="00F12106"/>
    <w:rsid w:val="00F122E9"/>
    <w:rsid w:val="00F123AB"/>
    <w:rsid w:val="00F12508"/>
    <w:rsid w:val="00F1284C"/>
    <w:rsid w:val="00F1315C"/>
    <w:rsid w:val="00F132B5"/>
    <w:rsid w:val="00F1351B"/>
    <w:rsid w:val="00F135B6"/>
    <w:rsid w:val="00F135C8"/>
    <w:rsid w:val="00F137EB"/>
    <w:rsid w:val="00F1392A"/>
    <w:rsid w:val="00F13BA7"/>
    <w:rsid w:val="00F13D67"/>
    <w:rsid w:val="00F13E1D"/>
    <w:rsid w:val="00F144E4"/>
    <w:rsid w:val="00F14BC1"/>
    <w:rsid w:val="00F14C1F"/>
    <w:rsid w:val="00F15081"/>
    <w:rsid w:val="00F153A3"/>
    <w:rsid w:val="00F15709"/>
    <w:rsid w:val="00F15877"/>
    <w:rsid w:val="00F15A88"/>
    <w:rsid w:val="00F15EB5"/>
    <w:rsid w:val="00F15F6A"/>
    <w:rsid w:val="00F16092"/>
    <w:rsid w:val="00F162AA"/>
    <w:rsid w:val="00F164CB"/>
    <w:rsid w:val="00F1696B"/>
    <w:rsid w:val="00F16D76"/>
    <w:rsid w:val="00F172D3"/>
    <w:rsid w:val="00F1730B"/>
    <w:rsid w:val="00F17551"/>
    <w:rsid w:val="00F179C4"/>
    <w:rsid w:val="00F17D52"/>
    <w:rsid w:val="00F17E84"/>
    <w:rsid w:val="00F17ECB"/>
    <w:rsid w:val="00F17ED4"/>
    <w:rsid w:val="00F20085"/>
    <w:rsid w:val="00F201AD"/>
    <w:rsid w:val="00F201C8"/>
    <w:rsid w:val="00F20234"/>
    <w:rsid w:val="00F20247"/>
    <w:rsid w:val="00F20510"/>
    <w:rsid w:val="00F20621"/>
    <w:rsid w:val="00F206BD"/>
    <w:rsid w:val="00F206EE"/>
    <w:rsid w:val="00F20765"/>
    <w:rsid w:val="00F20991"/>
    <w:rsid w:val="00F20C63"/>
    <w:rsid w:val="00F20D6C"/>
    <w:rsid w:val="00F2111D"/>
    <w:rsid w:val="00F2131C"/>
    <w:rsid w:val="00F2155E"/>
    <w:rsid w:val="00F2182D"/>
    <w:rsid w:val="00F21836"/>
    <w:rsid w:val="00F21922"/>
    <w:rsid w:val="00F21AC4"/>
    <w:rsid w:val="00F21BDC"/>
    <w:rsid w:val="00F21D25"/>
    <w:rsid w:val="00F21E3B"/>
    <w:rsid w:val="00F21ED2"/>
    <w:rsid w:val="00F2237E"/>
    <w:rsid w:val="00F22460"/>
    <w:rsid w:val="00F22578"/>
    <w:rsid w:val="00F225A0"/>
    <w:rsid w:val="00F22915"/>
    <w:rsid w:val="00F22961"/>
    <w:rsid w:val="00F22B6C"/>
    <w:rsid w:val="00F22C0E"/>
    <w:rsid w:val="00F22EFB"/>
    <w:rsid w:val="00F23513"/>
    <w:rsid w:val="00F23769"/>
    <w:rsid w:val="00F2397C"/>
    <w:rsid w:val="00F23CDA"/>
    <w:rsid w:val="00F23F3E"/>
    <w:rsid w:val="00F23FD5"/>
    <w:rsid w:val="00F2410D"/>
    <w:rsid w:val="00F24117"/>
    <w:rsid w:val="00F243A8"/>
    <w:rsid w:val="00F2449C"/>
    <w:rsid w:val="00F2462F"/>
    <w:rsid w:val="00F24A5E"/>
    <w:rsid w:val="00F24D3E"/>
    <w:rsid w:val="00F24D50"/>
    <w:rsid w:val="00F24F2E"/>
    <w:rsid w:val="00F2531A"/>
    <w:rsid w:val="00F2572E"/>
    <w:rsid w:val="00F2579A"/>
    <w:rsid w:val="00F25AE3"/>
    <w:rsid w:val="00F25CCA"/>
    <w:rsid w:val="00F25F58"/>
    <w:rsid w:val="00F264EF"/>
    <w:rsid w:val="00F26607"/>
    <w:rsid w:val="00F26790"/>
    <w:rsid w:val="00F26823"/>
    <w:rsid w:val="00F26C38"/>
    <w:rsid w:val="00F26C3F"/>
    <w:rsid w:val="00F26D6B"/>
    <w:rsid w:val="00F26FB0"/>
    <w:rsid w:val="00F27336"/>
    <w:rsid w:val="00F2771D"/>
    <w:rsid w:val="00F278E5"/>
    <w:rsid w:val="00F27967"/>
    <w:rsid w:val="00F27AA3"/>
    <w:rsid w:val="00F27D89"/>
    <w:rsid w:val="00F27E18"/>
    <w:rsid w:val="00F300EC"/>
    <w:rsid w:val="00F30111"/>
    <w:rsid w:val="00F304DB"/>
    <w:rsid w:val="00F30856"/>
    <w:rsid w:val="00F30E61"/>
    <w:rsid w:val="00F3123B"/>
    <w:rsid w:val="00F3194E"/>
    <w:rsid w:val="00F31A46"/>
    <w:rsid w:val="00F31AD9"/>
    <w:rsid w:val="00F31C05"/>
    <w:rsid w:val="00F320D8"/>
    <w:rsid w:val="00F32567"/>
    <w:rsid w:val="00F32572"/>
    <w:rsid w:val="00F326EF"/>
    <w:rsid w:val="00F329CE"/>
    <w:rsid w:val="00F32D1F"/>
    <w:rsid w:val="00F330D9"/>
    <w:rsid w:val="00F330F5"/>
    <w:rsid w:val="00F334EF"/>
    <w:rsid w:val="00F3366E"/>
    <w:rsid w:val="00F337D3"/>
    <w:rsid w:val="00F33BD1"/>
    <w:rsid w:val="00F33E23"/>
    <w:rsid w:val="00F344DE"/>
    <w:rsid w:val="00F34823"/>
    <w:rsid w:val="00F349B1"/>
    <w:rsid w:val="00F34C66"/>
    <w:rsid w:val="00F34CCA"/>
    <w:rsid w:val="00F34FDE"/>
    <w:rsid w:val="00F3552F"/>
    <w:rsid w:val="00F356A3"/>
    <w:rsid w:val="00F3589C"/>
    <w:rsid w:val="00F358EA"/>
    <w:rsid w:val="00F35931"/>
    <w:rsid w:val="00F35A63"/>
    <w:rsid w:val="00F35BFD"/>
    <w:rsid w:val="00F35C55"/>
    <w:rsid w:val="00F3609B"/>
    <w:rsid w:val="00F36120"/>
    <w:rsid w:val="00F36188"/>
    <w:rsid w:val="00F36A32"/>
    <w:rsid w:val="00F36A7C"/>
    <w:rsid w:val="00F36FB1"/>
    <w:rsid w:val="00F36FDE"/>
    <w:rsid w:val="00F372F2"/>
    <w:rsid w:val="00F37649"/>
    <w:rsid w:val="00F37821"/>
    <w:rsid w:val="00F37BBF"/>
    <w:rsid w:val="00F37CB1"/>
    <w:rsid w:val="00F37F43"/>
    <w:rsid w:val="00F409AA"/>
    <w:rsid w:val="00F411F0"/>
    <w:rsid w:val="00F41579"/>
    <w:rsid w:val="00F4190C"/>
    <w:rsid w:val="00F41A28"/>
    <w:rsid w:val="00F41DB6"/>
    <w:rsid w:val="00F41FF0"/>
    <w:rsid w:val="00F42389"/>
    <w:rsid w:val="00F423F3"/>
    <w:rsid w:val="00F42446"/>
    <w:rsid w:val="00F4255C"/>
    <w:rsid w:val="00F428E4"/>
    <w:rsid w:val="00F4290B"/>
    <w:rsid w:val="00F42B29"/>
    <w:rsid w:val="00F42C0D"/>
    <w:rsid w:val="00F42CCB"/>
    <w:rsid w:val="00F42EA7"/>
    <w:rsid w:val="00F43116"/>
    <w:rsid w:val="00F432BE"/>
    <w:rsid w:val="00F4355E"/>
    <w:rsid w:val="00F43771"/>
    <w:rsid w:val="00F43886"/>
    <w:rsid w:val="00F438E1"/>
    <w:rsid w:val="00F43CB4"/>
    <w:rsid w:val="00F43FFA"/>
    <w:rsid w:val="00F4421B"/>
    <w:rsid w:val="00F442B1"/>
    <w:rsid w:val="00F445B2"/>
    <w:rsid w:val="00F44612"/>
    <w:rsid w:val="00F446EF"/>
    <w:rsid w:val="00F44AC8"/>
    <w:rsid w:val="00F45512"/>
    <w:rsid w:val="00F456BC"/>
    <w:rsid w:val="00F459A8"/>
    <w:rsid w:val="00F45B34"/>
    <w:rsid w:val="00F45BDD"/>
    <w:rsid w:val="00F45E04"/>
    <w:rsid w:val="00F460B3"/>
    <w:rsid w:val="00F460DC"/>
    <w:rsid w:val="00F46142"/>
    <w:rsid w:val="00F46202"/>
    <w:rsid w:val="00F463F6"/>
    <w:rsid w:val="00F46434"/>
    <w:rsid w:val="00F4668D"/>
    <w:rsid w:val="00F46714"/>
    <w:rsid w:val="00F4687E"/>
    <w:rsid w:val="00F46B53"/>
    <w:rsid w:val="00F46B74"/>
    <w:rsid w:val="00F46E5D"/>
    <w:rsid w:val="00F47078"/>
    <w:rsid w:val="00F47125"/>
    <w:rsid w:val="00F47454"/>
    <w:rsid w:val="00F475CB"/>
    <w:rsid w:val="00F477EF"/>
    <w:rsid w:val="00F47BEC"/>
    <w:rsid w:val="00F47D07"/>
    <w:rsid w:val="00F500BA"/>
    <w:rsid w:val="00F503E5"/>
    <w:rsid w:val="00F504F6"/>
    <w:rsid w:val="00F5095B"/>
    <w:rsid w:val="00F50BFD"/>
    <w:rsid w:val="00F50D8F"/>
    <w:rsid w:val="00F50F4A"/>
    <w:rsid w:val="00F51164"/>
    <w:rsid w:val="00F5127A"/>
    <w:rsid w:val="00F512CC"/>
    <w:rsid w:val="00F5167C"/>
    <w:rsid w:val="00F51958"/>
    <w:rsid w:val="00F51E3A"/>
    <w:rsid w:val="00F51E59"/>
    <w:rsid w:val="00F522D8"/>
    <w:rsid w:val="00F5238C"/>
    <w:rsid w:val="00F524A6"/>
    <w:rsid w:val="00F525BC"/>
    <w:rsid w:val="00F53670"/>
    <w:rsid w:val="00F5376F"/>
    <w:rsid w:val="00F54314"/>
    <w:rsid w:val="00F54451"/>
    <w:rsid w:val="00F54617"/>
    <w:rsid w:val="00F54981"/>
    <w:rsid w:val="00F549CC"/>
    <w:rsid w:val="00F54A2E"/>
    <w:rsid w:val="00F54CE9"/>
    <w:rsid w:val="00F54FF3"/>
    <w:rsid w:val="00F55228"/>
    <w:rsid w:val="00F55417"/>
    <w:rsid w:val="00F5541F"/>
    <w:rsid w:val="00F5544C"/>
    <w:rsid w:val="00F55973"/>
    <w:rsid w:val="00F559EB"/>
    <w:rsid w:val="00F55EE2"/>
    <w:rsid w:val="00F56017"/>
    <w:rsid w:val="00F560C0"/>
    <w:rsid w:val="00F5613B"/>
    <w:rsid w:val="00F56176"/>
    <w:rsid w:val="00F5618E"/>
    <w:rsid w:val="00F5636B"/>
    <w:rsid w:val="00F565DC"/>
    <w:rsid w:val="00F56720"/>
    <w:rsid w:val="00F567B1"/>
    <w:rsid w:val="00F568B3"/>
    <w:rsid w:val="00F56F04"/>
    <w:rsid w:val="00F5707E"/>
    <w:rsid w:val="00F571D7"/>
    <w:rsid w:val="00F57250"/>
    <w:rsid w:val="00F57333"/>
    <w:rsid w:val="00F57788"/>
    <w:rsid w:val="00F578AD"/>
    <w:rsid w:val="00F57B2A"/>
    <w:rsid w:val="00F57BB5"/>
    <w:rsid w:val="00F57D11"/>
    <w:rsid w:val="00F57DA2"/>
    <w:rsid w:val="00F6003C"/>
    <w:rsid w:val="00F601BC"/>
    <w:rsid w:val="00F60412"/>
    <w:rsid w:val="00F60693"/>
    <w:rsid w:val="00F60725"/>
    <w:rsid w:val="00F60951"/>
    <w:rsid w:val="00F60A5C"/>
    <w:rsid w:val="00F60C70"/>
    <w:rsid w:val="00F60E84"/>
    <w:rsid w:val="00F612A8"/>
    <w:rsid w:val="00F61319"/>
    <w:rsid w:val="00F61367"/>
    <w:rsid w:val="00F613AF"/>
    <w:rsid w:val="00F6158A"/>
    <w:rsid w:val="00F6195E"/>
    <w:rsid w:val="00F61B6C"/>
    <w:rsid w:val="00F62323"/>
    <w:rsid w:val="00F625CF"/>
    <w:rsid w:val="00F62706"/>
    <w:rsid w:val="00F62AFE"/>
    <w:rsid w:val="00F62B47"/>
    <w:rsid w:val="00F62BCA"/>
    <w:rsid w:val="00F633F2"/>
    <w:rsid w:val="00F6341D"/>
    <w:rsid w:val="00F6364E"/>
    <w:rsid w:val="00F6397A"/>
    <w:rsid w:val="00F63A7E"/>
    <w:rsid w:val="00F63C6A"/>
    <w:rsid w:val="00F63D0D"/>
    <w:rsid w:val="00F63E0A"/>
    <w:rsid w:val="00F6431B"/>
    <w:rsid w:val="00F64361"/>
    <w:rsid w:val="00F643EF"/>
    <w:rsid w:val="00F645F9"/>
    <w:rsid w:val="00F64A6D"/>
    <w:rsid w:val="00F64BC8"/>
    <w:rsid w:val="00F6535A"/>
    <w:rsid w:val="00F65458"/>
    <w:rsid w:val="00F659B3"/>
    <w:rsid w:val="00F65B39"/>
    <w:rsid w:val="00F65B89"/>
    <w:rsid w:val="00F65C2E"/>
    <w:rsid w:val="00F65F25"/>
    <w:rsid w:val="00F66673"/>
    <w:rsid w:val="00F66B47"/>
    <w:rsid w:val="00F66B76"/>
    <w:rsid w:val="00F66ED3"/>
    <w:rsid w:val="00F670C8"/>
    <w:rsid w:val="00F670D9"/>
    <w:rsid w:val="00F6733B"/>
    <w:rsid w:val="00F67703"/>
    <w:rsid w:val="00F67B00"/>
    <w:rsid w:val="00F67DD3"/>
    <w:rsid w:val="00F67EA6"/>
    <w:rsid w:val="00F67ED4"/>
    <w:rsid w:val="00F702EF"/>
    <w:rsid w:val="00F70405"/>
    <w:rsid w:val="00F7044D"/>
    <w:rsid w:val="00F70488"/>
    <w:rsid w:val="00F70723"/>
    <w:rsid w:val="00F709E7"/>
    <w:rsid w:val="00F70A92"/>
    <w:rsid w:val="00F710D7"/>
    <w:rsid w:val="00F713AC"/>
    <w:rsid w:val="00F714A6"/>
    <w:rsid w:val="00F717B6"/>
    <w:rsid w:val="00F71806"/>
    <w:rsid w:val="00F7187C"/>
    <w:rsid w:val="00F718D3"/>
    <w:rsid w:val="00F71A28"/>
    <w:rsid w:val="00F71A2B"/>
    <w:rsid w:val="00F72263"/>
    <w:rsid w:val="00F72362"/>
    <w:rsid w:val="00F7297B"/>
    <w:rsid w:val="00F729F8"/>
    <w:rsid w:val="00F72CCB"/>
    <w:rsid w:val="00F72DA6"/>
    <w:rsid w:val="00F73026"/>
    <w:rsid w:val="00F730FB"/>
    <w:rsid w:val="00F732BD"/>
    <w:rsid w:val="00F733B6"/>
    <w:rsid w:val="00F73FBB"/>
    <w:rsid w:val="00F74260"/>
    <w:rsid w:val="00F742A1"/>
    <w:rsid w:val="00F742FD"/>
    <w:rsid w:val="00F74466"/>
    <w:rsid w:val="00F74507"/>
    <w:rsid w:val="00F74661"/>
    <w:rsid w:val="00F7479C"/>
    <w:rsid w:val="00F74804"/>
    <w:rsid w:val="00F74880"/>
    <w:rsid w:val="00F7489D"/>
    <w:rsid w:val="00F75129"/>
    <w:rsid w:val="00F755B1"/>
    <w:rsid w:val="00F755F4"/>
    <w:rsid w:val="00F75776"/>
    <w:rsid w:val="00F757B9"/>
    <w:rsid w:val="00F75BBE"/>
    <w:rsid w:val="00F75CA3"/>
    <w:rsid w:val="00F76122"/>
    <w:rsid w:val="00F76142"/>
    <w:rsid w:val="00F761C9"/>
    <w:rsid w:val="00F76CD8"/>
    <w:rsid w:val="00F76D48"/>
    <w:rsid w:val="00F76DFD"/>
    <w:rsid w:val="00F76FD0"/>
    <w:rsid w:val="00F771FE"/>
    <w:rsid w:val="00F7730D"/>
    <w:rsid w:val="00F7744A"/>
    <w:rsid w:val="00F774E1"/>
    <w:rsid w:val="00F77784"/>
    <w:rsid w:val="00F77D2E"/>
    <w:rsid w:val="00F77DB7"/>
    <w:rsid w:val="00F77FD4"/>
    <w:rsid w:val="00F800B7"/>
    <w:rsid w:val="00F80206"/>
    <w:rsid w:val="00F80453"/>
    <w:rsid w:val="00F806BC"/>
    <w:rsid w:val="00F80D3F"/>
    <w:rsid w:val="00F80DD5"/>
    <w:rsid w:val="00F80DD6"/>
    <w:rsid w:val="00F80E9A"/>
    <w:rsid w:val="00F80ED5"/>
    <w:rsid w:val="00F80F76"/>
    <w:rsid w:val="00F811DF"/>
    <w:rsid w:val="00F817CF"/>
    <w:rsid w:val="00F8181A"/>
    <w:rsid w:val="00F81950"/>
    <w:rsid w:val="00F81C27"/>
    <w:rsid w:val="00F81C3D"/>
    <w:rsid w:val="00F81CE9"/>
    <w:rsid w:val="00F82133"/>
    <w:rsid w:val="00F8229A"/>
    <w:rsid w:val="00F824ED"/>
    <w:rsid w:val="00F82D38"/>
    <w:rsid w:val="00F82D76"/>
    <w:rsid w:val="00F83013"/>
    <w:rsid w:val="00F830A3"/>
    <w:rsid w:val="00F8384E"/>
    <w:rsid w:val="00F838F6"/>
    <w:rsid w:val="00F83941"/>
    <w:rsid w:val="00F83CD8"/>
    <w:rsid w:val="00F83FD5"/>
    <w:rsid w:val="00F841C0"/>
    <w:rsid w:val="00F84396"/>
    <w:rsid w:val="00F84571"/>
    <w:rsid w:val="00F8481E"/>
    <w:rsid w:val="00F8487B"/>
    <w:rsid w:val="00F84B15"/>
    <w:rsid w:val="00F84D1C"/>
    <w:rsid w:val="00F84E09"/>
    <w:rsid w:val="00F84E32"/>
    <w:rsid w:val="00F84EC0"/>
    <w:rsid w:val="00F85230"/>
    <w:rsid w:val="00F852AE"/>
    <w:rsid w:val="00F853C4"/>
    <w:rsid w:val="00F855B0"/>
    <w:rsid w:val="00F857D9"/>
    <w:rsid w:val="00F85AB9"/>
    <w:rsid w:val="00F85B68"/>
    <w:rsid w:val="00F85C3F"/>
    <w:rsid w:val="00F861F3"/>
    <w:rsid w:val="00F863A1"/>
    <w:rsid w:val="00F86423"/>
    <w:rsid w:val="00F8648B"/>
    <w:rsid w:val="00F864B1"/>
    <w:rsid w:val="00F8683C"/>
    <w:rsid w:val="00F86A7A"/>
    <w:rsid w:val="00F86BE9"/>
    <w:rsid w:val="00F86D11"/>
    <w:rsid w:val="00F86DBC"/>
    <w:rsid w:val="00F86DF3"/>
    <w:rsid w:val="00F873F5"/>
    <w:rsid w:val="00F8776B"/>
    <w:rsid w:val="00F878F7"/>
    <w:rsid w:val="00F87A97"/>
    <w:rsid w:val="00F87A9F"/>
    <w:rsid w:val="00F87C89"/>
    <w:rsid w:val="00F87DBA"/>
    <w:rsid w:val="00F90099"/>
    <w:rsid w:val="00F90121"/>
    <w:rsid w:val="00F901B1"/>
    <w:rsid w:val="00F904D2"/>
    <w:rsid w:val="00F90C3B"/>
    <w:rsid w:val="00F90CC4"/>
    <w:rsid w:val="00F91057"/>
    <w:rsid w:val="00F910D2"/>
    <w:rsid w:val="00F91327"/>
    <w:rsid w:val="00F913AD"/>
    <w:rsid w:val="00F913E5"/>
    <w:rsid w:val="00F9140F"/>
    <w:rsid w:val="00F91532"/>
    <w:rsid w:val="00F91790"/>
    <w:rsid w:val="00F91C5C"/>
    <w:rsid w:val="00F91CB4"/>
    <w:rsid w:val="00F91E04"/>
    <w:rsid w:val="00F91F8E"/>
    <w:rsid w:val="00F92179"/>
    <w:rsid w:val="00F924B9"/>
    <w:rsid w:val="00F924D2"/>
    <w:rsid w:val="00F92846"/>
    <w:rsid w:val="00F92B9C"/>
    <w:rsid w:val="00F92D64"/>
    <w:rsid w:val="00F9314E"/>
    <w:rsid w:val="00F935EF"/>
    <w:rsid w:val="00F93624"/>
    <w:rsid w:val="00F93E1B"/>
    <w:rsid w:val="00F941B2"/>
    <w:rsid w:val="00F947CF"/>
    <w:rsid w:val="00F94A86"/>
    <w:rsid w:val="00F94B82"/>
    <w:rsid w:val="00F94D8A"/>
    <w:rsid w:val="00F94F8A"/>
    <w:rsid w:val="00F95023"/>
    <w:rsid w:val="00F95411"/>
    <w:rsid w:val="00F95632"/>
    <w:rsid w:val="00F9572B"/>
    <w:rsid w:val="00F9592D"/>
    <w:rsid w:val="00F95EBF"/>
    <w:rsid w:val="00F960FE"/>
    <w:rsid w:val="00F96162"/>
    <w:rsid w:val="00F96447"/>
    <w:rsid w:val="00F9649F"/>
    <w:rsid w:val="00F9663A"/>
    <w:rsid w:val="00F966B7"/>
    <w:rsid w:val="00F96814"/>
    <w:rsid w:val="00F96815"/>
    <w:rsid w:val="00F969D9"/>
    <w:rsid w:val="00F96AA9"/>
    <w:rsid w:val="00F96B77"/>
    <w:rsid w:val="00F96DA1"/>
    <w:rsid w:val="00F96F1D"/>
    <w:rsid w:val="00F96F5C"/>
    <w:rsid w:val="00F972F0"/>
    <w:rsid w:val="00F9741E"/>
    <w:rsid w:val="00F978A6"/>
    <w:rsid w:val="00F979FD"/>
    <w:rsid w:val="00F97A00"/>
    <w:rsid w:val="00F97D5D"/>
    <w:rsid w:val="00F97DD3"/>
    <w:rsid w:val="00FA0097"/>
    <w:rsid w:val="00FA034B"/>
    <w:rsid w:val="00FA03DA"/>
    <w:rsid w:val="00FA04E6"/>
    <w:rsid w:val="00FA059B"/>
    <w:rsid w:val="00FA096B"/>
    <w:rsid w:val="00FA0EFA"/>
    <w:rsid w:val="00FA1403"/>
    <w:rsid w:val="00FA15CF"/>
    <w:rsid w:val="00FA1726"/>
    <w:rsid w:val="00FA19C8"/>
    <w:rsid w:val="00FA1ABB"/>
    <w:rsid w:val="00FA1C0D"/>
    <w:rsid w:val="00FA1C75"/>
    <w:rsid w:val="00FA1C88"/>
    <w:rsid w:val="00FA1DB9"/>
    <w:rsid w:val="00FA1E70"/>
    <w:rsid w:val="00FA1FB2"/>
    <w:rsid w:val="00FA23AB"/>
    <w:rsid w:val="00FA29F9"/>
    <w:rsid w:val="00FA2B36"/>
    <w:rsid w:val="00FA2D19"/>
    <w:rsid w:val="00FA2F64"/>
    <w:rsid w:val="00FA313B"/>
    <w:rsid w:val="00FA32F6"/>
    <w:rsid w:val="00FA3920"/>
    <w:rsid w:val="00FA3A51"/>
    <w:rsid w:val="00FA3B03"/>
    <w:rsid w:val="00FA3D7F"/>
    <w:rsid w:val="00FA3D93"/>
    <w:rsid w:val="00FA3F30"/>
    <w:rsid w:val="00FA4301"/>
    <w:rsid w:val="00FA4520"/>
    <w:rsid w:val="00FA45E2"/>
    <w:rsid w:val="00FA47D0"/>
    <w:rsid w:val="00FA4908"/>
    <w:rsid w:val="00FA4D31"/>
    <w:rsid w:val="00FA5244"/>
    <w:rsid w:val="00FA52DB"/>
    <w:rsid w:val="00FA5AA5"/>
    <w:rsid w:val="00FA5B89"/>
    <w:rsid w:val="00FA5D40"/>
    <w:rsid w:val="00FA5F84"/>
    <w:rsid w:val="00FA608E"/>
    <w:rsid w:val="00FA612E"/>
    <w:rsid w:val="00FA6138"/>
    <w:rsid w:val="00FA615D"/>
    <w:rsid w:val="00FA6373"/>
    <w:rsid w:val="00FA63B4"/>
    <w:rsid w:val="00FA63E2"/>
    <w:rsid w:val="00FA6888"/>
    <w:rsid w:val="00FA68B0"/>
    <w:rsid w:val="00FA6A80"/>
    <w:rsid w:val="00FA6B83"/>
    <w:rsid w:val="00FA6BAB"/>
    <w:rsid w:val="00FA6C09"/>
    <w:rsid w:val="00FA754D"/>
    <w:rsid w:val="00FA76AC"/>
    <w:rsid w:val="00FA771D"/>
    <w:rsid w:val="00FA773B"/>
    <w:rsid w:val="00FA78B0"/>
    <w:rsid w:val="00FA7A4C"/>
    <w:rsid w:val="00FA7A9B"/>
    <w:rsid w:val="00FA7D98"/>
    <w:rsid w:val="00FA7E11"/>
    <w:rsid w:val="00FB0597"/>
    <w:rsid w:val="00FB05CA"/>
    <w:rsid w:val="00FB0656"/>
    <w:rsid w:val="00FB07F4"/>
    <w:rsid w:val="00FB0C4E"/>
    <w:rsid w:val="00FB0F29"/>
    <w:rsid w:val="00FB0F3C"/>
    <w:rsid w:val="00FB0F61"/>
    <w:rsid w:val="00FB1260"/>
    <w:rsid w:val="00FB15C6"/>
    <w:rsid w:val="00FB19BA"/>
    <w:rsid w:val="00FB1E1E"/>
    <w:rsid w:val="00FB1F8E"/>
    <w:rsid w:val="00FB20FB"/>
    <w:rsid w:val="00FB2134"/>
    <w:rsid w:val="00FB258B"/>
    <w:rsid w:val="00FB297A"/>
    <w:rsid w:val="00FB2B2D"/>
    <w:rsid w:val="00FB2B85"/>
    <w:rsid w:val="00FB2F98"/>
    <w:rsid w:val="00FB307D"/>
    <w:rsid w:val="00FB307E"/>
    <w:rsid w:val="00FB3136"/>
    <w:rsid w:val="00FB318C"/>
    <w:rsid w:val="00FB31BC"/>
    <w:rsid w:val="00FB31BE"/>
    <w:rsid w:val="00FB31F5"/>
    <w:rsid w:val="00FB3308"/>
    <w:rsid w:val="00FB333E"/>
    <w:rsid w:val="00FB3372"/>
    <w:rsid w:val="00FB3BA1"/>
    <w:rsid w:val="00FB3C23"/>
    <w:rsid w:val="00FB3F18"/>
    <w:rsid w:val="00FB422C"/>
    <w:rsid w:val="00FB4769"/>
    <w:rsid w:val="00FB4777"/>
    <w:rsid w:val="00FB47DE"/>
    <w:rsid w:val="00FB49B5"/>
    <w:rsid w:val="00FB4DC0"/>
    <w:rsid w:val="00FB5331"/>
    <w:rsid w:val="00FB548F"/>
    <w:rsid w:val="00FB57CC"/>
    <w:rsid w:val="00FB5D26"/>
    <w:rsid w:val="00FB66F3"/>
    <w:rsid w:val="00FB6745"/>
    <w:rsid w:val="00FB68C0"/>
    <w:rsid w:val="00FB69F4"/>
    <w:rsid w:val="00FB6BFF"/>
    <w:rsid w:val="00FB6DA1"/>
    <w:rsid w:val="00FB6DEE"/>
    <w:rsid w:val="00FB74E4"/>
    <w:rsid w:val="00FB7512"/>
    <w:rsid w:val="00FB7769"/>
    <w:rsid w:val="00FB7903"/>
    <w:rsid w:val="00FB79E0"/>
    <w:rsid w:val="00FB7A53"/>
    <w:rsid w:val="00FB7CB5"/>
    <w:rsid w:val="00FB7F52"/>
    <w:rsid w:val="00FC037D"/>
    <w:rsid w:val="00FC0428"/>
    <w:rsid w:val="00FC0607"/>
    <w:rsid w:val="00FC0736"/>
    <w:rsid w:val="00FC0CCC"/>
    <w:rsid w:val="00FC1024"/>
    <w:rsid w:val="00FC1188"/>
    <w:rsid w:val="00FC1255"/>
    <w:rsid w:val="00FC1350"/>
    <w:rsid w:val="00FC1510"/>
    <w:rsid w:val="00FC19A4"/>
    <w:rsid w:val="00FC1A5B"/>
    <w:rsid w:val="00FC1C97"/>
    <w:rsid w:val="00FC1DAA"/>
    <w:rsid w:val="00FC1DEF"/>
    <w:rsid w:val="00FC1FA0"/>
    <w:rsid w:val="00FC216B"/>
    <w:rsid w:val="00FC22EF"/>
    <w:rsid w:val="00FC2681"/>
    <w:rsid w:val="00FC2689"/>
    <w:rsid w:val="00FC2910"/>
    <w:rsid w:val="00FC29CE"/>
    <w:rsid w:val="00FC2A1B"/>
    <w:rsid w:val="00FC2AC6"/>
    <w:rsid w:val="00FC2C18"/>
    <w:rsid w:val="00FC2DCC"/>
    <w:rsid w:val="00FC2EA5"/>
    <w:rsid w:val="00FC3249"/>
    <w:rsid w:val="00FC33EC"/>
    <w:rsid w:val="00FC3633"/>
    <w:rsid w:val="00FC3635"/>
    <w:rsid w:val="00FC369C"/>
    <w:rsid w:val="00FC38C7"/>
    <w:rsid w:val="00FC3C9E"/>
    <w:rsid w:val="00FC43E3"/>
    <w:rsid w:val="00FC444D"/>
    <w:rsid w:val="00FC449F"/>
    <w:rsid w:val="00FC4E37"/>
    <w:rsid w:val="00FC4E84"/>
    <w:rsid w:val="00FC4FBD"/>
    <w:rsid w:val="00FC5167"/>
    <w:rsid w:val="00FC5256"/>
    <w:rsid w:val="00FC5317"/>
    <w:rsid w:val="00FC54F7"/>
    <w:rsid w:val="00FC566C"/>
    <w:rsid w:val="00FC59B1"/>
    <w:rsid w:val="00FC5B85"/>
    <w:rsid w:val="00FC5BD9"/>
    <w:rsid w:val="00FC5BF9"/>
    <w:rsid w:val="00FC5D28"/>
    <w:rsid w:val="00FC61EA"/>
    <w:rsid w:val="00FC6813"/>
    <w:rsid w:val="00FC6893"/>
    <w:rsid w:val="00FC699F"/>
    <w:rsid w:val="00FC6B86"/>
    <w:rsid w:val="00FC6FC4"/>
    <w:rsid w:val="00FC72B4"/>
    <w:rsid w:val="00FC7374"/>
    <w:rsid w:val="00FC768C"/>
    <w:rsid w:val="00FC7887"/>
    <w:rsid w:val="00FC7DC7"/>
    <w:rsid w:val="00FC7DE2"/>
    <w:rsid w:val="00FC7EAB"/>
    <w:rsid w:val="00FC7FEC"/>
    <w:rsid w:val="00FD0277"/>
    <w:rsid w:val="00FD0473"/>
    <w:rsid w:val="00FD04EB"/>
    <w:rsid w:val="00FD079C"/>
    <w:rsid w:val="00FD07F0"/>
    <w:rsid w:val="00FD07F3"/>
    <w:rsid w:val="00FD0A1F"/>
    <w:rsid w:val="00FD0AAA"/>
    <w:rsid w:val="00FD0D2B"/>
    <w:rsid w:val="00FD0E5B"/>
    <w:rsid w:val="00FD0EDA"/>
    <w:rsid w:val="00FD0FE1"/>
    <w:rsid w:val="00FD1103"/>
    <w:rsid w:val="00FD12B3"/>
    <w:rsid w:val="00FD1303"/>
    <w:rsid w:val="00FD15A0"/>
    <w:rsid w:val="00FD15D4"/>
    <w:rsid w:val="00FD1884"/>
    <w:rsid w:val="00FD1A8D"/>
    <w:rsid w:val="00FD1B6C"/>
    <w:rsid w:val="00FD1C9B"/>
    <w:rsid w:val="00FD1DD9"/>
    <w:rsid w:val="00FD1DE8"/>
    <w:rsid w:val="00FD1E9C"/>
    <w:rsid w:val="00FD1EF2"/>
    <w:rsid w:val="00FD2057"/>
    <w:rsid w:val="00FD22C9"/>
    <w:rsid w:val="00FD2B21"/>
    <w:rsid w:val="00FD2BF8"/>
    <w:rsid w:val="00FD339E"/>
    <w:rsid w:val="00FD3413"/>
    <w:rsid w:val="00FD34E1"/>
    <w:rsid w:val="00FD36DE"/>
    <w:rsid w:val="00FD3DF0"/>
    <w:rsid w:val="00FD424C"/>
    <w:rsid w:val="00FD4392"/>
    <w:rsid w:val="00FD455F"/>
    <w:rsid w:val="00FD45DE"/>
    <w:rsid w:val="00FD4A49"/>
    <w:rsid w:val="00FD4FBD"/>
    <w:rsid w:val="00FD50F9"/>
    <w:rsid w:val="00FD51C9"/>
    <w:rsid w:val="00FD52EC"/>
    <w:rsid w:val="00FD53B5"/>
    <w:rsid w:val="00FD5633"/>
    <w:rsid w:val="00FD5DC8"/>
    <w:rsid w:val="00FD6316"/>
    <w:rsid w:val="00FD6471"/>
    <w:rsid w:val="00FD650A"/>
    <w:rsid w:val="00FD6543"/>
    <w:rsid w:val="00FD6687"/>
    <w:rsid w:val="00FD689E"/>
    <w:rsid w:val="00FD699F"/>
    <w:rsid w:val="00FD6B42"/>
    <w:rsid w:val="00FD6D76"/>
    <w:rsid w:val="00FD6ECA"/>
    <w:rsid w:val="00FD731E"/>
    <w:rsid w:val="00FD7964"/>
    <w:rsid w:val="00FD79FD"/>
    <w:rsid w:val="00FD7ACE"/>
    <w:rsid w:val="00FD7ADE"/>
    <w:rsid w:val="00FD7B96"/>
    <w:rsid w:val="00FD7D85"/>
    <w:rsid w:val="00FD7EEF"/>
    <w:rsid w:val="00FE0211"/>
    <w:rsid w:val="00FE0239"/>
    <w:rsid w:val="00FE066F"/>
    <w:rsid w:val="00FE078C"/>
    <w:rsid w:val="00FE0D51"/>
    <w:rsid w:val="00FE0F93"/>
    <w:rsid w:val="00FE0FB2"/>
    <w:rsid w:val="00FE10F3"/>
    <w:rsid w:val="00FE14A4"/>
    <w:rsid w:val="00FE15D4"/>
    <w:rsid w:val="00FE1765"/>
    <w:rsid w:val="00FE1942"/>
    <w:rsid w:val="00FE1B07"/>
    <w:rsid w:val="00FE1B0B"/>
    <w:rsid w:val="00FE1B53"/>
    <w:rsid w:val="00FE1D22"/>
    <w:rsid w:val="00FE2026"/>
    <w:rsid w:val="00FE2174"/>
    <w:rsid w:val="00FE21CB"/>
    <w:rsid w:val="00FE2463"/>
    <w:rsid w:val="00FE27C9"/>
    <w:rsid w:val="00FE2B1F"/>
    <w:rsid w:val="00FE2BAF"/>
    <w:rsid w:val="00FE2CE7"/>
    <w:rsid w:val="00FE2DD5"/>
    <w:rsid w:val="00FE2E0B"/>
    <w:rsid w:val="00FE2F94"/>
    <w:rsid w:val="00FE317E"/>
    <w:rsid w:val="00FE31F7"/>
    <w:rsid w:val="00FE3267"/>
    <w:rsid w:val="00FE34CA"/>
    <w:rsid w:val="00FE3658"/>
    <w:rsid w:val="00FE38FA"/>
    <w:rsid w:val="00FE4026"/>
    <w:rsid w:val="00FE42ED"/>
    <w:rsid w:val="00FE4687"/>
    <w:rsid w:val="00FE49DC"/>
    <w:rsid w:val="00FE49EE"/>
    <w:rsid w:val="00FE4A83"/>
    <w:rsid w:val="00FE4D9E"/>
    <w:rsid w:val="00FE5145"/>
    <w:rsid w:val="00FE55F0"/>
    <w:rsid w:val="00FE5733"/>
    <w:rsid w:val="00FE5878"/>
    <w:rsid w:val="00FE5B8C"/>
    <w:rsid w:val="00FE5E77"/>
    <w:rsid w:val="00FE62BC"/>
    <w:rsid w:val="00FE62F3"/>
    <w:rsid w:val="00FE6324"/>
    <w:rsid w:val="00FE6A8B"/>
    <w:rsid w:val="00FE6ACD"/>
    <w:rsid w:val="00FE6BF0"/>
    <w:rsid w:val="00FE6DAC"/>
    <w:rsid w:val="00FE6DDC"/>
    <w:rsid w:val="00FE6EB0"/>
    <w:rsid w:val="00FE6EC5"/>
    <w:rsid w:val="00FE6FDF"/>
    <w:rsid w:val="00FE70B4"/>
    <w:rsid w:val="00FE7252"/>
    <w:rsid w:val="00FE741D"/>
    <w:rsid w:val="00FE7566"/>
    <w:rsid w:val="00FE784B"/>
    <w:rsid w:val="00FE798D"/>
    <w:rsid w:val="00FE7E9B"/>
    <w:rsid w:val="00FE7F67"/>
    <w:rsid w:val="00FF0117"/>
    <w:rsid w:val="00FF022F"/>
    <w:rsid w:val="00FF02A0"/>
    <w:rsid w:val="00FF0734"/>
    <w:rsid w:val="00FF0A56"/>
    <w:rsid w:val="00FF0AD9"/>
    <w:rsid w:val="00FF0B78"/>
    <w:rsid w:val="00FF0D8D"/>
    <w:rsid w:val="00FF0FBD"/>
    <w:rsid w:val="00FF117F"/>
    <w:rsid w:val="00FF141C"/>
    <w:rsid w:val="00FF1542"/>
    <w:rsid w:val="00FF1565"/>
    <w:rsid w:val="00FF1848"/>
    <w:rsid w:val="00FF1941"/>
    <w:rsid w:val="00FF1A05"/>
    <w:rsid w:val="00FF1B5A"/>
    <w:rsid w:val="00FF25EB"/>
    <w:rsid w:val="00FF2BAD"/>
    <w:rsid w:val="00FF2C32"/>
    <w:rsid w:val="00FF2D69"/>
    <w:rsid w:val="00FF2E37"/>
    <w:rsid w:val="00FF2E80"/>
    <w:rsid w:val="00FF334A"/>
    <w:rsid w:val="00FF3433"/>
    <w:rsid w:val="00FF3459"/>
    <w:rsid w:val="00FF3615"/>
    <w:rsid w:val="00FF3908"/>
    <w:rsid w:val="00FF3952"/>
    <w:rsid w:val="00FF3DD8"/>
    <w:rsid w:val="00FF41BD"/>
    <w:rsid w:val="00FF46D0"/>
    <w:rsid w:val="00FF46F7"/>
    <w:rsid w:val="00FF493B"/>
    <w:rsid w:val="00FF4F32"/>
    <w:rsid w:val="00FF50A0"/>
    <w:rsid w:val="00FF50D8"/>
    <w:rsid w:val="00FF55D2"/>
    <w:rsid w:val="00FF564F"/>
    <w:rsid w:val="00FF581F"/>
    <w:rsid w:val="00FF58A2"/>
    <w:rsid w:val="00FF5C82"/>
    <w:rsid w:val="00FF5E53"/>
    <w:rsid w:val="00FF5EEE"/>
    <w:rsid w:val="00FF6201"/>
    <w:rsid w:val="00FF6235"/>
    <w:rsid w:val="00FF62A2"/>
    <w:rsid w:val="00FF6682"/>
    <w:rsid w:val="00FF684B"/>
    <w:rsid w:val="00FF6B67"/>
    <w:rsid w:val="00FF6D6C"/>
    <w:rsid w:val="00FF6E08"/>
    <w:rsid w:val="00FF7086"/>
    <w:rsid w:val="00FF71B9"/>
    <w:rsid w:val="00FF75CF"/>
    <w:rsid w:val="00FF765A"/>
    <w:rsid w:val="00FF77B9"/>
    <w:rsid w:val="00FF7B47"/>
    <w:rsid w:val="00FF7C56"/>
    <w:rsid w:val="00FF7DC4"/>
    <w:rsid w:val="306422AA"/>
    <w:rsid w:val="40B11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6B3277"/>
  <w15:chartTrackingRefBased/>
  <w15:docId w15:val="{4BCA6823-D296-4A72-B08C-749184436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C87"/>
    <w:pPr>
      <w:spacing w:before="120" w:after="120" w:line="240" w:lineRule="auto"/>
      <w:jc w:val="both"/>
    </w:pPr>
    <w:rPr>
      <w:lang w:val="es-ES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6012E"/>
    <w:pPr>
      <w:keepNext/>
      <w:keepLines/>
      <w:numPr>
        <w:numId w:val="2"/>
      </w:numPr>
      <w:spacing w:after="240"/>
      <w:outlineLvl w:val="0"/>
    </w:pPr>
    <w:rPr>
      <w:rFonts w:ascii="Calibri" w:eastAsia="Times New Roman" w:hAnsi="Calibri" w:cs="Calibri"/>
      <w:b/>
      <w:bCs/>
      <w:color w:val="365F91"/>
      <w:sz w:val="32"/>
      <w:szCs w:val="28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36012E"/>
    <w:pPr>
      <w:numPr>
        <w:ilvl w:val="1"/>
      </w:numPr>
      <w:outlineLvl w:val="1"/>
    </w:pPr>
    <w:rPr>
      <w:sz w:val="28"/>
      <w:szCs w:val="24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36012E"/>
    <w:pPr>
      <w:numPr>
        <w:ilvl w:val="2"/>
      </w:numPr>
      <w:outlineLvl w:val="2"/>
    </w:pPr>
    <w:rPr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6012E"/>
    <w:pPr>
      <w:keepNext/>
      <w:keepLines/>
      <w:numPr>
        <w:ilvl w:val="3"/>
        <w:numId w:val="2"/>
      </w:numPr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41E8E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1E8E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1E8E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1E8E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1E8E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12E"/>
    <w:rPr>
      <w:rFonts w:ascii="Calibri" w:eastAsia="Times New Roman" w:hAnsi="Calibri" w:cs="Calibri"/>
      <w:b/>
      <w:bCs/>
      <w:color w:val="365F91"/>
      <w:sz w:val="32"/>
      <w:szCs w:val="28"/>
      <w:lang w:val="es-ES"/>
    </w:rPr>
  </w:style>
  <w:style w:type="paragraph" w:customStyle="1" w:styleId="Normal2">
    <w:name w:val="Normal2"/>
    <w:basedOn w:val="Normal"/>
    <w:link w:val="Normal2Car"/>
    <w:rsid w:val="00F01D17"/>
    <w:pPr>
      <w:ind w:left="284"/>
    </w:pPr>
  </w:style>
  <w:style w:type="character" w:customStyle="1" w:styleId="Normal2Car">
    <w:name w:val="Normal2 Car"/>
    <w:basedOn w:val="Fuentedeprrafopredeter"/>
    <w:link w:val="Normal2"/>
    <w:rsid w:val="00F01D17"/>
  </w:style>
  <w:style w:type="character" w:customStyle="1" w:styleId="Ttulo2Car">
    <w:name w:val="Título 2 Car"/>
    <w:basedOn w:val="Fuentedeprrafopredeter"/>
    <w:link w:val="Ttulo2"/>
    <w:uiPriority w:val="9"/>
    <w:rsid w:val="0036012E"/>
    <w:rPr>
      <w:rFonts w:ascii="Calibri" w:eastAsia="Times New Roman" w:hAnsi="Calibri" w:cs="Calibri"/>
      <w:b/>
      <w:bCs/>
      <w:color w:val="365F91"/>
      <w:sz w:val="28"/>
      <w:szCs w:val="24"/>
      <w:lang w:val="es-ES"/>
    </w:rPr>
  </w:style>
  <w:style w:type="paragraph" w:customStyle="1" w:styleId="Normal3">
    <w:name w:val="Normal3"/>
    <w:basedOn w:val="Normal"/>
    <w:link w:val="Normal3Car"/>
    <w:qFormat/>
    <w:rsid w:val="00212074"/>
    <w:pPr>
      <w:autoSpaceDE w:val="0"/>
      <w:autoSpaceDN w:val="0"/>
      <w:adjustRightInd w:val="0"/>
      <w:ind w:left="567"/>
    </w:pPr>
    <w:rPr>
      <w:rFonts w:cs="ArialMT"/>
      <w:color w:val="000000"/>
      <w:sz w:val="24"/>
    </w:rPr>
  </w:style>
  <w:style w:type="character" w:customStyle="1" w:styleId="Normal3Car">
    <w:name w:val="Normal3 Car"/>
    <w:link w:val="Normal3"/>
    <w:rsid w:val="00212074"/>
    <w:rPr>
      <w:rFonts w:cs="ArialMT"/>
      <w:color w:val="000000"/>
      <w:sz w:val="24"/>
    </w:rPr>
  </w:style>
  <w:style w:type="character" w:customStyle="1" w:styleId="Ttulo3Car">
    <w:name w:val="Título 3 Car"/>
    <w:basedOn w:val="Fuentedeprrafopredeter"/>
    <w:link w:val="Ttulo3"/>
    <w:uiPriority w:val="9"/>
    <w:rsid w:val="0036012E"/>
    <w:rPr>
      <w:rFonts w:ascii="Calibri" w:eastAsia="Times New Roman" w:hAnsi="Calibri" w:cs="Calibri"/>
      <w:b/>
      <w:bCs/>
      <w:color w:val="365F91"/>
      <w:sz w:val="26"/>
      <w:szCs w:val="26"/>
      <w:lang w:val="es-ES"/>
    </w:rPr>
  </w:style>
  <w:style w:type="paragraph" w:customStyle="1" w:styleId="normal4">
    <w:name w:val="normal4"/>
    <w:basedOn w:val="Normal"/>
    <w:link w:val="normal4Car"/>
    <w:rsid w:val="00212074"/>
    <w:pPr>
      <w:autoSpaceDE w:val="0"/>
      <w:autoSpaceDN w:val="0"/>
      <w:adjustRightInd w:val="0"/>
      <w:ind w:left="709"/>
    </w:pPr>
    <w:rPr>
      <w:rFonts w:cs="ArialMT"/>
      <w:color w:val="000000"/>
      <w:sz w:val="24"/>
    </w:rPr>
  </w:style>
  <w:style w:type="character" w:customStyle="1" w:styleId="normal4Car">
    <w:name w:val="normal4 Car"/>
    <w:link w:val="normal4"/>
    <w:rsid w:val="00212074"/>
    <w:rPr>
      <w:rFonts w:cs="ArialMT"/>
      <w:color w:val="000000"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36012E"/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rsid w:val="00B41E8E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1E8E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1E8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1E8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1E8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Listaclara-nfasis6">
    <w:name w:val="Light List Accent 6"/>
    <w:basedOn w:val="Tablanormal"/>
    <w:uiPriority w:val="61"/>
    <w:rsid w:val="00B95F7D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95F7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95F7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B95F7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uiPriority w:val="99"/>
    <w:semiHidden/>
    <w:rsid w:val="00B95F7D"/>
    <w:rPr>
      <w:color w:val="808080"/>
    </w:rPr>
  </w:style>
  <w:style w:type="paragraph" w:customStyle="1" w:styleId="TtulodeTDC1">
    <w:name w:val="Título de TDC1"/>
    <w:basedOn w:val="Ttulo1"/>
    <w:next w:val="Normal"/>
    <w:uiPriority w:val="39"/>
    <w:unhideWhenUsed/>
    <w:qFormat/>
    <w:rsid w:val="00B95F7D"/>
    <w:pPr>
      <w:spacing w:line="276" w:lineRule="auto"/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0356F7"/>
    <w:pPr>
      <w:tabs>
        <w:tab w:val="left" w:pos="440"/>
        <w:tab w:val="right" w:leader="dot" w:pos="8777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356F7"/>
    <w:pPr>
      <w:tabs>
        <w:tab w:val="left" w:pos="880"/>
        <w:tab w:val="left" w:pos="1320"/>
        <w:tab w:val="right" w:leader="dot" w:pos="8777"/>
      </w:tabs>
      <w:spacing w:after="100"/>
      <w:ind w:left="221"/>
    </w:pPr>
  </w:style>
  <w:style w:type="character" w:styleId="Hipervnculo">
    <w:name w:val="Hyperlink"/>
    <w:uiPriority w:val="99"/>
    <w:unhideWhenUsed/>
    <w:rsid w:val="00B95F7D"/>
    <w:rPr>
      <w:color w:val="0000FF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B95F7D"/>
    <w:pPr>
      <w:spacing w:after="100" w:line="276" w:lineRule="auto"/>
      <w:ind w:left="440"/>
    </w:pPr>
    <w:rPr>
      <w:rFonts w:eastAsia="Times New Roman"/>
    </w:rPr>
  </w:style>
  <w:style w:type="paragraph" w:styleId="Prrafodelista">
    <w:name w:val="List Paragraph"/>
    <w:aliases w:val="List,Párrafo de lista NUEVO,Pörrafo de lista NUEVO,P‡rrafo de lista NUEVO,List1,Lista1,Arial 8,Tabla,Lista 01Párrafo de lista,Título tabla,Gráfico Título,Párrafo 1,Párrafo,Normal N3,Bullet List,FooterText,numbered,lp1"/>
    <w:basedOn w:val="Normal"/>
    <w:link w:val="PrrafodelistaCar"/>
    <w:uiPriority w:val="34"/>
    <w:qFormat/>
    <w:rsid w:val="00AA6B2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77326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73266"/>
  </w:style>
  <w:style w:type="paragraph" w:styleId="Piedepgina">
    <w:name w:val="footer"/>
    <w:basedOn w:val="Normal"/>
    <w:link w:val="PiedepginaCar"/>
    <w:uiPriority w:val="99"/>
    <w:unhideWhenUsed/>
    <w:rsid w:val="0077326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266"/>
  </w:style>
  <w:style w:type="paragraph" w:customStyle="1" w:styleId="NumberedHeadingStyleB1">
    <w:name w:val="Numbered Heading Style B.1"/>
    <w:basedOn w:val="Ttulo1"/>
    <w:next w:val="Normal"/>
    <w:rsid w:val="00773266"/>
    <w:pPr>
      <w:keepLines w:val="0"/>
      <w:numPr>
        <w:numId w:val="1"/>
      </w:numPr>
      <w:spacing w:before="240" w:after="60"/>
    </w:pPr>
    <w:rPr>
      <w:rFonts w:cs="Times New Roman"/>
      <w:bCs w:val="0"/>
      <w:color w:val="auto"/>
      <w:kern w:val="28"/>
      <w:szCs w:val="20"/>
      <w:lang w:val="es-ES_tradnl"/>
    </w:rPr>
  </w:style>
  <w:style w:type="paragraph" w:customStyle="1" w:styleId="NumberedHeadingStyleB2">
    <w:name w:val="Numbered Heading Style B.2"/>
    <w:basedOn w:val="Ttulo2"/>
    <w:next w:val="Normal"/>
    <w:rsid w:val="00773266"/>
    <w:pPr>
      <w:tabs>
        <w:tab w:val="num" w:pos="360"/>
      </w:tabs>
      <w:spacing w:before="240" w:after="60"/>
      <w:ind w:left="360" w:hanging="360"/>
    </w:pPr>
    <w:rPr>
      <w:rFonts w:cs="Times New Roman"/>
      <w:bCs w:val="0"/>
      <w:color w:val="auto"/>
      <w:szCs w:val="20"/>
      <w:lang w:val="es-ES_tradnl"/>
    </w:rPr>
  </w:style>
  <w:style w:type="paragraph" w:customStyle="1" w:styleId="NumberedHeadingStyleB3">
    <w:name w:val="Numbered Heading Style B.3"/>
    <w:basedOn w:val="Ttulo3"/>
    <w:next w:val="Normal"/>
    <w:rsid w:val="00773266"/>
    <w:pPr>
      <w:tabs>
        <w:tab w:val="num" w:pos="360"/>
      </w:tabs>
      <w:spacing w:before="240" w:after="60"/>
      <w:ind w:left="360" w:hanging="360"/>
    </w:pPr>
    <w:rPr>
      <w:rFonts w:cs="Times New Roman"/>
      <w:bCs w:val="0"/>
      <w:color w:val="auto"/>
      <w:szCs w:val="20"/>
      <w:lang w:val="es-ES_tradnl"/>
    </w:rPr>
  </w:style>
  <w:style w:type="paragraph" w:customStyle="1" w:styleId="Table">
    <w:name w:val="Table"/>
    <w:basedOn w:val="Normal"/>
    <w:rsid w:val="00773266"/>
    <w:pPr>
      <w:spacing w:before="40" w:after="40"/>
    </w:pPr>
    <w:rPr>
      <w:rFonts w:eastAsia="Times New Roman"/>
      <w:sz w:val="20"/>
      <w:szCs w:val="20"/>
      <w:lang w:val="es-ES_tradnl"/>
    </w:rPr>
  </w:style>
  <w:style w:type="paragraph" w:customStyle="1" w:styleId="HPInternal">
    <w:name w:val="HP_Internal"/>
    <w:basedOn w:val="Normal"/>
    <w:next w:val="Normal"/>
    <w:rsid w:val="00535DC7"/>
    <w:pPr>
      <w:spacing w:after="0"/>
    </w:pPr>
    <w:rPr>
      <w:rFonts w:eastAsia="Times New Roman"/>
      <w:i/>
      <w:sz w:val="18"/>
      <w:szCs w:val="20"/>
      <w:lang w:val="es-ES_tradnl"/>
    </w:rPr>
  </w:style>
  <w:style w:type="paragraph" w:customStyle="1" w:styleId="TOCHeading">
    <w:name w:val="TOC_Heading"/>
    <w:basedOn w:val="Normal"/>
    <w:next w:val="Normal"/>
    <w:rsid w:val="00535DC7"/>
    <w:pPr>
      <w:keepNext/>
      <w:spacing w:before="80"/>
    </w:pPr>
    <w:rPr>
      <w:rFonts w:eastAsia="Times New Roman"/>
      <w:b/>
      <w:sz w:val="24"/>
      <w:szCs w:val="20"/>
      <w:lang w:val="es-ES_tradnl"/>
    </w:rPr>
  </w:style>
  <w:style w:type="paragraph" w:customStyle="1" w:styleId="TableSmHeading">
    <w:name w:val="Table_Sm_Heading"/>
    <w:basedOn w:val="Normal"/>
    <w:rsid w:val="00535DC7"/>
    <w:pPr>
      <w:keepNext/>
      <w:keepLines/>
      <w:spacing w:before="60" w:after="40"/>
    </w:pPr>
    <w:rPr>
      <w:rFonts w:eastAsia="Times New Roman"/>
      <w:b/>
      <w:sz w:val="16"/>
      <w:szCs w:val="20"/>
      <w:lang w:val="es-ES_tradnl"/>
    </w:rPr>
  </w:style>
  <w:style w:type="paragraph" w:customStyle="1" w:styleId="TableSmHeadingRight">
    <w:name w:val="Table_Sm_Heading_Right"/>
    <w:basedOn w:val="TableSmHeading"/>
    <w:rsid w:val="00535DC7"/>
    <w:pPr>
      <w:jc w:val="right"/>
    </w:pPr>
  </w:style>
  <w:style w:type="paragraph" w:customStyle="1" w:styleId="TableMedium">
    <w:name w:val="Table_Medium"/>
    <w:basedOn w:val="Table"/>
    <w:rsid w:val="00535DC7"/>
    <w:rPr>
      <w:sz w:val="18"/>
    </w:rPr>
  </w:style>
  <w:style w:type="character" w:styleId="Refdecomentario">
    <w:name w:val="annotation reference"/>
    <w:uiPriority w:val="99"/>
    <w:semiHidden/>
    <w:unhideWhenUsed/>
    <w:rsid w:val="00956C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56CF7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956CF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56CF7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956CF7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F593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table" w:styleId="Listaclara-nfasis5">
    <w:name w:val="Light List Accent 5"/>
    <w:basedOn w:val="Tablanormal"/>
    <w:uiPriority w:val="61"/>
    <w:rsid w:val="00F72CCB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customStyle="1" w:styleId="escudo">
    <w:name w:val="escudo"/>
    <w:basedOn w:val="Normal"/>
    <w:link w:val="escudoCar"/>
    <w:rsid w:val="00CF139A"/>
    <w:pPr>
      <w:spacing w:after="0"/>
      <w:jc w:val="center"/>
    </w:pPr>
    <w:rPr>
      <w:sz w:val="8"/>
    </w:rPr>
  </w:style>
  <w:style w:type="character" w:customStyle="1" w:styleId="escudoCar">
    <w:name w:val="escudo Car"/>
    <w:link w:val="escudo"/>
    <w:rsid w:val="00CF139A"/>
    <w:rPr>
      <w:sz w:val="8"/>
    </w:rPr>
  </w:style>
  <w:style w:type="character" w:styleId="Hipervnculovisitado">
    <w:name w:val="FollowedHyperlink"/>
    <w:uiPriority w:val="99"/>
    <w:semiHidden/>
    <w:unhideWhenUsed/>
    <w:rsid w:val="00530976"/>
    <w:rPr>
      <w:color w:val="800080"/>
      <w:u w:val="single"/>
    </w:rPr>
  </w:style>
  <w:style w:type="paragraph" w:customStyle="1" w:styleId="font0">
    <w:name w:val="font0"/>
    <w:basedOn w:val="Normal"/>
    <w:rsid w:val="00530976"/>
    <w:pPr>
      <w:spacing w:before="100" w:beforeAutospacing="1" w:after="100" w:afterAutospacing="1"/>
    </w:pPr>
    <w:rPr>
      <w:rFonts w:eastAsia="Times New Roman"/>
      <w:color w:val="000000"/>
      <w:lang w:eastAsia="es-ES"/>
    </w:rPr>
  </w:style>
  <w:style w:type="paragraph" w:customStyle="1" w:styleId="font5">
    <w:name w:val="font5"/>
    <w:basedOn w:val="Normal"/>
    <w:rsid w:val="00530976"/>
    <w:pPr>
      <w:spacing w:before="100" w:beforeAutospacing="1" w:after="100" w:afterAutospacing="1"/>
    </w:pPr>
    <w:rPr>
      <w:rFonts w:eastAsia="Times New Roman"/>
      <w:b/>
      <w:bCs/>
      <w:color w:val="000000"/>
      <w:lang w:eastAsia="es-ES"/>
    </w:rPr>
  </w:style>
  <w:style w:type="paragraph" w:customStyle="1" w:styleId="xl66">
    <w:name w:val="xl66"/>
    <w:basedOn w:val="Normal"/>
    <w:rsid w:val="00530976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67">
    <w:name w:val="xl67"/>
    <w:basedOn w:val="Normal"/>
    <w:rsid w:val="00530976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b/>
      <w:bCs/>
      <w:sz w:val="24"/>
      <w:szCs w:val="24"/>
      <w:lang w:eastAsia="es-ES"/>
    </w:rPr>
  </w:style>
  <w:style w:type="paragraph" w:customStyle="1" w:styleId="xl68">
    <w:name w:val="xl68"/>
    <w:basedOn w:val="Normal"/>
    <w:rsid w:val="005309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69">
    <w:name w:val="xl69"/>
    <w:basedOn w:val="Normal"/>
    <w:rsid w:val="00530976"/>
    <w:pP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0">
    <w:name w:val="xl70"/>
    <w:basedOn w:val="Normal"/>
    <w:rsid w:val="00530976"/>
    <w:pP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1">
    <w:name w:val="xl71"/>
    <w:basedOn w:val="Normal"/>
    <w:rsid w:val="005309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2">
    <w:name w:val="xl72"/>
    <w:basedOn w:val="Normal"/>
    <w:rsid w:val="00530976"/>
    <w:pP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3">
    <w:name w:val="xl73"/>
    <w:basedOn w:val="Normal"/>
    <w:rsid w:val="005309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color w:val="0000FF"/>
      <w:sz w:val="24"/>
      <w:szCs w:val="24"/>
      <w:u w:val="single"/>
      <w:lang w:eastAsia="es-ES"/>
    </w:rPr>
  </w:style>
  <w:style w:type="paragraph" w:customStyle="1" w:styleId="xl74">
    <w:name w:val="xl74"/>
    <w:basedOn w:val="Normal"/>
    <w:rsid w:val="00530976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5">
    <w:name w:val="xl75"/>
    <w:basedOn w:val="Normal"/>
    <w:rsid w:val="00530976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6">
    <w:name w:val="xl76"/>
    <w:basedOn w:val="Normal"/>
    <w:rsid w:val="00530976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7">
    <w:name w:val="xl77"/>
    <w:basedOn w:val="Normal"/>
    <w:rsid w:val="0053097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8">
    <w:name w:val="xl78"/>
    <w:basedOn w:val="Normal"/>
    <w:rsid w:val="00530976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79">
    <w:name w:val="xl79"/>
    <w:basedOn w:val="Normal"/>
    <w:rsid w:val="0053097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0">
    <w:name w:val="xl80"/>
    <w:basedOn w:val="Normal"/>
    <w:rsid w:val="0053097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1">
    <w:name w:val="xl81"/>
    <w:basedOn w:val="Normal"/>
    <w:rsid w:val="0053097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2">
    <w:name w:val="xl82"/>
    <w:basedOn w:val="Normal"/>
    <w:rsid w:val="005309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3">
    <w:name w:val="xl83"/>
    <w:basedOn w:val="Normal"/>
    <w:rsid w:val="005309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4">
    <w:name w:val="xl84"/>
    <w:basedOn w:val="Normal"/>
    <w:rsid w:val="005309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5">
    <w:name w:val="xl85"/>
    <w:basedOn w:val="Normal"/>
    <w:rsid w:val="0053097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6">
    <w:name w:val="xl86"/>
    <w:basedOn w:val="Normal"/>
    <w:rsid w:val="0053097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7">
    <w:name w:val="xl87"/>
    <w:basedOn w:val="Normal"/>
    <w:rsid w:val="00530976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xl88">
    <w:name w:val="xl88"/>
    <w:basedOn w:val="Normal"/>
    <w:rsid w:val="00F838F6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1F497D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/>
      <w:b/>
      <w:bCs/>
      <w:color w:val="FFFFFF"/>
      <w:sz w:val="28"/>
      <w:szCs w:val="28"/>
      <w:lang w:eastAsia="es-ES"/>
    </w:rPr>
  </w:style>
  <w:style w:type="paragraph" w:customStyle="1" w:styleId="msonormal0">
    <w:name w:val="msonormal"/>
    <w:basedOn w:val="Normal"/>
    <w:rsid w:val="00782445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paragraph" w:customStyle="1" w:styleId="paragraph">
    <w:name w:val="paragraph"/>
    <w:basedOn w:val="Normal"/>
    <w:rsid w:val="002472F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eop">
    <w:name w:val="eop"/>
    <w:rsid w:val="002472F2"/>
  </w:style>
  <w:style w:type="character" w:customStyle="1" w:styleId="normaltextrun">
    <w:name w:val="normaltextrun"/>
    <w:rsid w:val="002472F2"/>
  </w:style>
  <w:style w:type="paragraph" w:styleId="Descripcin">
    <w:name w:val="caption"/>
    <w:basedOn w:val="Normal"/>
    <w:next w:val="Normal"/>
    <w:uiPriority w:val="35"/>
    <w:semiHidden/>
    <w:unhideWhenUsed/>
    <w:qFormat/>
    <w:rsid w:val="00B41E8E"/>
    <w:pPr>
      <w:spacing w:after="200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B41E8E"/>
    <w:pPr>
      <w:spacing w:after="0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1E8E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1E8E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1E8E"/>
    <w:rPr>
      <w:color w:val="5A5A5A" w:themeColor="text1" w:themeTint="A5"/>
      <w:spacing w:val="10"/>
    </w:rPr>
  </w:style>
  <w:style w:type="character" w:styleId="Textoennegrita">
    <w:name w:val="Strong"/>
    <w:basedOn w:val="Fuentedeprrafopredeter"/>
    <w:uiPriority w:val="22"/>
    <w:qFormat/>
    <w:rsid w:val="00B41E8E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1E8E"/>
    <w:rPr>
      <w:i/>
      <w:iCs/>
      <w:color w:val="auto"/>
    </w:rPr>
  </w:style>
  <w:style w:type="paragraph" w:styleId="Sinespaciado">
    <w:name w:val="No Spacing"/>
    <w:uiPriority w:val="1"/>
    <w:qFormat/>
    <w:rsid w:val="00B41E8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1E8E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1E8E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1E8E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1E8E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1E8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1E8E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1E8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1E8E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1E8E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1E8E"/>
    <w:pPr>
      <w:outlineLvl w:val="9"/>
    </w:pPr>
  </w:style>
  <w:style w:type="paragraph" w:customStyle="1" w:styleId="Textbody2">
    <w:name w:val="Text body 2"/>
    <w:basedOn w:val="Normal"/>
    <w:rsid w:val="000D244E"/>
    <w:pPr>
      <w:autoSpaceDN w:val="0"/>
      <w:spacing w:after="0"/>
      <w:ind w:left="567"/>
      <w:textAlignment w:val="baseline"/>
    </w:pPr>
    <w:rPr>
      <w:rFonts w:ascii="Verdana" w:eastAsia="Verdana" w:hAnsi="Verdana" w:cs="Verdana"/>
      <w:i/>
      <w:color w:val="000000"/>
      <w:kern w:val="3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A7BE4"/>
    <w:pPr>
      <w:spacing w:after="0"/>
    </w:pPr>
    <w:rPr>
      <w:rFonts w:eastAsiaTheme="minorHAnsi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A7BE4"/>
    <w:rPr>
      <w:rFonts w:eastAsiaTheme="minorHAnsi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A7BE4"/>
    <w:rPr>
      <w:vertAlign w:val="superscript"/>
    </w:rPr>
  </w:style>
  <w:style w:type="character" w:customStyle="1" w:styleId="PrrafodelistaCar">
    <w:name w:val="Párrafo de lista Car"/>
    <w:aliases w:val="List Car,Párrafo de lista NUEVO Car,Pörrafo de lista NUEVO Car,P‡rrafo de lista NUEVO Car,List1 Car,Lista1 Car,Arial 8 Car,Tabla Car,Lista 01Párrafo de lista Car,Título tabla Car,Gráfico Título Car,Párrafo 1 Car,Párrafo Car,lp1 Car"/>
    <w:basedOn w:val="Fuentedeprrafopredeter"/>
    <w:link w:val="Prrafodelista"/>
    <w:uiPriority w:val="34"/>
    <w:qFormat/>
    <w:locked/>
    <w:rsid w:val="00044FDF"/>
  </w:style>
  <w:style w:type="character" w:styleId="Mencinsinresolver">
    <w:name w:val="Unresolved Mention"/>
    <w:basedOn w:val="Fuentedeprrafopredeter"/>
    <w:uiPriority w:val="99"/>
    <w:semiHidden/>
    <w:unhideWhenUsed/>
    <w:rsid w:val="005F705F"/>
    <w:rPr>
      <w:color w:val="605E5C"/>
      <w:shd w:val="clear" w:color="auto" w:fill="E1DFDD"/>
    </w:rPr>
  </w:style>
  <w:style w:type="character" w:customStyle="1" w:styleId="SubtituloCar">
    <w:name w:val="Subtitulo Car"/>
    <w:basedOn w:val="Fuentedeprrafopredeter"/>
    <w:link w:val="Subtitulo"/>
    <w:locked/>
    <w:rsid w:val="004D112C"/>
    <w:rPr>
      <w:rFonts w:ascii="Times New Roman" w:hAnsi="Times New Roman" w:cs="Times New Roman"/>
      <w:bCs/>
    </w:rPr>
  </w:style>
  <w:style w:type="paragraph" w:customStyle="1" w:styleId="Subtitulo">
    <w:name w:val="Subtitulo"/>
    <w:basedOn w:val="Prrafodelista"/>
    <w:link w:val="SubtituloCar"/>
    <w:qFormat/>
    <w:rsid w:val="004D112C"/>
    <w:pPr>
      <w:numPr>
        <w:numId w:val="3"/>
      </w:numPr>
      <w:spacing w:before="100" w:beforeAutospacing="1" w:after="100" w:afterAutospacing="1" w:line="276" w:lineRule="auto"/>
      <w:contextualSpacing w:val="0"/>
    </w:pPr>
    <w:rPr>
      <w:rFonts w:ascii="Times New Roman" w:hAnsi="Times New Roman" w:cs="Times New Roman"/>
      <w:bCs/>
    </w:rPr>
  </w:style>
  <w:style w:type="character" w:customStyle="1" w:styleId="VERDE">
    <w:name w:val="_VERDE"/>
    <w:basedOn w:val="Fuentedeprrafopredeter"/>
    <w:uiPriority w:val="1"/>
    <w:qFormat/>
    <w:rsid w:val="00FC0607"/>
    <w:rPr>
      <w:color w:val="00B050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900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Theme="minorHAnsi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9008F"/>
    <w:rPr>
      <w:rFonts w:ascii="Courier New" w:eastAsiaTheme="minorHAnsi" w:hAnsi="Courier New" w:cs="Courier New"/>
      <w:sz w:val="20"/>
      <w:szCs w:val="20"/>
    </w:rPr>
  </w:style>
  <w:style w:type="paragraph" w:customStyle="1" w:styleId="xmsonormal">
    <w:name w:val="x_msonormal"/>
    <w:basedOn w:val="Normal"/>
    <w:rsid w:val="00086539"/>
    <w:pPr>
      <w:spacing w:before="100" w:beforeAutospacing="1" w:after="100" w:afterAutospacing="1"/>
    </w:pPr>
    <w:rPr>
      <w:rFonts w:ascii="Calibri" w:eastAsiaTheme="minorHAnsi" w:hAnsi="Calibri" w:cs="Calibri"/>
    </w:rPr>
  </w:style>
  <w:style w:type="character" w:customStyle="1" w:styleId="hgkelc">
    <w:name w:val="hgkelc"/>
    <w:basedOn w:val="Fuentedeprrafopredeter"/>
    <w:rsid w:val="00221190"/>
  </w:style>
  <w:style w:type="character" w:customStyle="1" w:styleId="cf01">
    <w:name w:val="cf01"/>
    <w:basedOn w:val="Fuentedeprrafopredeter"/>
    <w:rsid w:val="007A245C"/>
    <w:rPr>
      <w:rFonts w:ascii="Calibri" w:hAnsi="Calibri" w:cs="Calibri" w:hint="default"/>
    </w:rPr>
  </w:style>
  <w:style w:type="character" w:customStyle="1" w:styleId="Muydestacado">
    <w:name w:val="Muy destacado"/>
    <w:qFormat/>
    <w:rsid w:val="00B20107"/>
    <w:rPr>
      <w:b/>
      <w:bCs/>
    </w:rPr>
  </w:style>
  <w:style w:type="paragraph" w:customStyle="1" w:styleId="Contenidodelatabla">
    <w:name w:val="Contenido de la tabla"/>
    <w:basedOn w:val="Normal"/>
    <w:qFormat/>
    <w:rsid w:val="00D216B2"/>
    <w:pPr>
      <w:suppressAutoHyphens/>
      <w:overflowPunct w:val="0"/>
      <w:spacing w:after="0"/>
    </w:pPr>
    <w:rPr>
      <w:rFonts w:ascii="Liberation Serif" w:eastAsia="Noto Sans CJK SC Regular" w:hAnsi="Liberation Serif" w:cs="FreeSans"/>
      <w:color w:val="00000A"/>
      <w:sz w:val="24"/>
      <w:szCs w:val="24"/>
      <w:lang w:eastAsia="zh-CN" w:bidi="hi-IN"/>
    </w:rPr>
  </w:style>
  <w:style w:type="paragraph" w:customStyle="1" w:styleId="BodyText">
    <w:name w:val="*Body Text"/>
    <w:link w:val="BodyTextZchn"/>
    <w:uiPriority w:val="1"/>
    <w:qFormat/>
    <w:rsid w:val="00447CF0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447CF0"/>
    <w:rPr>
      <w:rFonts w:ascii="Arial" w:eastAsia="PMingLiU" w:hAnsi="Arial" w:cs="Times New Roman"/>
      <w:color w:val="000000"/>
      <w:sz w:val="20"/>
      <w:szCs w:val="20"/>
      <w:lang w:bidi="ar-DZ"/>
    </w:rPr>
  </w:style>
  <w:style w:type="character" w:customStyle="1" w:styleId="ui-provider">
    <w:name w:val="ui-provider"/>
    <w:basedOn w:val="Fuentedeprrafopredeter"/>
    <w:rsid w:val="00F50D8F"/>
  </w:style>
  <w:style w:type="character" w:customStyle="1" w:styleId="email">
    <w:name w:val="email"/>
    <w:basedOn w:val="Fuentedeprrafopredeter"/>
    <w:rsid w:val="009D4FB5"/>
  </w:style>
  <w:style w:type="paragraph" w:styleId="Textoindependiente">
    <w:name w:val="Body Text"/>
    <w:basedOn w:val="Normal"/>
    <w:link w:val="TextoindependienteCar"/>
    <w:rsid w:val="001C668A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C668A"/>
    <w:rPr>
      <w:rFonts w:ascii="Liberation Serif" w:eastAsia="Noto Serif CJK SC" w:hAnsi="Liberation Serif" w:cs="Lohit Devanagari"/>
      <w:kern w:val="2"/>
      <w:sz w:val="24"/>
      <w:szCs w:val="24"/>
      <w:lang w:val="es-ES" w:eastAsia="zh-CN" w:bidi="hi-IN"/>
    </w:rPr>
  </w:style>
  <w:style w:type="paragraph" w:customStyle="1" w:styleId="Bullet1">
    <w:name w:val="Bullet 1"/>
    <w:basedOn w:val="Prrafodelista"/>
    <w:link w:val="Bullet1Car"/>
    <w:qFormat/>
    <w:rsid w:val="004D546B"/>
    <w:pPr>
      <w:numPr>
        <w:numId w:val="4"/>
      </w:numPr>
    </w:pPr>
  </w:style>
  <w:style w:type="character" w:customStyle="1" w:styleId="Bullet1Car">
    <w:name w:val="Bullet 1 Car"/>
    <w:basedOn w:val="PrrafodelistaCar"/>
    <w:link w:val="Bullet1"/>
    <w:rsid w:val="004D546B"/>
    <w:rPr>
      <w:lang w:val="es-ES"/>
    </w:rPr>
  </w:style>
  <w:style w:type="paragraph" w:customStyle="1" w:styleId="Bullet2">
    <w:name w:val="Bullet 2"/>
    <w:basedOn w:val="Prrafodelista"/>
    <w:link w:val="Bullet2Car"/>
    <w:qFormat/>
    <w:rsid w:val="004D546B"/>
    <w:pPr>
      <w:numPr>
        <w:ilvl w:val="1"/>
        <w:numId w:val="4"/>
      </w:numPr>
    </w:pPr>
  </w:style>
  <w:style w:type="character" w:customStyle="1" w:styleId="Bullet2Car">
    <w:name w:val="Bullet 2 Car"/>
    <w:basedOn w:val="PrrafodelistaCar"/>
    <w:link w:val="Bullet2"/>
    <w:rsid w:val="004D546B"/>
    <w:rPr>
      <w:lang w:val="es-ES"/>
    </w:rPr>
  </w:style>
  <w:style w:type="paragraph" w:customStyle="1" w:styleId="Bullet3">
    <w:name w:val="Bullet 3"/>
    <w:basedOn w:val="Prrafodelista"/>
    <w:link w:val="Bullet3Car"/>
    <w:qFormat/>
    <w:rsid w:val="004D546B"/>
    <w:pPr>
      <w:numPr>
        <w:ilvl w:val="2"/>
        <w:numId w:val="4"/>
      </w:numPr>
    </w:pPr>
  </w:style>
  <w:style w:type="character" w:customStyle="1" w:styleId="Bullet3Car">
    <w:name w:val="Bullet 3 Car"/>
    <w:basedOn w:val="PrrafodelistaCar"/>
    <w:link w:val="Bullet3"/>
    <w:rsid w:val="004D546B"/>
    <w:rPr>
      <w:lang w:val="es-ES"/>
    </w:rPr>
  </w:style>
  <w:style w:type="paragraph" w:customStyle="1" w:styleId="Listanivel1">
    <w:name w:val="Lista nivel 1"/>
    <w:basedOn w:val="Prrafodelista"/>
    <w:link w:val="Listanivel1Car"/>
    <w:qFormat/>
    <w:rsid w:val="004D546B"/>
    <w:pPr>
      <w:numPr>
        <w:numId w:val="5"/>
      </w:numPr>
    </w:pPr>
  </w:style>
  <w:style w:type="character" w:customStyle="1" w:styleId="Listanivel1Car">
    <w:name w:val="Lista nivel 1 Car"/>
    <w:basedOn w:val="PrrafodelistaCar"/>
    <w:link w:val="Listanivel1"/>
    <w:rsid w:val="004D546B"/>
    <w:rPr>
      <w:lang w:val="es-ES"/>
    </w:rPr>
  </w:style>
  <w:style w:type="paragraph" w:customStyle="1" w:styleId="Listanivel2">
    <w:name w:val="Lista nivel 2"/>
    <w:basedOn w:val="Prrafodelista"/>
    <w:link w:val="Listanivel2Car"/>
    <w:qFormat/>
    <w:rsid w:val="004D546B"/>
    <w:pPr>
      <w:numPr>
        <w:ilvl w:val="1"/>
        <w:numId w:val="5"/>
      </w:numPr>
    </w:pPr>
  </w:style>
  <w:style w:type="character" w:customStyle="1" w:styleId="Listanivel2Car">
    <w:name w:val="Lista nivel 2 Car"/>
    <w:basedOn w:val="PrrafodelistaCar"/>
    <w:link w:val="Listanivel2"/>
    <w:rsid w:val="004D546B"/>
    <w:rPr>
      <w:lang w:val="es-ES"/>
    </w:rPr>
  </w:style>
  <w:style w:type="paragraph" w:customStyle="1" w:styleId="Listanivel3">
    <w:name w:val="Lista nivel 3"/>
    <w:basedOn w:val="Prrafodelista"/>
    <w:link w:val="Listanivel3Car"/>
    <w:qFormat/>
    <w:rsid w:val="004D546B"/>
    <w:pPr>
      <w:numPr>
        <w:ilvl w:val="2"/>
        <w:numId w:val="5"/>
      </w:numPr>
    </w:pPr>
  </w:style>
  <w:style w:type="character" w:customStyle="1" w:styleId="Listanivel3Car">
    <w:name w:val="Lista nivel 3 Car"/>
    <w:basedOn w:val="PrrafodelistaCar"/>
    <w:link w:val="Listanivel3"/>
    <w:rsid w:val="004D546B"/>
    <w:rPr>
      <w:lang w:val="es-ES"/>
    </w:rPr>
  </w:style>
  <w:style w:type="paragraph" w:customStyle="1" w:styleId="Fuente">
    <w:name w:val="Fuente"/>
    <w:basedOn w:val="Normal"/>
    <w:next w:val="Normal"/>
    <w:link w:val="FuenteCar"/>
    <w:qFormat/>
    <w:rsid w:val="009F1C87"/>
    <w:pPr>
      <w:pBdr>
        <w:top w:val="dotted" w:sz="4" w:space="1" w:color="auto"/>
        <w:left w:val="dotted" w:sz="4" w:space="4" w:color="auto"/>
        <w:bottom w:val="dotted" w:sz="4" w:space="1" w:color="auto"/>
        <w:right w:val="dotted" w:sz="4" w:space="4" w:color="auto"/>
      </w:pBdr>
      <w:shd w:val="clear" w:color="auto" w:fill="F2F2F2" w:themeFill="background1" w:themeFillShade="F2"/>
      <w:contextualSpacing/>
      <w:jc w:val="left"/>
    </w:pPr>
    <w:rPr>
      <w:rFonts w:ascii="Courier New" w:eastAsiaTheme="minorHAnsi" w:hAnsi="Courier New"/>
      <w:sz w:val="18"/>
    </w:rPr>
  </w:style>
  <w:style w:type="character" w:customStyle="1" w:styleId="FuenteCar">
    <w:name w:val="Fuente Car"/>
    <w:basedOn w:val="Fuentedeprrafopredeter"/>
    <w:link w:val="Fuente"/>
    <w:rsid w:val="009F1C87"/>
    <w:rPr>
      <w:rFonts w:ascii="Courier New" w:eastAsiaTheme="minorHAnsi" w:hAnsi="Courier New"/>
      <w:sz w:val="18"/>
      <w:shd w:val="clear" w:color="auto" w:fill="F2F2F2" w:themeFill="background1" w:themeFillShade="F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5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5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3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7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1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86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41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333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35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1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9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9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7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4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695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20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0955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109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74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6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2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0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5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4784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114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28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82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6254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93141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0163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1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02857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4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5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3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3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2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2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0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07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44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00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0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2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5487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9599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11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2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4523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313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95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9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31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067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696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70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4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6712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13314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31985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47847">
          <w:marLeft w:val="36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1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2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640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5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79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80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5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52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617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0462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1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9435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3113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8246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50714">
          <w:marLeft w:val="16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22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5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4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16888">
          <w:marLeft w:val="0"/>
          <w:marRight w:val="0"/>
          <w:marTop w:val="150"/>
          <w:marBottom w:val="200"/>
          <w:divBdr>
            <w:top w:val="none" w:sz="0" w:space="0" w:color="auto"/>
            <w:left w:val="none" w:sz="0" w:space="8" w:color="auto"/>
            <w:bottom w:val="single" w:sz="6" w:space="2" w:color="DDDDDD"/>
            <w:right w:val="none" w:sz="0" w:space="8" w:color="auto"/>
          </w:divBdr>
          <w:divsChild>
            <w:div w:id="9783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1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01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4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8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32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0798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9999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065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64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76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4699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798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5.jpeg"/><Relationship Id="rId2" Type="http://schemas.openxmlformats.org/officeDocument/2006/relationships/customXml" Target="../customXml/item2.xml"/><Relationship Id="rId16" Type="http://schemas.openxmlformats.org/officeDocument/2006/relationships/hyperlink" Target="https://gitlab-ic.scae.redsara.es/OTROS/sistemas/satellite/-/tree/inventSGADcmdbLinux?ref_type=heads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oleObject" Target="embeddings/oleObject1.bin"/><Relationship Id="rId1" Type="http://schemas.openxmlformats.org/officeDocument/2006/relationships/image" Target="media/image6.png"/><Relationship Id="rId4" Type="http://schemas.openxmlformats.org/officeDocument/2006/relationships/oleObject" Target="embeddings/oleObject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cuenca2\OneDrive%20-%20DXC%20Production\Desktop\PLA_PROY_PlantillaGeneric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A412655FD140338098587DE0D65E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20CFE-D518-48E1-9B1F-A0ABE96D28FA}"/>
      </w:docPartPr>
      <w:docPartBody>
        <w:p w:rsidR="00716F84" w:rsidRDefault="00716F84">
          <w:pPr>
            <w:pStyle w:val="71A412655FD140338098587DE0D65ED7"/>
          </w:pPr>
          <w:r w:rsidRPr="00C2349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8A43384A75404871BB776A79070F64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E93A6C-9884-43E6-A6C7-5F1D6821B596}"/>
      </w:docPartPr>
      <w:docPartBody>
        <w:p w:rsidR="00716F84" w:rsidRDefault="00716F84">
          <w:pPr>
            <w:pStyle w:val="8A43384A75404871BB776A79070F64CE"/>
          </w:pPr>
          <w:r w:rsidRPr="00BF22D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0BC7D35DD2F43488D906A2E62FF7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23033B-E2DB-4E23-8BFA-6170AEA93B61}"/>
      </w:docPartPr>
      <w:docPartBody>
        <w:p w:rsidR="00716F84" w:rsidRDefault="001A3662" w:rsidP="001A3662">
          <w:pPr>
            <w:pStyle w:val="E0BC7D35DD2F43488D906A2E62FF7796"/>
          </w:pPr>
          <w:r w:rsidRPr="00C23490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E1B953F50E2E44A091199F6C8D858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44D5BD-0282-41E2-B2CC-88A2C67C40E3}"/>
      </w:docPartPr>
      <w:docPartBody>
        <w:p w:rsidR="00716F84" w:rsidRDefault="001A3662" w:rsidP="001A3662">
          <w:pPr>
            <w:pStyle w:val="E1B953F50E2E44A091199F6C8D85810B"/>
          </w:pPr>
          <w:r w:rsidRPr="008754C9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2CEA61FE8B74F36B5EBC5DC8161FA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5FFA8-1B44-4F46-9EFC-D963293DF786}"/>
      </w:docPartPr>
      <w:docPartBody>
        <w:p w:rsidR="00CE33A7" w:rsidRDefault="00710E03" w:rsidP="00710E03">
          <w:pPr>
            <w:pStyle w:val="F2CEA61FE8B74F36B5EBC5DC8161FAF6"/>
          </w:pPr>
          <w:r w:rsidRPr="00A207F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52BF3DE56134BFBA8E9CF168EFFF9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E746BC-0597-4EEE-9312-CA1D0384D435}"/>
      </w:docPartPr>
      <w:docPartBody>
        <w:p w:rsidR="00CE33A7" w:rsidRDefault="00710E03" w:rsidP="00710E03">
          <w:pPr>
            <w:pStyle w:val="452BF3DE56134BFBA8E9CF168EFFF9AE"/>
          </w:pPr>
          <w:r w:rsidRPr="00CA6D88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B5A5AED452A24AC9A11366CBF9151C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0FB169-22DB-4D51-BE70-9C2BEC61E9B9}"/>
      </w:docPartPr>
      <w:docPartBody>
        <w:p w:rsidR="00CE33A7" w:rsidRDefault="00710E03" w:rsidP="00710E03">
          <w:pPr>
            <w:pStyle w:val="B5A5AED452A24AC9A11366CBF9151CE1"/>
          </w:pPr>
          <w:r w:rsidRPr="00CA6D88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2CB4047E56D44C48BCA7D1658DAFC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1F841-2904-4D7A-BE72-A99CAAE25F65}"/>
      </w:docPartPr>
      <w:docPartBody>
        <w:p w:rsidR="00CE33A7" w:rsidRDefault="00710E03" w:rsidP="00710E03">
          <w:pPr>
            <w:pStyle w:val="2CB4047E56D44C48BCA7D1658DAFCB79"/>
          </w:pPr>
          <w:r w:rsidRPr="00CA6D8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62"/>
    <w:rsid w:val="001A3662"/>
    <w:rsid w:val="00531652"/>
    <w:rsid w:val="00611610"/>
    <w:rsid w:val="00647CDF"/>
    <w:rsid w:val="00710E03"/>
    <w:rsid w:val="00716F84"/>
    <w:rsid w:val="00A26F5D"/>
    <w:rsid w:val="00B77D6B"/>
    <w:rsid w:val="00C96161"/>
    <w:rsid w:val="00CE33A7"/>
    <w:rsid w:val="00EF700E"/>
    <w:rsid w:val="00FB307D"/>
    <w:rsid w:val="00FE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ES" w:eastAsia="es-E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710E03"/>
    <w:rPr>
      <w:color w:val="808080"/>
    </w:rPr>
  </w:style>
  <w:style w:type="paragraph" w:customStyle="1" w:styleId="71A412655FD140338098587DE0D65ED7">
    <w:name w:val="71A412655FD140338098587DE0D65ED7"/>
  </w:style>
  <w:style w:type="paragraph" w:customStyle="1" w:styleId="8A43384A75404871BB776A79070F64CE">
    <w:name w:val="8A43384A75404871BB776A79070F64CE"/>
  </w:style>
  <w:style w:type="paragraph" w:customStyle="1" w:styleId="E0BC7D35DD2F43488D906A2E62FF7796">
    <w:name w:val="E0BC7D35DD2F43488D906A2E62FF7796"/>
    <w:rsid w:val="001A3662"/>
  </w:style>
  <w:style w:type="paragraph" w:customStyle="1" w:styleId="E1B953F50E2E44A091199F6C8D85810B">
    <w:name w:val="E1B953F50E2E44A091199F6C8D85810B"/>
    <w:rsid w:val="001A3662"/>
  </w:style>
  <w:style w:type="paragraph" w:customStyle="1" w:styleId="F2CEA61FE8B74F36B5EBC5DC8161FAF6">
    <w:name w:val="F2CEA61FE8B74F36B5EBC5DC8161FAF6"/>
    <w:rsid w:val="00710E03"/>
    <w:rPr>
      <w:lang w:val="en-US" w:eastAsia="en-US"/>
    </w:rPr>
  </w:style>
  <w:style w:type="paragraph" w:customStyle="1" w:styleId="452BF3DE56134BFBA8E9CF168EFFF9AE">
    <w:name w:val="452BF3DE56134BFBA8E9CF168EFFF9AE"/>
    <w:rsid w:val="00710E03"/>
    <w:rPr>
      <w:lang w:val="en-US" w:eastAsia="en-US"/>
    </w:rPr>
  </w:style>
  <w:style w:type="paragraph" w:customStyle="1" w:styleId="B5A5AED452A24AC9A11366CBF9151CE1">
    <w:name w:val="B5A5AED452A24AC9A11366CBF9151CE1"/>
    <w:rsid w:val="00710E03"/>
    <w:rPr>
      <w:lang w:val="en-US" w:eastAsia="en-US"/>
    </w:rPr>
  </w:style>
  <w:style w:type="paragraph" w:customStyle="1" w:styleId="2CB4047E56D44C48BCA7D1658DAFCB79">
    <w:name w:val="2CB4047E56D44C48BCA7D1658DAFCB79"/>
    <w:rsid w:val="00710E03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2017-12-05T00:00:00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5e26bd-c24a-4cb4-a5d1-520ac026f2ec">
      <Terms xmlns="http://schemas.microsoft.com/office/infopath/2007/PartnerControls"/>
    </lcf76f155ced4ddcb4097134ff3c332f>
    <TaxCatchAll xmlns="1c96a1be-0059-43c3-9fe4-b78b5499b769" xsi:nil="true"/>
    <_Version xmlns="http://schemas.microsoft.com/sharepoint/v3/fields" xsi:nil="true"/>
    <Enviado xmlns="8f5e26bd-c24a-4cb4-a5d1-520ac026f2ec">No</Enviado>
    <Fechadeenv_x00ed_o xmlns="8f5e26bd-c24a-4cb4-a5d1-520ac026f2ec" xsi:nil="true"/>
    <Aceptado xmlns="8f5e26bd-c24a-4cb4-a5d1-520ac026f2ec">false</Aceptado>
    <Proyecto xmlns="8f5e26bd-c24a-4cb4-a5d1-520ac026f2ec" xsi:nil="true"/>
    <Esadjunto xmlns="8f5e26bd-c24a-4cb4-a5d1-520ac026f2ec">false</Esadjunto>
    <IDRedmine xmlns="8f5e26bd-c24a-4cb4-a5d1-520ac026f2e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4DDF57A874A542970169115081976A" ma:contentTypeVersion="22" ma:contentTypeDescription="Create a new document." ma:contentTypeScope="" ma:versionID="39debe884550d60587e292a47f7fc13d">
  <xsd:schema xmlns:xsd="http://www.w3.org/2001/XMLSchema" xmlns:xs="http://www.w3.org/2001/XMLSchema" xmlns:p="http://schemas.microsoft.com/office/2006/metadata/properties" xmlns:ns2="8f5e26bd-c24a-4cb4-a5d1-520ac026f2ec" xmlns:ns3="1c96a1be-0059-43c3-9fe4-b78b5499b769" xmlns:ns4="http://schemas.microsoft.com/sharepoint/v3/fields" targetNamespace="http://schemas.microsoft.com/office/2006/metadata/properties" ma:root="true" ma:fieldsID="36fc57627913550f60aa0a21c5d889d2" ns2:_="" ns3:_="" ns4:_="">
    <xsd:import namespace="8f5e26bd-c24a-4cb4-a5d1-520ac026f2ec"/>
    <xsd:import namespace="1c96a1be-0059-43c3-9fe4-b78b5499b769"/>
    <xsd:import namespace="http://schemas.microsoft.com/sharepoint/v3/fields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4:_Version" minOccurs="0"/>
                <xsd:element ref="ns3:SharedWithUsers" minOccurs="0"/>
                <xsd:element ref="ns3:SharedWithDetails" minOccurs="0"/>
                <xsd:element ref="ns2:IDRedmine" minOccurs="0"/>
                <xsd:element ref="ns2:Enviado" minOccurs="0"/>
                <xsd:element ref="ns2:Fechadeenv_x00ed_o" minOccurs="0"/>
                <xsd:element ref="ns2:Aceptado" minOccurs="0"/>
                <xsd:element ref="ns2:Proyecto" minOccurs="0"/>
                <xsd:element ref="ns2:Esadjunt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e26bd-c24a-4cb4-a5d1-520ac026f2ec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8f211cb-e08d-4e65-a875-32590ca7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IDRedmine" ma:index="23" nillable="true" ma:displayName="ID Redmine" ma:description="Identificador del proyecto en Redmine SGAD" ma:format="Dropdown" ma:internalName="IDRedmine">
      <xsd:simpleType>
        <xsd:restriction base="dms:Text">
          <xsd:maxLength value="255"/>
        </xsd:restriction>
      </xsd:simpleType>
    </xsd:element>
    <xsd:element name="Enviado" ma:index="24" nillable="true" ma:displayName="Enviado" ma:default="No" ma:description="Indicación de envío a responsable de validación en SGAD" ma:format="RadioButtons" ma:internalName="Enviado">
      <xsd:simpleType>
        <xsd:restriction base="dms:Choice">
          <xsd:enumeration value="Si"/>
          <xsd:enumeration value="No"/>
        </xsd:restriction>
      </xsd:simpleType>
    </xsd:element>
    <xsd:element name="Fechadeenv_x00ed_o" ma:index="25" nillable="true" ma:displayName="Fecha de envío" ma:description="Fecha de envío a responsable de validación en SGAD" ma:format="DateOnly" ma:internalName="Fechadeenv_x00ed_o">
      <xsd:simpleType>
        <xsd:restriction base="dms:DateTime"/>
      </xsd:simpleType>
    </xsd:element>
    <xsd:element name="Aceptado" ma:index="26" nillable="true" ma:displayName="Aceptado" ma:default="0" ma:description="Indicación de aceptación de la versión del documento por parte de la SGAD" ma:format="Dropdown" ma:internalName="Aceptado">
      <xsd:simpleType>
        <xsd:restriction base="dms:Boolean"/>
      </xsd:simpleType>
    </xsd:element>
    <xsd:element name="Proyecto" ma:index="27" nillable="true" ma:displayName="Proyecto" ma:format="Dropdown" ma:internalName="Proyecto">
      <xsd:simpleType>
        <xsd:union memberTypes="dms:Text">
          <xsd:simpleType>
            <xsd:restriction base="dms:Choice">
              <xsd:enumeration value="001.PAM-Gestión de Certificados"/>
              <xsd:enumeration value="002.PAM-RedHat IDM"/>
              <xsd:enumeration value="003.PAM-RedHat Satellite"/>
              <xsd:enumeration value="004.Migración Oracle Periferia"/>
              <xsd:enumeration value="005.Migración IDM-OIM"/>
              <xsd:enumeration value="006.Citrix"/>
              <xsd:enumeration value="008.DGRCC"/>
              <xsd:enumeration value="009.MPT"/>
              <xsd:enumeration value="010.Migración F5"/>
              <xsd:enumeration value="011.Integracion Autentica OIM"/>
              <xsd:enumeration value="012.Migración CAS a S3"/>
            </xsd:restriction>
          </xsd:simpleType>
        </xsd:union>
      </xsd:simpleType>
    </xsd:element>
    <xsd:element name="Esadjunto" ma:index="28" nillable="true" ma:displayName="Es adjunto" ma:default="0" ma:description="Indica si el documento está insertado en algún documento" ma:format="Dropdown" ma:internalName="Esadjunto">
      <xsd:simpleType>
        <xsd:restriction base="dms:Boolean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96a1be-0059-43c3-9fe4-b78b5499b769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566fadc0-d54d-45f2-83e6-2ca671330a1b}" ma:internalName="TaxCatchAll" ma:showField="CatchAllData" ma:web="1c96a1be-0059-43c3-9fe4-b78b5499b7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Version" ma:index="20" nillable="true" ma:displayName="Version" ma:internalName="_Version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98F915-A34F-4419-9174-F8FC3E1E824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DA406F-04BD-434A-876B-CBA984FF3A18}">
  <ds:schemaRefs>
    <ds:schemaRef ds:uri="http://schemas.microsoft.com/office/2006/metadata/properties"/>
    <ds:schemaRef ds:uri="http://schemas.microsoft.com/office/infopath/2007/PartnerControls"/>
    <ds:schemaRef ds:uri="8f5e26bd-c24a-4cb4-a5d1-520ac026f2ec"/>
    <ds:schemaRef ds:uri="1c96a1be-0059-43c3-9fe4-b78b5499b769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156AC9A4-EADA-4640-8FC3-C7CC6AC6E3B7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6AB0A00-A98D-47EB-845E-B27AD5D47DCC}"/>
</file>

<file path=docProps/app.xml><?xml version="1.0" encoding="utf-8"?>
<Properties xmlns="http://schemas.openxmlformats.org/officeDocument/2006/extended-properties" xmlns:vt="http://schemas.openxmlformats.org/officeDocument/2006/docPropsVTypes">
  <Template>PLA_PROY_PlantillaGenerica</Template>
  <TotalTime>3</TotalTime>
  <Pages>5</Pages>
  <Words>529</Words>
  <Characters>2989</Characters>
  <Application>Microsoft Office Word</Application>
  <DocSecurity>0</DocSecurity>
  <Lines>166</Lines>
  <Paragraphs>88</Paragraphs>
  <ScaleCrop>false</ScaleCrop>
  <Company>DXC</Company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Mejora en las medidas de seguridad: Red Hat Satellite</dc:title>
  <dc:subject>Informe final</dc:subject>
  <dc:creator>Cuenca, Cristina</dc:creator>
  <cp:keywords/>
  <cp:lastModifiedBy>Cuenca, Cristina</cp:lastModifiedBy>
  <cp:revision>198</cp:revision>
  <cp:lastPrinted>2018-11-08T14:39:00Z</cp:lastPrinted>
  <dcterms:created xsi:type="dcterms:W3CDTF">2024-12-11T13:12:00Z</dcterms:created>
  <dcterms:modified xsi:type="dcterms:W3CDTF">2025-09-23T09:51:00Z</dcterms:modified>
  <cp:category>300093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0x010100324DDF57A874A542970169115081976A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